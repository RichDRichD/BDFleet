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B16267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2D9E662D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6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B16267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413CC967" w:rsidR="00891E0C" w:rsidRPr="009A1428" w:rsidRDefault="008E2A5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E2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Sunday, July 23, 2023</w:t>
            </w:r>
          </w:p>
        </w:tc>
      </w:tr>
      <w:tr w:rsidR="00B16267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3713809D" w:rsidR="00891E0C" w:rsidRPr="009A1428" w:rsidRDefault="008E2A5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E2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Robert G. Cole HS to University of Southern Mississippi</w:t>
            </w:r>
          </w:p>
        </w:tc>
      </w:tr>
      <w:tr w:rsidR="00B16267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47D4F4FD" w:rsidR="00891E0C" w:rsidRPr="003F1BD9" w:rsidRDefault="000334FF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632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B16267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B16267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483EB47" w14:textId="77777777" w:rsidR="00E859BE" w:rsidRPr="00E859BE" w:rsidRDefault="00E859BE" w:rsidP="00E859B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HS</w:t>
            </w:r>
          </w:p>
          <w:p w14:paraId="23E5C076" w14:textId="77777777" w:rsidR="00E859BE" w:rsidRPr="00E859BE" w:rsidRDefault="00E859BE" w:rsidP="00E859B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4001 </w:t>
            </w:r>
            <w:proofErr w:type="spellStart"/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</w:t>
            </w:r>
          </w:p>
          <w:p w14:paraId="292C4F10" w14:textId="40153526" w:rsidR="009A1428" w:rsidRPr="009A1428" w:rsidRDefault="00E859BE" w:rsidP="00E859B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78234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0A29DCD" w14:textId="6C449485" w:rsidR="00FB0311" w:rsidRPr="00FB0311" w:rsidRDefault="00FB0311" w:rsidP="00FB03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03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University of Southern Mississippi – </w:t>
            </w:r>
            <w:r w:rsidR="00AC5E5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Hillcrest</w:t>
            </w:r>
            <w:r w:rsidRPr="00FB03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Hall</w:t>
            </w:r>
          </w:p>
          <w:p w14:paraId="498C6DC1" w14:textId="77777777" w:rsidR="00FB0311" w:rsidRPr="00FB0311" w:rsidRDefault="00FB0311" w:rsidP="00FB03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03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2971 W 4th St</w:t>
            </w:r>
          </w:p>
          <w:p w14:paraId="23E1E025" w14:textId="2B5B6C5E" w:rsidR="009A1428" w:rsidRPr="009A1428" w:rsidRDefault="00FB0311" w:rsidP="00FB03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03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Hattiesburg, MS 39401</w:t>
            </w:r>
          </w:p>
        </w:tc>
      </w:tr>
      <w:tr w:rsidR="00B16267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71327953" w:rsidR="009A1428" w:rsidRPr="003F1BD9" w:rsidRDefault="00716E8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BBC46FB" wp14:editId="6B21226C">
                  <wp:extent cx="3340735" cy="3975100"/>
                  <wp:effectExtent l="0" t="0" r="0" b="6350"/>
                  <wp:docPr id="1278138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735" cy="3975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34BE2988" w:rsidR="009A1428" w:rsidRPr="003F1BD9" w:rsidRDefault="001F336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F336A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E4C1BF9" wp14:editId="2970FDA1">
                  <wp:extent cx="3762375" cy="4870860"/>
                  <wp:effectExtent l="0" t="0" r="0" b="6350"/>
                  <wp:docPr id="94306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0644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269" cy="488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1F336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B16267" w:rsidRPr="003F1BD9" w14:paraId="52B33F37" w14:textId="77777777" w:rsidTr="001F336A">
        <w:trPr>
          <w:trHeight w:val="272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257D5FB4" w:rsidR="003F1BD9" w:rsidRPr="003F1BD9" w:rsidRDefault="00B16267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16267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5CD2FF1" wp14:editId="7D9B46BE">
                  <wp:extent cx="7648574" cy="2201435"/>
                  <wp:effectExtent l="0" t="0" r="0" b="8890"/>
                  <wp:docPr id="1886792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79283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9528" cy="223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1F33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B16267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1853378" w14:textId="77777777" w:rsidR="0013559C" w:rsidRDefault="0013559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A4A0B49" w14:textId="77777777" w:rsidR="0013559C" w:rsidRPr="00EC1086" w:rsidRDefault="0013559C" w:rsidP="0013559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C108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Proceed from school to base gate</w:t>
            </w:r>
          </w:p>
          <w:p w14:paraId="459FB940" w14:textId="77777777" w:rsidR="0013559C" w:rsidRPr="0013559C" w:rsidRDefault="0013559C" w:rsidP="001355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F7DD207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Leaving lot turn right onto </w:t>
            </w:r>
            <w:proofErr w:type="spellStart"/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0.4 mi</w:t>
            </w:r>
          </w:p>
          <w:p w14:paraId="7DC372E1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Nursery Rd for 0.6 mi</w:t>
            </w:r>
          </w:p>
          <w:p w14:paraId="00795D2B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left to stay on Nursery</w:t>
            </w:r>
          </w:p>
          <w:p w14:paraId="24CF22BF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left, Nursery becomes S-33 Rd</w:t>
            </w:r>
          </w:p>
          <w:p w14:paraId="5198EC96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 on Aquatics Ctr Rd</w:t>
            </w:r>
          </w:p>
          <w:p w14:paraId="42B9C746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Left on Williams Wy</w:t>
            </w:r>
          </w:p>
          <w:p w14:paraId="6C4A197F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 on Corporal Johnson Rd</w:t>
            </w:r>
          </w:p>
          <w:p w14:paraId="17F9EB14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Garden Ave for 0.9 mi</w:t>
            </w:r>
          </w:p>
          <w:p w14:paraId="735CC584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Wilson Way</w:t>
            </w:r>
          </w:p>
          <w:p w14:paraId="5BF9930F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Winfield Scott Rd for 0.2 mi</w:t>
            </w:r>
          </w:p>
          <w:p w14:paraId="74D5A0C9" w14:textId="53E7BB7E" w:rsid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Exit the base</w:t>
            </w:r>
          </w:p>
          <w:p w14:paraId="170D8C63" w14:textId="77777777" w:rsidR="0013559C" w:rsidRPr="0013559C" w:rsidRDefault="0013559C" w:rsidP="001355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177F9F9" w14:textId="54A5322D" w:rsidR="0013559C" w:rsidRPr="00EC1086" w:rsidRDefault="0013559C" w:rsidP="0013559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C108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Walters St, I-35 S</w:t>
            </w:r>
            <w:r w:rsidR="007E7DD7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, </w:t>
            </w:r>
            <w:r w:rsidR="00EE4039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I-45 to I-10</w:t>
            </w:r>
            <w:r w:rsidR="0099009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and I-12</w:t>
            </w:r>
          </w:p>
          <w:p w14:paraId="61EADD74" w14:textId="77777777" w:rsidR="0013559C" w:rsidRDefault="0013559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A993073" w14:textId="51BED8FD" w:rsidR="006071AA" w:rsidRDefault="006071AA" w:rsidP="006071A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N Walters St</w:t>
            </w:r>
          </w:p>
          <w:p w14:paraId="1BAD9323" w14:textId="79A13542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turn left onto I-35 Frontage Rd</w:t>
            </w:r>
            <w:r w:rsidR="00F6054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0.3 mi</w:t>
            </w:r>
          </w:p>
          <w:p w14:paraId="6CF25AFD" w14:textId="77777777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take the ramp onto I-35 N</w:t>
            </w:r>
          </w:p>
          <w:p w14:paraId="31A12059" w14:textId="2E64FA9F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I-35 N</w:t>
            </w:r>
            <w:r w:rsidR="00F6054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2.0 mi</w:t>
            </w:r>
          </w:p>
          <w:p w14:paraId="20EA8FE7" w14:textId="77777777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162 for I-410 S</w:t>
            </w:r>
          </w:p>
          <w:p w14:paraId="0DB66ADF" w14:textId="78DD183A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and merge onto I-410 S</w:t>
            </w:r>
            <w:r w:rsidR="00F6054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1.3 mi</w:t>
            </w:r>
          </w:p>
          <w:p w14:paraId="5D64A3D3" w14:textId="0796E5AD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toward I-10 E/US-90 E</w:t>
            </w:r>
          </w:p>
          <w:p w14:paraId="20404C27" w14:textId="18A4CE26" w:rsidR="0013559C" w:rsidRDefault="007F283F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Drive seemingly </w:t>
            </w:r>
            <w:r w:rsidR="006814F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forever</w:t>
            </w:r>
          </w:p>
          <w:p w14:paraId="561DE343" w14:textId="77777777" w:rsidR="00DE68CF" w:rsidRDefault="00DE68CF" w:rsidP="008F1BEE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Entering Louisiana</w:t>
            </w:r>
          </w:p>
          <w:p w14:paraId="53A460CC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Keep left at the fork to continue on I-12 E, follow signs for Hammond</w:t>
            </w:r>
          </w:p>
          <w:p w14:paraId="64225BAE" w14:textId="4400F83E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Stay on I-12 E</w:t>
            </w:r>
            <w:r w:rsidR="0025253D">
              <w:rPr>
                <w:rFonts w:eastAsia="Times New Roman"/>
              </w:rPr>
              <w:t xml:space="preserve"> for another eternity</w:t>
            </w:r>
          </w:p>
          <w:p w14:paraId="15241FCB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Use the left 2 lanes to take the I-59 N exit toward Hattiesburg</w:t>
            </w:r>
          </w:p>
          <w:p w14:paraId="25E472B5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Continue onto I-59 N</w:t>
            </w:r>
          </w:p>
          <w:p w14:paraId="481159ED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Entering Mississippi</w:t>
            </w:r>
          </w:p>
          <w:p w14:paraId="5CB3C092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Take exit 65A-65B for Hardy St</w:t>
            </w:r>
          </w:p>
          <w:p w14:paraId="3875869A" w14:textId="77777777" w:rsidR="00E61BBC" w:rsidRPr="00E61BBC" w:rsidRDefault="00E61BBC" w:rsidP="00E61BB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FB99438" w14:textId="46CC4F74" w:rsidR="00E61BBC" w:rsidRPr="00115A73" w:rsidRDefault="00E61BBC" w:rsidP="00E61BB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15A73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Hardy St. Take US 49 N to W 4th St</w:t>
            </w:r>
          </w:p>
          <w:p w14:paraId="5D77ECC0" w14:textId="28A22F2B" w:rsidR="00E61BBC" w:rsidRPr="00E61BBC" w:rsidRDefault="00E61BBC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Hardy St</w:t>
            </w:r>
          </w:p>
          <w:p w14:paraId="5CC27BBB" w14:textId="574B1A48" w:rsidR="00E61BBC" w:rsidRPr="00E61BBC" w:rsidRDefault="00E61BBC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US 49 N</w:t>
            </w:r>
          </w:p>
          <w:p w14:paraId="2C11AA0C" w14:textId="1D63DF7B" w:rsidR="00E61BBC" w:rsidRPr="00E61BBC" w:rsidRDefault="00E61BBC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In front of </w:t>
            </w:r>
            <w:proofErr w:type="spellStart"/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Scianna</w:t>
            </w:r>
            <w:proofErr w:type="spellEnd"/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Hall, turn left onto Northwood Drive.  This left is not labeled with a street sign.</w:t>
            </w:r>
          </w:p>
          <w:p w14:paraId="3CB56487" w14:textId="77777777" w:rsidR="00E61BBC" w:rsidRPr="00E61BBC" w:rsidRDefault="00E61BBC" w:rsidP="00E61BB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5DE648A" w14:textId="314D3F93" w:rsidR="00E61BBC" w:rsidRPr="00E61BBC" w:rsidRDefault="00115A73" w:rsidP="00115A73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B4D0FCF" wp14:editId="66644F90">
                  <wp:extent cx="1838325" cy="2324100"/>
                  <wp:effectExtent l="0" t="0" r="9525" b="0"/>
                  <wp:docPr id="175092935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r:link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C3BF47" w14:textId="77777777" w:rsidR="00E61BBC" w:rsidRPr="00E61BBC" w:rsidRDefault="00E61BBC" w:rsidP="00E61BB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38DC2A9" w14:textId="021F29F5" w:rsidR="00E61BBC" w:rsidRDefault="00E61BBC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Once on Northwood, </w:t>
            </w:r>
            <w:r w:rsidR="00501F2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</w:t>
            </w:r>
            <w:r w:rsidR="00C51FA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across</w:t>
            </w: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W 4th St</w:t>
            </w:r>
          </w:p>
          <w:p w14:paraId="130404F3" w14:textId="78AD2D5F" w:rsidR="00C51FA3" w:rsidRPr="00E61BBC" w:rsidRDefault="00C51FA3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past Longleaf </w:t>
            </w:r>
            <w:r w:rsidR="00D101C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Tree</w:t>
            </w:r>
          </w:p>
          <w:p w14:paraId="33437246" w14:textId="2AD26FBD" w:rsidR="0013559C" w:rsidRDefault="00D101C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Hillcrest Hall </w:t>
            </w:r>
            <w:r w:rsidR="004641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Dorm and parking are to the left</w:t>
            </w:r>
          </w:p>
          <w:p w14:paraId="0BB6C326" w14:textId="77777777" w:rsidR="0013559C" w:rsidRPr="009A1428" w:rsidRDefault="0013559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10542"/>
    <w:multiLevelType w:val="hybridMultilevel"/>
    <w:tmpl w:val="441A0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437264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334FF"/>
    <w:rsid w:val="000E7DEC"/>
    <w:rsid w:val="00115A73"/>
    <w:rsid w:val="0013559C"/>
    <w:rsid w:val="001F336A"/>
    <w:rsid w:val="0025253D"/>
    <w:rsid w:val="002E463A"/>
    <w:rsid w:val="00360E72"/>
    <w:rsid w:val="003F1BD9"/>
    <w:rsid w:val="004465C9"/>
    <w:rsid w:val="00464123"/>
    <w:rsid w:val="00501F2E"/>
    <w:rsid w:val="005157B6"/>
    <w:rsid w:val="00530D67"/>
    <w:rsid w:val="0054105C"/>
    <w:rsid w:val="006071AA"/>
    <w:rsid w:val="006814F7"/>
    <w:rsid w:val="006D3D47"/>
    <w:rsid w:val="006E022D"/>
    <w:rsid w:val="00716E81"/>
    <w:rsid w:val="00734569"/>
    <w:rsid w:val="00757AED"/>
    <w:rsid w:val="007C65C1"/>
    <w:rsid w:val="007E7DD7"/>
    <w:rsid w:val="007F283F"/>
    <w:rsid w:val="00891E0C"/>
    <w:rsid w:val="008E2A5C"/>
    <w:rsid w:val="008F1BEE"/>
    <w:rsid w:val="00990095"/>
    <w:rsid w:val="009A1428"/>
    <w:rsid w:val="00A55A24"/>
    <w:rsid w:val="00AC5E58"/>
    <w:rsid w:val="00B16267"/>
    <w:rsid w:val="00B64192"/>
    <w:rsid w:val="00BE38BC"/>
    <w:rsid w:val="00C51FA3"/>
    <w:rsid w:val="00D101C0"/>
    <w:rsid w:val="00D23969"/>
    <w:rsid w:val="00D34436"/>
    <w:rsid w:val="00DE68CF"/>
    <w:rsid w:val="00E445A0"/>
    <w:rsid w:val="00E61BBC"/>
    <w:rsid w:val="00E859BE"/>
    <w:rsid w:val="00EC1086"/>
    <w:rsid w:val="00EE4039"/>
    <w:rsid w:val="00F60541"/>
    <w:rsid w:val="00FB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ichdrichd.github.io/BDFleet/7-23/h2n.pdf" TargetMode="External"/><Relationship Id="rId11" Type="http://schemas.openxmlformats.org/officeDocument/2006/relationships/image" Target="cid:image005.png@01D89E85.AEB053E0" TargetMode="Externa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108</TotalTime>
  <Pages>1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43</cp:revision>
  <cp:lastPrinted>2023-07-20T21:47:00Z</cp:lastPrinted>
  <dcterms:created xsi:type="dcterms:W3CDTF">2023-06-23T02:46:00Z</dcterms:created>
  <dcterms:modified xsi:type="dcterms:W3CDTF">2023-07-23T16:22:00Z</dcterms:modified>
</cp:coreProperties>
</file>