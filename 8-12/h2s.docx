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487" w:type="dxa"/>
        <w:tblLook w:val="04A0" w:firstRow="1" w:lastRow="0" w:firstColumn="1" w:lastColumn="0" w:noHBand="0" w:noVBand="1"/>
      </w:tblPr>
      <w:tblGrid>
        <w:gridCol w:w="6198"/>
        <w:gridCol w:w="6289"/>
      </w:tblGrid>
      <w:tr w:rsidR="009A1428" w:rsidRPr="009A1428" w14:paraId="5C88134B" w14:textId="77777777" w:rsidTr="009E6520">
        <w:trPr>
          <w:trHeight w:val="315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9E6520">
        <w:trPr>
          <w:trHeight w:val="315"/>
        </w:trPr>
        <w:tc>
          <w:tcPr>
            <w:tcW w:w="6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2A2E6B9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9E6520">
        <w:trPr>
          <w:trHeight w:val="375"/>
        </w:trPr>
        <w:tc>
          <w:tcPr>
            <w:tcW w:w="12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1090CF5D" w:rsidR="00891E0C" w:rsidRPr="009A1428" w:rsidRDefault="00132742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</w:t>
            </w:r>
            <w:r w:rsidR="00E955F0" w:rsidRPr="00E955F0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August 1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E955F0" w:rsidRPr="00E955F0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2023</w:t>
            </w:r>
          </w:p>
        </w:tc>
      </w:tr>
      <w:tr w:rsidR="00891E0C" w:rsidRPr="003F1BD9" w14:paraId="2FA65810" w14:textId="77777777" w:rsidTr="009E6520">
        <w:trPr>
          <w:trHeight w:val="375"/>
        </w:trPr>
        <w:tc>
          <w:tcPr>
            <w:tcW w:w="12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2D600B9A" w:rsidR="00891E0C" w:rsidRPr="009A1428" w:rsidRDefault="00AE298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AE298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Waterfront Hotel to Lucas Oil Stadium</w:t>
            </w:r>
          </w:p>
        </w:tc>
      </w:tr>
      <w:tr w:rsidR="00891E0C" w:rsidRPr="003F1BD9" w14:paraId="10A035BE" w14:textId="77777777" w:rsidTr="009E6520">
        <w:trPr>
          <w:trHeight w:val="375"/>
        </w:trPr>
        <w:tc>
          <w:tcPr>
            <w:tcW w:w="124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26249FF0" w:rsidR="00891E0C" w:rsidRPr="003F1BD9" w:rsidRDefault="002C4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13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9E6520">
        <w:trPr>
          <w:trHeight w:val="315"/>
        </w:trPr>
        <w:tc>
          <w:tcPr>
            <w:tcW w:w="619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9E6520">
        <w:trPr>
          <w:trHeight w:val="315"/>
        </w:trPr>
        <w:tc>
          <w:tcPr>
            <w:tcW w:w="619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89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60C4E63" w14:textId="77777777" w:rsidR="001C4C3B" w:rsidRPr="001C4C3B" w:rsidRDefault="001C4C3B" w:rsidP="001C4C3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4C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Waterfront Hotel</w:t>
            </w:r>
          </w:p>
          <w:p w14:paraId="612811DE" w14:textId="77777777" w:rsidR="001C4C3B" w:rsidRPr="001C4C3B" w:rsidRDefault="001C4C3B" w:rsidP="001C4C3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4C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2930 Waterfront Parkway West Drive</w:t>
            </w:r>
          </w:p>
          <w:p w14:paraId="292C4F10" w14:textId="59424CAF" w:rsidR="009A1428" w:rsidRPr="009A1428" w:rsidRDefault="001C4C3B" w:rsidP="001C4C3B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C4C3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Indianapolis, IN 46214</w:t>
            </w:r>
          </w:p>
        </w:tc>
        <w:tc>
          <w:tcPr>
            <w:tcW w:w="6289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63271A42" w14:textId="77777777" w:rsidR="002C443D" w:rsidRPr="002C443D" w:rsidRDefault="002C443D" w:rsidP="002C443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443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Lucas Oil Stadium</w:t>
            </w:r>
          </w:p>
          <w:p w14:paraId="6E273A14" w14:textId="77777777" w:rsidR="002C443D" w:rsidRPr="002C443D" w:rsidRDefault="002C443D" w:rsidP="002C443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443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500 South Capitol Ave</w:t>
            </w:r>
          </w:p>
          <w:p w14:paraId="23E1E025" w14:textId="71EC04E1" w:rsidR="009A1428" w:rsidRPr="009A1428" w:rsidRDefault="002C443D" w:rsidP="002C443D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443D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Indianapolis, IN 46225</w:t>
            </w:r>
          </w:p>
        </w:tc>
      </w:tr>
      <w:tr w:rsidR="009A1428" w:rsidRPr="009A1428" w14:paraId="3F9CCDE5" w14:textId="77777777" w:rsidTr="009E6520">
        <w:trPr>
          <w:trHeight w:val="315"/>
        </w:trPr>
        <w:tc>
          <w:tcPr>
            <w:tcW w:w="6198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9E6520">
        <w:trPr>
          <w:trHeight w:val="4830"/>
        </w:trPr>
        <w:tc>
          <w:tcPr>
            <w:tcW w:w="61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79FCAE3" w:rsidR="009A1428" w:rsidRPr="003F1BD9" w:rsidRDefault="008A3DD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8A3DD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837396A" wp14:editId="69A24DE7">
                  <wp:extent cx="3277057" cy="3353268"/>
                  <wp:effectExtent l="0" t="0" r="0" b="0"/>
                  <wp:docPr id="6988045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80450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3353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77777777" w:rsidR="009A1428" w:rsidRPr="009A1428" w:rsidRDefault="009A1428" w:rsidP="009E652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660390E4" w:rsidR="009A1428" w:rsidRPr="003F1BD9" w:rsidRDefault="004129F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4129F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1DA5C9C" wp14:editId="211FA816">
                  <wp:extent cx="2791215" cy="5239481"/>
                  <wp:effectExtent l="0" t="0" r="9525" b="0"/>
                  <wp:docPr id="5679883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98836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5" cy="523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9A1428" w:rsidRPr="009A1428" w:rsidRDefault="009A1428" w:rsidP="009E6520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9E6520">
        <w:trPr>
          <w:trHeight w:val="315"/>
        </w:trPr>
        <w:tc>
          <w:tcPr>
            <w:tcW w:w="619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9E6520">
        <w:trPr>
          <w:trHeight w:val="315"/>
        </w:trPr>
        <w:tc>
          <w:tcPr>
            <w:tcW w:w="12487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9E6520">
        <w:trPr>
          <w:trHeight w:val="7410"/>
        </w:trPr>
        <w:tc>
          <w:tcPr>
            <w:tcW w:w="12487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1D4F4E9" w14:textId="5175CCFD" w:rsidR="003F1BD9" w:rsidRPr="009E6520" w:rsidRDefault="009E6520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E652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5F60B2AC" wp14:editId="1BB36753">
                  <wp:extent cx="7411484" cy="5068007"/>
                  <wp:effectExtent l="0" t="0" r="0" b="0"/>
                  <wp:docPr id="837944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94476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1484" cy="5068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9E6520">
        <w:trPr>
          <w:trHeight w:val="315"/>
        </w:trPr>
        <w:tc>
          <w:tcPr>
            <w:tcW w:w="6198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9E6520">
        <w:trPr>
          <w:trHeight w:val="315"/>
        </w:trPr>
        <w:tc>
          <w:tcPr>
            <w:tcW w:w="124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9E6520">
        <w:trPr>
          <w:trHeight w:val="4215"/>
        </w:trPr>
        <w:tc>
          <w:tcPr>
            <w:tcW w:w="12487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5C3F1BC8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E051BC6" w14:textId="77777777" w:rsidR="00C05AA1" w:rsidRPr="00446941" w:rsidRDefault="00C05AA1" w:rsidP="00C05AA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I-465 S/I-74 from Crawfordsville Rd</w:t>
            </w:r>
          </w:p>
          <w:p w14:paraId="450733F3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060D3E2" w14:textId="4F4F8844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From the hotel lot, </w:t>
            </w:r>
            <w:r w:rsidR="00C5488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urn right onto Waterfront Pkwy W Dr for 0.2 mi</w:t>
            </w:r>
          </w:p>
          <w:p w14:paraId="5DAD6070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Crawfordsville Rd for 0.4 mi</w:t>
            </w:r>
          </w:p>
          <w:p w14:paraId="5F5992A2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the I-465 S/I-74 E ramp for 0.3 mi</w:t>
            </w:r>
          </w:p>
          <w:p w14:paraId="4F429BD5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611052" w14:textId="77777777" w:rsidR="00C05AA1" w:rsidRPr="00446941" w:rsidRDefault="00C05AA1" w:rsidP="00C05AA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I-465 S. Take I-70 E to S Missouri St</w:t>
            </w:r>
          </w:p>
          <w:p w14:paraId="2BBC00BE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6754287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I-465 S/I-74</w:t>
            </w:r>
          </w:p>
          <w:p w14:paraId="3B861627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follow I-465 S for 4.4 mi</w:t>
            </w:r>
          </w:p>
          <w:p w14:paraId="220C993B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11 for Sam Jones </w:t>
            </w:r>
            <w:proofErr w:type="spell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0.3 mi</w:t>
            </w:r>
          </w:p>
          <w:p w14:paraId="585F35B6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follow signs for US 36/I-74</w:t>
            </w:r>
          </w:p>
          <w:p w14:paraId="579C79AE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Sam Jones </w:t>
            </w:r>
            <w:proofErr w:type="spellStart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Expy</w:t>
            </w:r>
            <w:proofErr w:type="spellEnd"/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1.3 mi</w:t>
            </w:r>
          </w:p>
          <w:p w14:paraId="28F4FE00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onto I-70 E toward Downtown/Indianapolis for 5.0 mi</w:t>
            </w:r>
          </w:p>
          <w:p w14:paraId="59C10E28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79A for West St for 0.3 mi</w:t>
            </w:r>
          </w:p>
          <w:p w14:paraId="2E77A97D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FADE2F2" w14:textId="77777777" w:rsidR="00C05AA1" w:rsidRPr="00446941" w:rsidRDefault="00C05AA1" w:rsidP="00C05AA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46941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 S Missouri St. Drive to W McCarty St</w:t>
            </w:r>
          </w:p>
          <w:p w14:paraId="0CE84325" w14:textId="77777777" w:rsidR="00C05AA1" w:rsidRPr="00C05AA1" w:rsidRDefault="00C05AA1" w:rsidP="00C05AA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64A521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middle lane to turn left onto S Missouri St for 0.3 mi</w:t>
            </w:r>
          </w:p>
          <w:p w14:paraId="411FAFCA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 McCarty St</w:t>
            </w:r>
          </w:p>
          <w:p w14:paraId="77A7B930" w14:textId="77777777" w:rsidR="00C05AA1" w:rsidRPr="00C05AA1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Lot is on the left</w:t>
            </w:r>
          </w:p>
          <w:p w14:paraId="7ECE1160" w14:textId="78785A59" w:rsidR="00A44BE3" w:rsidRDefault="00C05AA1" w:rsidP="00446941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C05AA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DCI parking attendant guidance</w:t>
            </w:r>
          </w:p>
          <w:p w14:paraId="5E93D3F6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BD4B47B" w14:textId="77777777" w:rsidR="00446941" w:rsidRDefault="0044694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CD3773C" w14:textId="4524C4BC" w:rsidR="00446941" w:rsidRPr="000B1DBC" w:rsidRDefault="000B1DBC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0B1DBC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Maps from DCI:</w:t>
            </w:r>
          </w:p>
          <w:p w14:paraId="55F45EE4" w14:textId="77777777" w:rsidR="006E0654" w:rsidRDefault="006E065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140AE5" w14:textId="77B8E312" w:rsidR="006E0654" w:rsidRDefault="006E0654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E0654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AEC2746" wp14:editId="7B81A7EA">
                  <wp:extent cx="5579366" cy="4324350"/>
                  <wp:effectExtent l="0" t="0" r="2540" b="0"/>
                  <wp:docPr id="7558945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89451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7603" cy="4353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61C3AE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864B507" w14:textId="141A1A69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44BE3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873F2B4" wp14:editId="0EA2EDFF">
                  <wp:extent cx="5573213" cy="4057199"/>
                  <wp:effectExtent l="0" t="0" r="8890" b="635"/>
                  <wp:docPr id="2507133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71333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4879" cy="4072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DE5D33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3F636A5" w14:textId="77777777" w:rsidR="00A44BE3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A44BE3" w:rsidRPr="009A1428" w:rsidRDefault="00A44BE3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9E6520">
        <w:trPr>
          <w:trHeight w:val="300"/>
        </w:trPr>
        <w:tc>
          <w:tcPr>
            <w:tcW w:w="6198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9E6520">
        <w:trPr>
          <w:trHeight w:val="300"/>
        </w:trPr>
        <w:tc>
          <w:tcPr>
            <w:tcW w:w="61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B1DBC"/>
    <w:rsid w:val="00132742"/>
    <w:rsid w:val="001C4C3B"/>
    <w:rsid w:val="002C1D23"/>
    <w:rsid w:val="002C443D"/>
    <w:rsid w:val="003F1BD9"/>
    <w:rsid w:val="004129FF"/>
    <w:rsid w:val="00446941"/>
    <w:rsid w:val="006E0654"/>
    <w:rsid w:val="00757AED"/>
    <w:rsid w:val="00891E0C"/>
    <w:rsid w:val="008A3DDC"/>
    <w:rsid w:val="009A1428"/>
    <w:rsid w:val="009E6520"/>
    <w:rsid w:val="00A44BE3"/>
    <w:rsid w:val="00AE298A"/>
    <w:rsid w:val="00B64192"/>
    <w:rsid w:val="00C05AA1"/>
    <w:rsid w:val="00C54887"/>
    <w:rsid w:val="00E95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richdrichd.github.io/BDFleet/8-12/h2s.pdf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</TotalTime>
  <Pages>1</Pages>
  <Words>193</Words>
  <Characters>1103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16</cp:revision>
  <dcterms:created xsi:type="dcterms:W3CDTF">2023-06-23T02:46:00Z</dcterms:created>
  <dcterms:modified xsi:type="dcterms:W3CDTF">2023-08-05T21:29:00Z</dcterms:modified>
</cp:coreProperties>
</file>