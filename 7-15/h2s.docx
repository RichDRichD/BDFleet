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776C4E30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7FED39EC" w:rsidR="00891E0C" w:rsidRPr="009A1428" w:rsidRDefault="00E41F5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41F5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15, 2023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3D7E69FC" w:rsidR="00891E0C" w:rsidRPr="009A1428" w:rsidRDefault="00E41F5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41F5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University of Wyoming to Colorado State University Canvas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453E386B" w:rsidR="00891E0C" w:rsidRPr="003F1BD9" w:rsidRDefault="000E112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26141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FCB903C" w14:textId="77777777" w:rsidR="00E16AB4" w:rsidRPr="00E16AB4" w:rsidRDefault="00E16AB4" w:rsidP="00E16AB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16AB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University of Wyoming War Memorial Stadium</w:t>
            </w:r>
          </w:p>
          <w:p w14:paraId="1F6935F3" w14:textId="77777777" w:rsidR="00E16AB4" w:rsidRPr="00E16AB4" w:rsidRDefault="00E16AB4" w:rsidP="00E16AB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16AB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1000 E. University Ave</w:t>
            </w:r>
          </w:p>
          <w:p w14:paraId="292C4F10" w14:textId="22477130" w:rsidR="009A1428" w:rsidRPr="009A1428" w:rsidRDefault="00E16AB4" w:rsidP="00E16AB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16AB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Laramie, WY 82071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EAB3F65" w14:textId="77777777" w:rsidR="00386BE5" w:rsidRPr="00386BE5" w:rsidRDefault="00386BE5" w:rsidP="00386B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6B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Colorado State University Canvas Stadium</w:t>
            </w:r>
          </w:p>
          <w:p w14:paraId="0AAC0513" w14:textId="77777777" w:rsidR="00386BE5" w:rsidRPr="00386BE5" w:rsidRDefault="00386BE5" w:rsidP="00386B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6B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751 W. Pitkin St</w:t>
            </w:r>
          </w:p>
          <w:p w14:paraId="23E1E025" w14:textId="044B554A" w:rsidR="009A1428" w:rsidRPr="009A1428" w:rsidRDefault="00386BE5" w:rsidP="00386B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6B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Ft. Collins, CO 80521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59B19F87" w:rsidR="009A1428" w:rsidRPr="003F1BD9" w:rsidRDefault="0055426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54265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E41ED51" wp14:editId="245AA71D">
                  <wp:extent cx="3730593" cy="3067050"/>
                  <wp:effectExtent l="0" t="0" r="3810" b="0"/>
                  <wp:docPr id="268682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68220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035" cy="309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0E112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26F96B34" w:rsidR="009A1428" w:rsidRPr="003F1BD9" w:rsidRDefault="00FD2039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2039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9927112" wp14:editId="744C1AAB">
                  <wp:extent cx="3800475" cy="3199609"/>
                  <wp:effectExtent l="0" t="0" r="0" b="1270"/>
                  <wp:docPr id="1338967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967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875" cy="321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0E112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18EAD13B" w:rsidR="003F1BD9" w:rsidRPr="001475CC" w:rsidRDefault="00C774B2" w:rsidP="00C7099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475CC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Important note</w:t>
            </w:r>
          </w:p>
          <w:p w14:paraId="0E1E3EFA" w14:textId="77777777" w:rsidR="00455D09" w:rsidRPr="00455D09" w:rsidRDefault="00455D09" w:rsidP="0072680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26800">
              <w:rPr>
                <w:rFonts w:eastAsia="Times New Roman" w:cstheme="minorHAnsi"/>
                <w:color w:val="FF0000"/>
                <w:kern w:val="0"/>
                <w:sz w:val="24"/>
                <w:szCs w:val="24"/>
                <w:u w:val="single"/>
                <w14:ligatures w14:val="none"/>
              </w:rPr>
              <w:t>Shields Street</w:t>
            </w:r>
            <w:r w:rsidRPr="00726800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455D0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which we have used to access the show area in years past will be closed </w:t>
            </w:r>
          </w:p>
          <w:p w14:paraId="3962C2A7" w14:textId="77777777" w:rsidR="00455D09" w:rsidRPr="00455D09" w:rsidRDefault="00455D09" w:rsidP="0072680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55D0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between Mountain Avenue and Mulberry.  The directions below route around this closure.</w:t>
            </w:r>
          </w:p>
          <w:p w14:paraId="1CD26599" w14:textId="76191EFE" w:rsidR="00455D09" w:rsidRPr="00455D09" w:rsidRDefault="00455D09" w:rsidP="0072680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55D0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Source:  </w:t>
            </w:r>
            <w:hyperlink r:id="rId8" w:history="1">
              <w:r w:rsidRPr="00E23CDE">
                <w:rPr>
                  <w:rStyle w:val="Hyperlink"/>
                  <w:rFonts w:eastAsia="Times New Roman" w:cstheme="minorHAnsi"/>
                  <w:kern w:val="0"/>
                  <w:sz w:val="24"/>
                  <w:szCs w:val="24"/>
                  <w14:ligatures w14:val="none"/>
                </w:rPr>
                <w:t>Coloradoan News Article</w:t>
              </w:r>
            </w:hyperlink>
          </w:p>
          <w:p w14:paraId="63779613" w14:textId="77777777" w:rsidR="00C70994" w:rsidRDefault="00C7099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1F21D1A" w14:textId="5D8DCE78" w:rsidR="009314F8" w:rsidRPr="003F1BD9" w:rsidRDefault="007C7B86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C7B8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436C403" wp14:editId="640A6893">
                  <wp:extent cx="4820323" cy="5811061"/>
                  <wp:effectExtent l="0" t="0" r="0" b="0"/>
                  <wp:docPr id="1289923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2360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581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DEFE3B8" w14:textId="77777777" w:rsidR="002F5678" w:rsidRDefault="002F567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A1FE993" w14:textId="17DB7DC1" w:rsidR="00A869A8" w:rsidRPr="002F5678" w:rsidRDefault="00A869A8" w:rsidP="00A869A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F567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Follow US-287 S to </w:t>
            </w:r>
            <w:r w:rsidR="0031154D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Laporte</w:t>
            </w:r>
          </w:p>
          <w:p w14:paraId="45507A1B" w14:textId="77777777" w:rsidR="00A869A8" w:rsidRDefault="00A869A8" w:rsidP="00A869A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27C26B3" w14:textId="6542F1EB" w:rsidR="00FD5885" w:rsidRPr="00A869A8" w:rsidRDefault="00FD5885" w:rsidP="00FD588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out of Orr Hall to head west on Grand Ave toward S </w:t>
            </w:r>
            <w:r w:rsidR="00C676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3rd</w:t>
            </w: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St</w:t>
            </w:r>
          </w:p>
          <w:p w14:paraId="09EF545F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US-287 S/S 3rd St</w:t>
            </w:r>
          </w:p>
          <w:p w14:paraId="1DA1BFBD" w14:textId="1FEA6A2D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US-287 S</w:t>
            </w:r>
          </w:p>
          <w:p w14:paraId="42770C01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Colorado</w:t>
            </w:r>
          </w:p>
          <w:p w14:paraId="3C71A078" w14:textId="77777777" w:rsidR="00A869A8" w:rsidRPr="00A869A8" w:rsidRDefault="00A869A8" w:rsidP="00A869A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FF00AE5" w14:textId="77777777" w:rsidR="00A869A8" w:rsidRPr="00AE2512" w:rsidRDefault="00A869A8" w:rsidP="00A869A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E2512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Take N Taft Hill Rd and W Elizabeth St to your destination in Fort Collins</w:t>
            </w:r>
          </w:p>
          <w:p w14:paraId="16DEE529" w14:textId="77777777" w:rsidR="00A869A8" w:rsidRPr="00A869A8" w:rsidRDefault="00A869A8" w:rsidP="00A869A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00A13F0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toward U.S. 287 B for 0.1 mi</w:t>
            </w:r>
          </w:p>
          <w:p w14:paraId="5C4A5E0C" w14:textId="5ED42FC8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U.S. 287 B for 0.3 mi</w:t>
            </w:r>
          </w:p>
          <w:p w14:paraId="1E4CF5C0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 Taft Hill Rd for 2.0 mi</w:t>
            </w:r>
          </w:p>
          <w:p w14:paraId="0974FD35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 the traffic circle, continue straight to stay on N Taft Hill Rd for 1.5 mi</w:t>
            </w:r>
          </w:p>
          <w:p w14:paraId="1327F3A4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W Elizabeth St for 1.0 mi</w:t>
            </w:r>
          </w:p>
          <w:p w14:paraId="557B45AC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straight across S Shields St and onto Moby Dr.</w:t>
            </w:r>
          </w:p>
          <w:p w14:paraId="4F030A2B" w14:textId="67EA4340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Lot is on the left</w:t>
            </w:r>
            <w:r w:rsidR="003C776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Member Buses, Sleepers, </w:t>
            </w:r>
            <w:r w:rsidR="007359A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RVs, Kitchen and Pantry.</w:t>
            </w:r>
          </w:p>
          <w:p w14:paraId="5A769410" w14:textId="42A9F241" w:rsidR="00EE51AF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and parking attendant.</w:t>
            </w:r>
          </w:p>
          <w:p w14:paraId="61DACB23" w14:textId="77777777" w:rsidR="00EE51AF" w:rsidRDefault="00EE51AF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E0E2703" w14:textId="77777777" w:rsidR="00EE51AF" w:rsidRDefault="00EE51AF" w:rsidP="00EF11E6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E51AF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FEBDA9C" wp14:editId="762E7B0B">
                  <wp:extent cx="2000529" cy="3029373"/>
                  <wp:effectExtent l="0" t="0" r="0" b="0"/>
                  <wp:docPr id="925526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5260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302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84325" w14:textId="77777777" w:rsidR="00F07348" w:rsidRDefault="00F0734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AC874C2" w14:textId="294C48F7" w:rsidR="00F07348" w:rsidRPr="00EF11E6" w:rsidRDefault="00EF11E6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EF11E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Equipment Trucks</w:t>
            </w:r>
          </w:p>
          <w:p w14:paraId="5CA5244A" w14:textId="1644E192" w:rsidR="000041FD" w:rsidRDefault="000041FD" w:rsidP="00EF11E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Equipment trucks will turn left on Shields St</w:t>
            </w:r>
            <w:r w:rsidR="003E5E2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and right on W Laurel St to Meridian Ave.</w:t>
            </w:r>
          </w:p>
          <w:p w14:paraId="4D670BCC" w14:textId="6E9800EC" w:rsidR="003E5E22" w:rsidRDefault="003E5E22" w:rsidP="00EF11E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show guidance below</w:t>
            </w:r>
            <w:r w:rsidR="00EF11E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:</w:t>
            </w:r>
          </w:p>
          <w:p w14:paraId="00366EB8" w14:textId="77777777" w:rsidR="000041FD" w:rsidRDefault="000041FD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0E29283" w14:textId="2841EF92" w:rsidR="000041FD" w:rsidRDefault="000041FD" w:rsidP="00EF11E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041FD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4907501" wp14:editId="71508017">
                  <wp:extent cx="6934200" cy="2950853"/>
                  <wp:effectExtent l="0" t="0" r="0" b="1905"/>
                  <wp:docPr id="1804026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02680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3493" cy="2967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5D4BC" w14:textId="77777777" w:rsidR="00F07348" w:rsidRDefault="00F0734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C43218F" w14:textId="31559460" w:rsidR="001A628B" w:rsidRPr="001A628B" w:rsidRDefault="001A628B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A628B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Prop Trucks</w:t>
            </w:r>
          </w:p>
          <w:p w14:paraId="526DA08D" w14:textId="01527D64" w:rsidR="001A628B" w:rsidRDefault="001A628B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Prop trucks will turn right </w:t>
            </w:r>
            <w:r w:rsidR="0015368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on S Shields St</w:t>
            </w:r>
            <w:r w:rsidR="00E129D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, left on W Prospect Rd, and left on Meridian St.</w:t>
            </w:r>
          </w:p>
          <w:p w14:paraId="424753C3" w14:textId="2B7BB14D" w:rsidR="00E129DE" w:rsidRDefault="00E129DE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show guidance below:</w:t>
            </w:r>
          </w:p>
          <w:p w14:paraId="156E19C8" w14:textId="77777777" w:rsidR="00E129DE" w:rsidRDefault="00E129DE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459CBFF" w14:textId="557ACB6B" w:rsidR="00E129DE" w:rsidRDefault="00D76C9B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6C9B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2DAB5CA" wp14:editId="7B7CF220">
                  <wp:extent cx="5753903" cy="3372321"/>
                  <wp:effectExtent l="0" t="0" r="0" b="0"/>
                  <wp:docPr id="1536541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54177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903" cy="337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6C326" w14:textId="17DEF864" w:rsidR="00F07348" w:rsidRPr="009A1428" w:rsidRDefault="00F0734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041FD"/>
    <w:rsid w:val="0006498D"/>
    <w:rsid w:val="000E112D"/>
    <w:rsid w:val="00135BB5"/>
    <w:rsid w:val="00141230"/>
    <w:rsid w:val="001475CC"/>
    <w:rsid w:val="00153685"/>
    <w:rsid w:val="001A628B"/>
    <w:rsid w:val="00261416"/>
    <w:rsid w:val="00272362"/>
    <w:rsid w:val="002A7753"/>
    <w:rsid w:val="002F5678"/>
    <w:rsid w:val="0031154D"/>
    <w:rsid w:val="00311D6E"/>
    <w:rsid w:val="00386BE5"/>
    <w:rsid w:val="003C7760"/>
    <w:rsid w:val="003E5E22"/>
    <w:rsid w:val="003F1BD9"/>
    <w:rsid w:val="004030EE"/>
    <w:rsid w:val="00455D09"/>
    <w:rsid w:val="00554265"/>
    <w:rsid w:val="005F6776"/>
    <w:rsid w:val="00684A7D"/>
    <w:rsid w:val="006F05F2"/>
    <w:rsid w:val="00716EC7"/>
    <w:rsid w:val="00726800"/>
    <w:rsid w:val="007359AE"/>
    <w:rsid w:val="00757AED"/>
    <w:rsid w:val="007C7B86"/>
    <w:rsid w:val="00891E0C"/>
    <w:rsid w:val="009314F8"/>
    <w:rsid w:val="009A1428"/>
    <w:rsid w:val="009C05FC"/>
    <w:rsid w:val="00A869A8"/>
    <w:rsid w:val="00AB108B"/>
    <w:rsid w:val="00AE2512"/>
    <w:rsid w:val="00B30291"/>
    <w:rsid w:val="00B64192"/>
    <w:rsid w:val="00C676C6"/>
    <w:rsid w:val="00C70994"/>
    <w:rsid w:val="00C774B2"/>
    <w:rsid w:val="00C81E3A"/>
    <w:rsid w:val="00C84A07"/>
    <w:rsid w:val="00C9314E"/>
    <w:rsid w:val="00D76C9B"/>
    <w:rsid w:val="00E129DE"/>
    <w:rsid w:val="00E16AB4"/>
    <w:rsid w:val="00E23CDE"/>
    <w:rsid w:val="00E41F59"/>
    <w:rsid w:val="00EE51AF"/>
    <w:rsid w:val="00EF11E6"/>
    <w:rsid w:val="00F07348"/>
    <w:rsid w:val="00F51C59"/>
    <w:rsid w:val="00F705C1"/>
    <w:rsid w:val="00FD2039"/>
    <w:rsid w:val="00FD5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A1428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1C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02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loradoan.com/story/news/2021/06/22/section-fort-collins-shields-street-close-more-than-month/5307899001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richdrichd.github.io/BDFleet/7-15/h2s.pdf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richdrichd.github.io/BDFleet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89</TotalTime>
  <Pages>1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52</cp:revision>
  <dcterms:created xsi:type="dcterms:W3CDTF">2023-06-23T02:46:00Z</dcterms:created>
  <dcterms:modified xsi:type="dcterms:W3CDTF">2023-07-15T06:51:00Z</dcterms:modified>
</cp:coreProperties>
</file>