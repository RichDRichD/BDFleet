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3BB17FA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00AD3841" w:rsidR="00891E0C" w:rsidRPr="009A1428" w:rsidRDefault="0022648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22648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August 4, 2023</w:t>
            </w:r>
          </w:p>
        </w:tc>
      </w:tr>
      <w:tr w:rsidR="00891E0C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0F8BDC17" w:rsidR="00891E0C" w:rsidRPr="009A1428" w:rsidRDefault="008D30A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D30A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 to Baldwin High School</w:t>
            </w:r>
          </w:p>
        </w:tc>
      </w:tr>
      <w:tr w:rsidR="00891E0C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22FCE47D" w:rsidR="00891E0C" w:rsidRPr="003F1BD9" w:rsidRDefault="00784F4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255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B606E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7C2DF20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09F6D93F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01389CE1" w14:textId="5DF8FADC" w:rsidR="009A1428" w:rsidRPr="009A1428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Hamburg, PA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347619E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Baldwin High School</w:t>
            </w:r>
          </w:p>
          <w:p w14:paraId="7478CF8C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4653 Clairton Blvd.</w:t>
            </w:r>
          </w:p>
          <w:p w14:paraId="73E71424" w14:textId="59BF364D" w:rsidR="009A1428" w:rsidRPr="009A1428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Pittsburgh, PA 15122</w:t>
            </w:r>
          </w:p>
        </w:tc>
      </w:tr>
      <w:tr w:rsidR="009A1428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0A25C742" w:rsidR="009A1428" w:rsidRPr="003F1BD9" w:rsidRDefault="001F3F8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B648BA" wp14:editId="676B7B8F">
                  <wp:extent cx="3705225" cy="4194330"/>
                  <wp:effectExtent l="0" t="0" r="0" b="0"/>
                  <wp:docPr id="783297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583" cy="4198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2B3FD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148445E0" w:rsidR="009A1428" w:rsidRPr="003F1BD9" w:rsidRDefault="002B3FD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3FD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796ECE" wp14:editId="65A85EFD">
                  <wp:extent cx="3767849" cy="3705225"/>
                  <wp:effectExtent l="0" t="0" r="4445" b="0"/>
                  <wp:docPr id="1207042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0423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87" cy="372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6244F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77EF94" w14:textId="77777777" w:rsidR="009A1428" w:rsidRPr="009A1428" w:rsidRDefault="009A1428" w:rsidP="002B3FD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785F31D6" w14:textId="77777777" w:rsidTr="007D1A98">
        <w:trPr>
          <w:trHeight w:val="3517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3F8A8CC9" w:rsidR="003F1BD9" w:rsidRPr="003F1BD9" w:rsidRDefault="002B606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06E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147C473" wp14:editId="733FBDED">
                  <wp:extent cx="7648575" cy="1806021"/>
                  <wp:effectExtent l="0" t="0" r="0" b="3810"/>
                  <wp:docPr id="1316316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164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330" cy="182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7D1A98" w:rsidRPr="009A1428" w:rsidRDefault="007D1A98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FEBAB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BF86A6" w14:textId="77777777" w:rsidR="00C42078" w:rsidRPr="00C763B9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763B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4th St to I-78 W</w:t>
            </w:r>
          </w:p>
          <w:p w14:paraId="6D9D62F9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EACE09" w14:textId="77777777" w:rsidR="00C42078" w:rsidRPr="00C42078" w:rsidRDefault="00C42078" w:rsidP="00C763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south toward Windsor St</w:t>
            </w:r>
          </w:p>
          <w:p w14:paraId="4FEF188B" w14:textId="77777777" w:rsidR="00C42078" w:rsidRPr="00C42078" w:rsidRDefault="00C42078" w:rsidP="00C763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Windsor St for 0.3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28D6E34" w14:textId="77777777" w:rsidR="00C42078" w:rsidRPr="00C42078" w:rsidRDefault="00C42078" w:rsidP="00C763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N 4th St/S Fourth St for 1.1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E72D2EB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125092" w14:textId="77777777" w:rsidR="00C42078" w:rsidRPr="00C763B9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763B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I-78 W, I-81 </w:t>
            </w:r>
            <w:proofErr w:type="gramStart"/>
            <w:r w:rsidRPr="00C763B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proofErr w:type="gramEnd"/>
            <w:r w:rsidRPr="00C763B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and I-76 W to US-220 BUS S in Bedford Township</w:t>
            </w:r>
          </w:p>
          <w:p w14:paraId="77A9CAA6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F8B6F0" w14:textId="6F37BDC7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W</w:t>
            </w:r>
            <w:r w:rsidR="00546C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29.4 mi</w:t>
            </w:r>
          </w:p>
          <w:p w14:paraId="06918ACB" w14:textId="38310004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merge onto I-81 S toward Harrisburg</w:t>
            </w:r>
            <w:r w:rsidR="000443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37.2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C3842B0" w14:textId="2D94D12D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52 for US-11 toward I-76/Penna Turn Pike/New Kingstown/Middlesex</w:t>
            </w:r>
            <w:r w:rsidR="001F5F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0.3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C38CEDA" w14:textId="77777777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right at the fork, follow signs for Carlisle Barracks and merge onto US-11 S for 1.0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FD86C94" w14:textId="20BD2F83" w:rsid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take the ramp onto I-76 W </w:t>
            </w:r>
            <w:r w:rsidR="00EB5B6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</w:t>
            </w:r>
          </w:p>
          <w:p w14:paraId="46ECD507" w14:textId="40283783" w:rsidR="002C15F7" w:rsidRPr="00C42078" w:rsidRDefault="002C15F7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Pennsylvania Turn Pike</w:t>
            </w:r>
            <w:r w:rsidR="00CE50B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I-76 W</w:t>
            </w:r>
          </w:p>
          <w:p w14:paraId="3F666D19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741E83" w14:textId="77777777" w:rsidR="00C42078" w:rsidRPr="00965C2D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65C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I-76 W and I-70 W to PA-51 N in </w:t>
            </w:r>
            <w:proofErr w:type="spellStart"/>
            <w:r w:rsidRPr="00965C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Rostraver</w:t>
            </w:r>
            <w:proofErr w:type="spellEnd"/>
            <w:r w:rsidRPr="00965C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Township</w:t>
            </w:r>
          </w:p>
          <w:p w14:paraId="1CC37DE7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C1D97E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I-70 W/I-76 W</w:t>
            </w:r>
          </w:p>
          <w:p w14:paraId="31C170B2" w14:textId="3D8A1C6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I-76 W </w:t>
            </w:r>
            <w:r w:rsidR="009E6C6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New Stanton</w:t>
            </w:r>
          </w:p>
          <w:p w14:paraId="4389CBB9" w14:textId="65897966" w:rsidR="00C42078" w:rsidRPr="00C42078" w:rsidRDefault="009E6C69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New Stanton, t</w:t>
            </w:r>
            <w:r w:rsidR="00C42078"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ake exit 75 toward I-70 W</w:t>
            </w:r>
            <w:r w:rsidR="006613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0.4 mi Toll Road</w:t>
            </w:r>
          </w:p>
          <w:p w14:paraId="35DBBC0B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New Stanton/I-70 W/Wheeling WV/Washington Pa/Columbus Oh</w:t>
            </w:r>
          </w:p>
          <w:p w14:paraId="5D3BE6CF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I-70 W for 10.8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79CBFE4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46B to merge onto PA-51 N toward Pittsburgh for 0.2 </w:t>
            </w:r>
            <w:proofErr w:type="gramStart"/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64FF893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000109" w14:textId="77777777" w:rsidR="00C42078" w:rsidRPr="00AC0679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C067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PA-51 N to your destination in </w:t>
            </w:r>
            <w:proofErr w:type="gramStart"/>
            <w:r w:rsidRPr="00AC067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Whitehall</w:t>
            </w:r>
            <w:proofErr w:type="gramEnd"/>
          </w:p>
          <w:p w14:paraId="0C3483C0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AF092E" w14:textId="77777777" w:rsidR="00C42078" w:rsidRPr="00C42078" w:rsidRDefault="00C42078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PA-51 N for 18.9 mi</w:t>
            </w:r>
          </w:p>
          <w:p w14:paraId="37001EE6" w14:textId="120A0110" w:rsidR="00C42078" w:rsidRDefault="00116BC4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</w:t>
            </w:r>
            <w:r w:rsidR="00E211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</w:t>
            </w:r>
            <w:proofErr w:type="gramEnd"/>
            <w:r w:rsidR="00E211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PA-51 N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Baldwin</w:t>
            </w:r>
            <w:r w:rsidR="00E211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/Whitehall – school is on the right.</w:t>
            </w:r>
          </w:p>
          <w:p w14:paraId="3B151C82" w14:textId="77777777" w:rsidR="00116BC4" w:rsidRDefault="00116BC4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9DEEE1" w14:textId="787B63CD" w:rsidR="002A37DB" w:rsidRPr="00C42078" w:rsidRDefault="002A37DB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school:</w:t>
            </w:r>
          </w:p>
          <w:p w14:paraId="1AAE3AB1" w14:textId="77777777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Beall Dr</w:t>
            </w:r>
          </w:p>
          <w:p w14:paraId="28F8CF5E" w14:textId="77777777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Veman Ave</w:t>
            </w:r>
          </w:p>
          <w:p w14:paraId="3B9E2F64" w14:textId="77777777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Rhodes Ave</w:t>
            </w:r>
          </w:p>
          <w:p w14:paraId="3EE567C7" w14:textId="270B104E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</w:t>
            </w:r>
            <w:r w:rsidR="002A37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follow Keith’s parking </w:t>
            </w:r>
            <w:proofErr w:type="gramStart"/>
            <w:r w:rsidR="002A37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guidance</w:t>
            </w:r>
            <w:proofErr w:type="gramEnd"/>
          </w:p>
          <w:p w14:paraId="680C6651" w14:textId="77777777" w:rsidR="007D1A98" w:rsidRPr="009A1428" w:rsidRDefault="007D1A9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44322"/>
    <w:rsid w:val="00116BC4"/>
    <w:rsid w:val="001F3F80"/>
    <w:rsid w:val="001F5F78"/>
    <w:rsid w:val="00226485"/>
    <w:rsid w:val="002A37DB"/>
    <w:rsid w:val="002B3FDB"/>
    <w:rsid w:val="002B606E"/>
    <w:rsid w:val="002C15F7"/>
    <w:rsid w:val="002F46C8"/>
    <w:rsid w:val="00391F1A"/>
    <w:rsid w:val="003E5F95"/>
    <w:rsid w:val="003F1BD9"/>
    <w:rsid w:val="005240A9"/>
    <w:rsid w:val="00546CE8"/>
    <w:rsid w:val="005F3C3F"/>
    <w:rsid w:val="00606C4E"/>
    <w:rsid w:val="006613E5"/>
    <w:rsid w:val="00784F43"/>
    <w:rsid w:val="007D1A98"/>
    <w:rsid w:val="00891E0C"/>
    <w:rsid w:val="008D30AD"/>
    <w:rsid w:val="00965C2D"/>
    <w:rsid w:val="009A1428"/>
    <w:rsid w:val="009E6C69"/>
    <w:rsid w:val="00AC0679"/>
    <w:rsid w:val="00B64192"/>
    <w:rsid w:val="00C42078"/>
    <w:rsid w:val="00C763B9"/>
    <w:rsid w:val="00CE50B5"/>
    <w:rsid w:val="00DF258F"/>
    <w:rsid w:val="00E2118E"/>
    <w:rsid w:val="00E660D6"/>
    <w:rsid w:val="00EB5B6B"/>
    <w:rsid w:val="00F9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8-4/h2n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101</TotalTime>
  <Pages>1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31</cp:revision>
  <dcterms:created xsi:type="dcterms:W3CDTF">2023-06-23T02:45:00Z</dcterms:created>
  <dcterms:modified xsi:type="dcterms:W3CDTF">2023-08-03T19:06:00Z</dcterms:modified>
</cp:coreProperties>
</file>