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36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C9FB818" w:rsidR="00891E0C" w:rsidRPr="009A1428" w:rsidRDefault="00063D0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July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30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78CD9563" w:rsidR="00891E0C" w:rsidRPr="009A1428" w:rsidRDefault="007B271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Delaware</w:t>
            </w:r>
            <w:r w:rsidR="00220EE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Hamburg High School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20FE4E6" w:rsidR="00891E0C" w:rsidRPr="003F1BD9" w:rsidRDefault="00E2256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33153A9" w14:textId="77777777" w:rsidR="00BB73C1" w:rsidRPr="00B56DED" w:rsidRDefault="00BB73C1" w:rsidP="00BB73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56DE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Delaware Stadium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University of Delaware</w:t>
            </w:r>
          </w:p>
          <w:p w14:paraId="06633FC8" w14:textId="77777777" w:rsidR="00BB73C1" w:rsidRPr="00B56DED" w:rsidRDefault="00BB73C1" w:rsidP="00BB73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56DE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625 S. College Ave</w:t>
            </w:r>
          </w:p>
          <w:p w14:paraId="292C4F10" w14:textId="289296C7" w:rsidR="009A1428" w:rsidRPr="009A1428" w:rsidRDefault="00BB73C1" w:rsidP="00BB73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56DE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Newark DE, 19713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571A160" w14:textId="77777777" w:rsidR="006E4006" w:rsidRPr="006E4006" w:rsidRDefault="006E400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400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2B50CD64" w14:textId="77777777" w:rsidR="006E4006" w:rsidRPr="006E4006" w:rsidRDefault="006E400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400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3E1E025" w14:textId="30904F62" w:rsidR="009A1428" w:rsidRPr="009A1428" w:rsidRDefault="006E400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400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75ED6357" w:rsidR="009A1428" w:rsidRPr="003F1BD9" w:rsidRDefault="00BB73C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B271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F09065B" wp14:editId="08458D61">
                  <wp:extent cx="3759408" cy="3609975"/>
                  <wp:effectExtent l="0" t="0" r="0" b="0"/>
                  <wp:docPr id="670200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20003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635" cy="362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3B8169B" w:rsidR="009A1428" w:rsidRPr="003F1BD9" w:rsidRDefault="00EE320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32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8481094" wp14:editId="693E1833">
                  <wp:extent cx="3572510" cy="3565321"/>
                  <wp:effectExtent l="0" t="0" r="8890" b="0"/>
                  <wp:docPr id="1974193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930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307" cy="358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1BE7A55A" w:rsidR="009F683A" w:rsidRDefault="009F683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68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0BF30AF" wp14:editId="61BB6BE2">
                  <wp:extent cx="3877216" cy="5868219"/>
                  <wp:effectExtent l="0" t="0" r="9525" b="0"/>
                  <wp:docPr id="1629887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8874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A0594B8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57DCF98" w14:textId="77777777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11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I-95 N</w:t>
            </w:r>
          </w:p>
          <w:p w14:paraId="0A6B46D8" w14:textId="77777777" w:rsidR="00211AE9" w:rsidRPr="0060081D" w:rsidRDefault="00211AE9" w:rsidP="0060081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008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College Ave for 1.2 mi</w:t>
            </w:r>
          </w:p>
          <w:p w14:paraId="50898E08" w14:textId="77777777" w:rsidR="00211AE9" w:rsidRPr="0060081D" w:rsidRDefault="00211AE9" w:rsidP="0060081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008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I-95 N via the ramp to Del Mem Br/Wilmington for 0.3 mi</w:t>
            </w:r>
          </w:p>
          <w:p w14:paraId="0D52B173" w14:textId="77777777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6E4AA4" w14:textId="77777777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11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I-95 N, I-476 N and I-78 W to N 4th St in Hamburg. </w:t>
            </w:r>
          </w:p>
          <w:p w14:paraId="752C43EA" w14:textId="77777777" w:rsidR="00211AE9" w:rsidRPr="00F53750" w:rsidRDefault="00211AE9" w:rsidP="00F5375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I-95 N for 8.2 mi</w:t>
            </w:r>
          </w:p>
          <w:p w14:paraId="3E3657E0" w14:textId="77777777" w:rsidR="00211AE9" w:rsidRPr="00F53750" w:rsidRDefault="00211AE9" w:rsidP="00F5375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stay on I-95 N, follow signs for Interstate 95/Interstate 495/Wilmington/Philadelphia for 19.2 mi</w:t>
            </w:r>
          </w:p>
          <w:p w14:paraId="45D60D8F" w14:textId="59574F95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D2F0FB" w14:textId="77777777" w:rsidR="00211AE9" w:rsidRPr="00211AE9" w:rsidRDefault="00211AE9" w:rsidP="0060081D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11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Pennsylvania</w:t>
            </w:r>
          </w:p>
          <w:p w14:paraId="1A739258" w14:textId="77777777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C2068B" w14:textId="77777777" w:rsidR="00211AE9" w:rsidRPr="00F53750" w:rsidRDefault="00211AE9" w:rsidP="00F5375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7 to merge onto I-476 N for 20.2 mi</w:t>
            </w:r>
          </w:p>
          <w:p w14:paraId="5481F4C3" w14:textId="77777777" w:rsidR="00211AE9" w:rsidRPr="00F53750" w:rsidRDefault="00211AE9" w:rsidP="00F5375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stay on I-476 N for 37.7 mi    Toll Road</w:t>
            </w:r>
          </w:p>
          <w:p w14:paraId="1897B6C2" w14:textId="77777777" w:rsidR="00211AE9" w:rsidRPr="00F53750" w:rsidRDefault="00211AE9" w:rsidP="00F5375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56 to merge onto US-22 W toward Lehigh Vly/I-78/PA-309/Allentown/Harrisburg for 2.1 mi</w:t>
            </w:r>
          </w:p>
          <w:p w14:paraId="0F4AE2C2" w14:textId="77777777" w:rsidR="00211AE9" w:rsidRPr="00F53750" w:rsidRDefault="00211AE9" w:rsidP="00F5375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W/US-22 W for 20.9 mi</w:t>
            </w:r>
          </w:p>
          <w:p w14:paraId="46E9DB62" w14:textId="77777777" w:rsidR="00211AE9" w:rsidRPr="00F53750" w:rsidRDefault="00211AE9" w:rsidP="00F53750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37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30 toward Hamburg for 0.2 mi</w:t>
            </w:r>
          </w:p>
          <w:p w14:paraId="42114C1F" w14:textId="77777777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8BFF64" w14:textId="77777777" w:rsidR="00211AE9" w:rsidRPr="00211AE9" w:rsidRDefault="00211AE9" w:rsidP="00211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11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N 4th St to your destination</w:t>
            </w:r>
          </w:p>
          <w:p w14:paraId="14725DA8" w14:textId="77777777" w:rsidR="00211AE9" w:rsidRPr="00D146EA" w:rsidRDefault="00211AE9" w:rsidP="00D146EA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146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4th St for 0.9 mi</w:t>
            </w:r>
          </w:p>
          <w:p w14:paraId="027FA41E" w14:textId="77777777" w:rsidR="00211AE9" w:rsidRPr="00D146EA" w:rsidRDefault="00211AE9" w:rsidP="00D146EA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146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Windsor St for 0.3 mi</w:t>
            </w:r>
          </w:p>
          <w:p w14:paraId="10F1262C" w14:textId="5DD6AE65" w:rsidR="00D22E78" w:rsidRPr="00D146EA" w:rsidRDefault="00211AE9" w:rsidP="00D146EA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146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</w:t>
            </w:r>
            <w:r w:rsidR="00D146EA" w:rsidRPr="00D146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D146E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0.2 mi</w:t>
            </w:r>
          </w:p>
          <w:p w14:paraId="1771859A" w14:textId="05FB89BE" w:rsidR="0030551D" w:rsidRPr="002734C1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9"/>
  </w:num>
  <w:num w:numId="2" w16cid:durableId="1750148658">
    <w:abstractNumId w:val="3"/>
  </w:num>
  <w:num w:numId="3" w16cid:durableId="2133595044">
    <w:abstractNumId w:val="6"/>
  </w:num>
  <w:num w:numId="4" w16cid:durableId="435516066">
    <w:abstractNumId w:val="0"/>
  </w:num>
  <w:num w:numId="5" w16cid:durableId="1279603606">
    <w:abstractNumId w:val="5"/>
  </w:num>
  <w:num w:numId="6" w16cid:durableId="652685800">
    <w:abstractNumId w:val="7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8"/>
  </w:num>
  <w:num w:numId="10" w16cid:durableId="19198297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211AE9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10BC"/>
    <w:rsid w:val="0065190C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91E0C"/>
    <w:rsid w:val="008B535E"/>
    <w:rsid w:val="00917840"/>
    <w:rsid w:val="009A1428"/>
    <w:rsid w:val="009D543D"/>
    <w:rsid w:val="009D6ACC"/>
    <w:rsid w:val="009F683A"/>
    <w:rsid w:val="00A00230"/>
    <w:rsid w:val="00A01305"/>
    <w:rsid w:val="00A05E3A"/>
    <w:rsid w:val="00A32996"/>
    <w:rsid w:val="00A41B0C"/>
    <w:rsid w:val="00B306F2"/>
    <w:rsid w:val="00B56DED"/>
    <w:rsid w:val="00B64192"/>
    <w:rsid w:val="00B830E8"/>
    <w:rsid w:val="00B86359"/>
    <w:rsid w:val="00BB73C1"/>
    <w:rsid w:val="00BD5E1E"/>
    <w:rsid w:val="00BD7550"/>
    <w:rsid w:val="00C21C47"/>
    <w:rsid w:val="00C65153"/>
    <w:rsid w:val="00CA00A1"/>
    <w:rsid w:val="00CA62D0"/>
    <w:rsid w:val="00CB52DB"/>
    <w:rsid w:val="00CC3A1B"/>
    <w:rsid w:val="00CE415B"/>
    <w:rsid w:val="00D146EA"/>
    <w:rsid w:val="00D22E78"/>
    <w:rsid w:val="00D46A61"/>
    <w:rsid w:val="00D73157"/>
    <w:rsid w:val="00D95FE9"/>
    <w:rsid w:val="00DB4423"/>
    <w:rsid w:val="00DE2AE9"/>
    <w:rsid w:val="00DE2CC0"/>
    <w:rsid w:val="00E2256A"/>
    <w:rsid w:val="00E30D9E"/>
    <w:rsid w:val="00E67E73"/>
    <w:rsid w:val="00EB0EC7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128</TotalTime>
  <Pages>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56</cp:revision>
  <dcterms:created xsi:type="dcterms:W3CDTF">2024-07-24T07:30:00Z</dcterms:created>
  <dcterms:modified xsi:type="dcterms:W3CDTF">2024-07-30T05:31:00Z</dcterms:modified>
</cp:coreProperties>
</file>