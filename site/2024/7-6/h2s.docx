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0155E0EE" w:rsidR="00891E0C" w:rsidRPr="009A1428" w:rsidRDefault="00752AC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6563D9F1" w:rsidR="00891E0C" w:rsidRPr="009A1428" w:rsidRDefault="005C67BD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Redwood High School</w:t>
            </w:r>
            <w:r w:rsidR="00752AC1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78558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Stanford Stadium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594DE001" w:rsidR="00891E0C" w:rsidRPr="003F1BD9" w:rsidRDefault="00404E0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293094E" w14:textId="77777777" w:rsidR="00785586" w:rsidRPr="005C67BD" w:rsidRDefault="00785586" w:rsidP="0078558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67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Redwood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4DD8B58D" w14:textId="77777777" w:rsidR="00785586" w:rsidRPr="005C67BD" w:rsidRDefault="00785586" w:rsidP="0078558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67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1968 Old County Rd</w:t>
            </w:r>
          </w:p>
          <w:p w14:paraId="2CA5D510" w14:textId="0DB9AF41" w:rsidR="009A1428" w:rsidRPr="009A1428" w:rsidRDefault="00785586" w:rsidP="0078558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67B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Redwood City CA, 94063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8EF490D" w14:textId="75EBD329" w:rsidR="00D2044E" w:rsidRDefault="00D2044E" w:rsidP="005C67B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Standford Stadium</w:t>
            </w:r>
          </w:p>
          <w:p w14:paraId="19220B70" w14:textId="77777777" w:rsidR="00D2044E" w:rsidRDefault="00D2044E" w:rsidP="005C67B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044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625 Nelson Rd</w:t>
            </w:r>
          </w:p>
          <w:p w14:paraId="70EB8EBE" w14:textId="3B1B15D9" w:rsidR="009A1428" w:rsidRPr="009A1428" w:rsidRDefault="00D2044E" w:rsidP="005C67B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044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Stanford, CA 94305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54C7B79B" w:rsidR="009A1428" w:rsidRPr="003F1BD9" w:rsidRDefault="0078558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90D8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CDBA8A0" wp14:editId="61E0CA81">
                  <wp:extent cx="2886075" cy="2981369"/>
                  <wp:effectExtent l="0" t="0" r="0" b="9525"/>
                  <wp:docPr id="1671554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55412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850" cy="2996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2D7D2A69" w:rsidR="009A1428" w:rsidRPr="003F1BD9" w:rsidRDefault="00A7401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7401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5D0CE78" wp14:editId="3F4C5ECA">
                  <wp:extent cx="2924175" cy="2993250"/>
                  <wp:effectExtent l="0" t="0" r="0" b="0"/>
                  <wp:docPr id="1318040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0408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081" cy="300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35FFC992" w:rsidR="00FA3347" w:rsidRDefault="00942C46" w:rsidP="00F551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42C46">
              <w:rPr>
                <w:rFonts w:eastAsia="Times New Roman" w:cstheme="minorHAnsi"/>
                <w:b/>
                <w:bCs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0E4B610" wp14:editId="51295D5A">
                  <wp:extent cx="7030431" cy="5287113"/>
                  <wp:effectExtent l="0" t="0" r="0" b="8890"/>
                  <wp:docPr id="1466127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127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431" cy="528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6823B0A9" w14:textId="77777777" w:rsidR="00FB3B6F" w:rsidRPr="00FB3B6F" w:rsidRDefault="00FB3B6F" w:rsidP="00FB3B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Stafford St to El Camino Real</w:t>
            </w:r>
          </w:p>
          <w:p w14:paraId="1559F621" w14:textId="77777777" w:rsidR="00FB3B6F" w:rsidRPr="00FB3B6F" w:rsidRDefault="00FB3B6F" w:rsidP="00FB3B6F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Out of the lot, turn left onto Stafford St</w:t>
            </w:r>
          </w:p>
          <w:p w14:paraId="3743FEE5" w14:textId="77777777" w:rsidR="00FB3B6F" w:rsidRPr="00FB3B6F" w:rsidRDefault="00FB3B6F" w:rsidP="00FB3B6F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Whipple Ave</w:t>
            </w:r>
          </w:p>
          <w:p w14:paraId="12CBE4FB" w14:textId="77777777" w:rsidR="00FB3B6F" w:rsidRPr="00FB3B6F" w:rsidRDefault="00FB3B6F" w:rsidP="00FB3B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31C288F" w14:textId="77777777" w:rsidR="00FB3B6F" w:rsidRPr="00FB3B6F" w:rsidRDefault="00FB3B6F" w:rsidP="00FB3B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El Camino Real to Galvez St</w:t>
            </w:r>
          </w:p>
          <w:p w14:paraId="4B629CE1" w14:textId="77777777" w:rsidR="00FB3B6F" w:rsidRPr="00FB3B6F" w:rsidRDefault="00FB3B6F" w:rsidP="00FB3B6F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at the 1st cross street onto El Camino Real for 0.7 mi</w:t>
            </w:r>
          </w:p>
          <w:p w14:paraId="21294572" w14:textId="77777777" w:rsidR="00FB3B6F" w:rsidRPr="00FB3B6F" w:rsidRDefault="00FB3B6F" w:rsidP="00FB3B6F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to stay on El Camino Real for 4.9 mi</w:t>
            </w:r>
          </w:p>
          <w:p w14:paraId="61F99898" w14:textId="77777777" w:rsidR="00FB3B6F" w:rsidRPr="00FB3B6F" w:rsidRDefault="00FB3B6F" w:rsidP="00FB3B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F5FF4C8" w14:textId="77777777" w:rsidR="00FB3B6F" w:rsidRPr="00FB3B6F" w:rsidRDefault="00FB3B6F" w:rsidP="00FB3B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3B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Galvez St to destination</w:t>
            </w:r>
          </w:p>
          <w:p w14:paraId="7A4C1831" w14:textId="77777777" w:rsidR="00FB3B6F" w:rsidRPr="00AE3D45" w:rsidRDefault="00FB3B6F" w:rsidP="00AE3D45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3D4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Galvez St for 0.2 mi</w:t>
            </w:r>
          </w:p>
          <w:p w14:paraId="54491BEA" w14:textId="77777777" w:rsidR="00FB3B6F" w:rsidRPr="00AE3D45" w:rsidRDefault="00FB3B6F" w:rsidP="00AE3D45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3D4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traffic circle, take the 2nd exit and stay on Galvez St for 0.2 mi</w:t>
            </w:r>
          </w:p>
          <w:p w14:paraId="13C0D3A0" w14:textId="77777777" w:rsidR="00FB3B6F" w:rsidRPr="00AE3D45" w:rsidRDefault="00FB3B6F" w:rsidP="00AE3D45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3D4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Nelson Rd for 0.1 mi</w:t>
            </w:r>
          </w:p>
          <w:p w14:paraId="67835F04" w14:textId="77777777" w:rsidR="00FB3B6F" w:rsidRPr="00AE3D45" w:rsidRDefault="00FB3B6F" w:rsidP="00AE3D45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3D4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around the stadium to the Grove Lot</w:t>
            </w:r>
          </w:p>
          <w:p w14:paraId="6CC47EA1" w14:textId="77777777" w:rsidR="00972F8A" w:rsidRPr="009A1428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18"/>
  </w:num>
  <w:num w:numId="2" w16cid:durableId="1092819134">
    <w:abstractNumId w:val="19"/>
  </w:num>
  <w:num w:numId="3" w16cid:durableId="746733878">
    <w:abstractNumId w:val="0"/>
  </w:num>
  <w:num w:numId="4" w16cid:durableId="2082216972">
    <w:abstractNumId w:val="14"/>
  </w:num>
  <w:num w:numId="5" w16cid:durableId="1171019960">
    <w:abstractNumId w:val="17"/>
  </w:num>
  <w:num w:numId="6" w16cid:durableId="364450798">
    <w:abstractNumId w:val="16"/>
  </w:num>
  <w:num w:numId="7" w16cid:durableId="1958290608">
    <w:abstractNumId w:val="9"/>
  </w:num>
  <w:num w:numId="8" w16cid:durableId="1358000493">
    <w:abstractNumId w:val="10"/>
  </w:num>
  <w:num w:numId="9" w16cid:durableId="642932017">
    <w:abstractNumId w:val="25"/>
  </w:num>
  <w:num w:numId="10" w16cid:durableId="1857571854">
    <w:abstractNumId w:val="22"/>
  </w:num>
  <w:num w:numId="11" w16cid:durableId="704333348">
    <w:abstractNumId w:val="3"/>
  </w:num>
  <w:num w:numId="12" w16cid:durableId="246572391">
    <w:abstractNumId w:val="23"/>
  </w:num>
  <w:num w:numId="13" w16cid:durableId="278417857">
    <w:abstractNumId w:val="5"/>
  </w:num>
  <w:num w:numId="14" w16cid:durableId="359622807">
    <w:abstractNumId w:val="11"/>
  </w:num>
  <w:num w:numId="15" w16cid:durableId="101807483">
    <w:abstractNumId w:val="15"/>
  </w:num>
  <w:num w:numId="16" w16cid:durableId="507908973">
    <w:abstractNumId w:val="1"/>
  </w:num>
  <w:num w:numId="17" w16cid:durableId="468788407">
    <w:abstractNumId w:val="13"/>
  </w:num>
  <w:num w:numId="18" w16cid:durableId="2126348166">
    <w:abstractNumId w:val="26"/>
  </w:num>
  <w:num w:numId="19" w16cid:durableId="522480846">
    <w:abstractNumId w:val="21"/>
  </w:num>
  <w:num w:numId="20" w16cid:durableId="2125882424">
    <w:abstractNumId w:val="2"/>
  </w:num>
  <w:num w:numId="21" w16cid:durableId="504563344">
    <w:abstractNumId w:val="24"/>
  </w:num>
  <w:num w:numId="22" w16cid:durableId="1577280726">
    <w:abstractNumId w:val="12"/>
  </w:num>
  <w:num w:numId="23" w16cid:durableId="282154233">
    <w:abstractNumId w:val="6"/>
  </w:num>
  <w:num w:numId="24" w16cid:durableId="2084057925">
    <w:abstractNumId w:val="4"/>
  </w:num>
  <w:num w:numId="25" w16cid:durableId="462310715">
    <w:abstractNumId w:val="7"/>
  </w:num>
  <w:num w:numId="26" w16cid:durableId="2059815859">
    <w:abstractNumId w:val="20"/>
  </w:num>
  <w:num w:numId="27" w16cid:durableId="14369447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2014C"/>
    <w:rsid w:val="000D6D2A"/>
    <w:rsid w:val="00110154"/>
    <w:rsid w:val="00127B3E"/>
    <w:rsid w:val="00150027"/>
    <w:rsid w:val="00152B07"/>
    <w:rsid w:val="00177F44"/>
    <w:rsid w:val="00191EB4"/>
    <w:rsid w:val="001921B8"/>
    <w:rsid w:val="001A3D9A"/>
    <w:rsid w:val="001B66D8"/>
    <w:rsid w:val="00202543"/>
    <w:rsid w:val="00247DF9"/>
    <w:rsid w:val="00272E1F"/>
    <w:rsid w:val="002866EE"/>
    <w:rsid w:val="002A5DEE"/>
    <w:rsid w:val="00345925"/>
    <w:rsid w:val="003B0BB5"/>
    <w:rsid w:val="003D0506"/>
    <w:rsid w:val="003E2196"/>
    <w:rsid w:val="003E61A3"/>
    <w:rsid w:val="003F1BD9"/>
    <w:rsid w:val="00404E01"/>
    <w:rsid w:val="00420EC1"/>
    <w:rsid w:val="004445B9"/>
    <w:rsid w:val="00446E37"/>
    <w:rsid w:val="004F596C"/>
    <w:rsid w:val="005556E8"/>
    <w:rsid w:val="00570F3E"/>
    <w:rsid w:val="005A297B"/>
    <w:rsid w:val="005B13B4"/>
    <w:rsid w:val="005C67BD"/>
    <w:rsid w:val="00602EE5"/>
    <w:rsid w:val="00634193"/>
    <w:rsid w:val="0064256F"/>
    <w:rsid w:val="00685ADF"/>
    <w:rsid w:val="006C7473"/>
    <w:rsid w:val="006D5472"/>
    <w:rsid w:val="006D56BF"/>
    <w:rsid w:val="006E3112"/>
    <w:rsid w:val="00704737"/>
    <w:rsid w:val="007217DE"/>
    <w:rsid w:val="00743D79"/>
    <w:rsid w:val="007441E4"/>
    <w:rsid w:val="00752AC1"/>
    <w:rsid w:val="007821AC"/>
    <w:rsid w:val="00785586"/>
    <w:rsid w:val="00790D80"/>
    <w:rsid w:val="00836399"/>
    <w:rsid w:val="00853C8D"/>
    <w:rsid w:val="00891E0C"/>
    <w:rsid w:val="008C0AA3"/>
    <w:rsid w:val="008C28C8"/>
    <w:rsid w:val="008D6346"/>
    <w:rsid w:val="008E2E3A"/>
    <w:rsid w:val="008F3C96"/>
    <w:rsid w:val="008F607A"/>
    <w:rsid w:val="00903DEA"/>
    <w:rsid w:val="0091218C"/>
    <w:rsid w:val="00942C46"/>
    <w:rsid w:val="00972F8A"/>
    <w:rsid w:val="009A1428"/>
    <w:rsid w:val="009D765D"/>
    <w:rsid w:val="009F2A04"/>
    <w:rsid w:val="009F4C89"/>
    <w:rsid w:val="00A15476"/>
    <w:rsid w:val="00A20B86"/>
    <w:rsid w:val="00A53E90"/>
    <w:rsid w:val="00A56619"/>
    <w:rsid w:val="00A643A7"/>
    <w:rsid w:val="00A74016"/>
    <w:rsid w:val="00A82852"/>
    <w:rsid w:val="00AE3D45"/>
    <w:rsid w:val="00AF6ECF"/>
    <w:rsid w:val="00B021F1"/>
    <w:rsid w:val="00B14ABB"/>
    <w:rsid w:val="00B51C89"/>
    <w:rsid w:val="00B64192"/>
    <w:rsid w:val="00B97B41"/>
    <w:rsid w:val="00BB3051"/>
    <w:rsid w:val="00BE2795"/>
    <w:rsid w:val="00BF29DA"/>
    <w:rsid w:val="00C12997"/>
    <w:rsid w:val="00C31132"/>
    <w:rsid w:val="00CD2C0C"/>
    <w:rsid w:val="00D15738"/>
    <w:rsid w:val="00D2044E"/>
    <w:rsid w:val="00D60324"/>
    <w:rsid w:val="00DB4CC4"/>
    <w:rsid w:val="00DE299C"/>
    <w:rsid w:val="00DE68C8"/>
    <w:rsid w:val="00E0004A"/>
    <w:rsid w:val="00E2064B"/>
    <w:rsid w:val="00E34DCC"/>
    <w:rsid w:val="00E37E81"/>
    <w:rsid w:val="00E407F0"/>
    <w:rsid w:val="00E71E83"/>
    <w:rsid w:val="00E845C4"/>
    <w:rsid w:val="00E97D62"/>
    <w:rsid w:val="00EA0842"/>
    <w:rsid w:val="00EC490B"/>
    <w:rsid w:val="00ED0B06"/>
    <w:rsid w:val="00ED4E87"/>
    <w:rsid w:val="00F00632"/>
    <w:rsid w:val="00F075BE"/>
    <w:rsid w:val="00F3541B"/>
    <w:rsid w:val="00F46B9B"/>
    <w:rsid w:val="00F551A8"/>
    <w:rsid w:val="00F8317F"/>
    <w:rsid w:val="00FA3347"/>
    <w:rsid w:val="00FB3B6F"/>
    <w:rsid w:val="00FD5F64"/>
    <w:rsid w:val="00FD7466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215</TotalTime>
  <Pages>1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71</cp:revision>
  <dcterms:created xsi:type="dcterms:W3CDTF">2024-06-26T02:47:00Z</dcterms:created>
  <dcterms:modified xsi:type="dcterms:W3CDTF">2024-07-05T20:41:00Z</dcterms:modified>
</cp:coreProperties>
</file>