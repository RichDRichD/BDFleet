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0DD8DBCA" w:rsidR="00891E0C" w:rsidRPr="009A1428" w:rsidRDefault="00B14AB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12A50FCB" w:rsidR="00891E0C" w:rsidRPr="009A1428" w:rsidRDefault="00C31132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Clovis High School</w:t>
            </w:r>
            <w:r w:rsidR="00B14AB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5C67B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Redwood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360393FD" w:rsidR="00891E0C" w:rsidRPr="003F1BD9" w:rsidRDefault="00B14AB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XX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8F7BD83" w14:textId="77777777" w:rsidR="00B14ABB" w:rsidRPr="00C31132" w:rsidRDefault="00B14ABB" w:rsidP="00B14AB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Clovis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igh </w:t>
            </w: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chool</w:t>
            </w:r>
          </w:p>
          <w:p w14:paraId="132E2601" w14:textId="77777777" w:rsidR="00B14ABB" w:rsidRPr="00C31132" w:rsidRDefault="00B14ABB" w:rsidP="00B14AB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1055 Fowler Ave</w:t>
            </w:r>
          </w:p>
          <w:p w14:paraId="2CA5D510" w14:textId="6C74BEEA" w:rsidR="009A1428" w:rsidRPr="009A1428" w:rsidRDefault="00B14ABB" w:rsidP="00B14AB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Clovis Ca, 93611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2BE0E33" w14:textId="1786273F" w:rsidR="005C67BD" w:rsidRPr="005C67BD" w:rsidRDefault="005C67BD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Redwood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5822B133" w14:textId="77777777" w:rsidR="005C67BD" w:rsidRPr="005C67BD" w:rsidRDefault="005C67BD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1968 Old County Rd</w:t>
            </w:r>
          </w:p>
          <w:p w14:paraId="70EB8EBE" w14:textId="5BD44D93" w:rsidR="009A1428" w:rsidRPr="009A1428" w:rsidRDefault="005C67BD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Redwood City CA, 94063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7343BEB3" w:rsidR="009A1428" w:rsidRPr="003F1BD9" w:rsidRDefault="00EA084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A084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8F7D856" wp14:editId="04D82A26">
                  <wp:extent cx="3743405" cy="3009900"/>
                  <wp:effectExtent l="0" t="0" r="9525" b="0"/>
                  <wp:docPr id="180935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358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88" cy="302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23018998" w:rsidR="009A1428" w:rsidRPr="003F1BD9" w:rsidRDefault="00790D8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90D8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D084505" wp14:editId="59A0A17F">
                  <wp:extent cx="2886075" cy="2981369"/>
                  <wp:effectExtent l="0" t="0" r="0" b="9525"/>
                  <wp:docPr id="1671554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5541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50" cy="299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3A5FF3C5" w:rsidR="00FA3347" w:rsidRDefault="00F551A8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F551A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178F08" wp14:editId="7129AA3B">
                  <wp:extent cx="7648575" cy="3750428"/>
                  <wp:effectExtent l="0" t="0" r="0" b="2540"/>
                  <wp:docPr id="213285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858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063" cy="378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3BAA0EF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3C9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CA-168 from Fowler Ave</w:t>
            </w:r>
          </w:p>
          <w:p w14:paraId="2BC5E146" w14:textId="77777777" w:rsidR="008F3C96" w:rsidRPr="00202543" w:rsidRDefault="008F3C96" w:rsidP="0020254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right onto Fowler Ave for 1.7 mi</w:t>
            </w:r>
          </w:p>
          <w:p w14:paraId="61601012" w14:textId="77777777" w:rsidR="008F3C96" w:rsidRPr="00202543" w:rsidRDefault="008F3C96" w:rsidP="0020254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2nd from the left lane to turn left toward ramp 49 ft</w:t>
            </w:r>
          </w:p>
          <w:p w14:paraId="3D5573FB" w14:textId="77777777" w:rsidR="008F3C96" w:rsidRPr="00202543" w:rsidRDefault="008F3C96" w:rsidP="0020254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CA-168 W ramp for 0.3 mi</w:t>
            </w:r>
          </w:p>
          <w:p w14:paraId="0510FD99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7DD815D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3C9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CA-99 N</w:t>
            </w:r>
          </w:p>
          <w:p w14:paraId="55FC0A7C" w14:textId="77777777" w:rsidR="008F3C96" w:rsidRPr="00202543" w:rsidRDefault="008F3C96" w:rsidP="0020254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CA-168 for 7.1 mi</w:t>
            </w:r>
          </w:p>
          <w:p w14:paraId="412B0E1D" w14:textId="77777777" w:rsidR="008F3C96" w:rsidRPr="00202543" w:rsidRDefault="008F3C96" w:rsidP="0020254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2nd from the right lane to take exit 1A for CA-180 W for 1.0 mi</w:t>
            </w:r>
          </w:p>
          <w:p w14:paraId="2BC94AEC" w14:textId="77777777" w:rsidR="008F3C96" w:rsidRPr="00202543" w:rsidRDefault="008F3C96" w:rsidP="0020254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CA-180 W for 2.7 mi</w:t>
            </w:r>
          </w:p>
          <w:p w14:paraId="644C1826" w14:textId="77777777" w:rsidR="008F3C96" w:rsidRPr="00202543" w:rsidRDefault="008F3C96" w:rsidP="0020254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57A to merge onto CA-99 N toward Sacramento for 107 mi</w:t>
            </w:r>
          </w:p>
          <w:p w14:paraId="56475088" w14:textId="77777777" w:rsidR="008F3C96" w:rsidRPr="00202543" w:rsidRDefault="008F3C96" w:rsidP="0020254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241 for CA-120 W toward Manteca/San Francisco for 0.9 mi</w:t>
            </w:r>
          </w:p>
          <w:p w14:paraId="5BD9A6D0" w14:textId="77777777" w:rsidR="00202543" w:rsidRDefault="00202543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9239F9E" w14:textId="624067C4" w:rsidR="008F3C96" w:rsidRPr="00202543" w:rsidRDefault="008F3C96" w:rsidP="0020254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CA-120 W for 5.6 mi</w:t>
            </w:r>
          </w:p>
          <w:p w14:paraId="66AF58B2" w14:textId="77777777" w:rsidR="008F3C96" w:rsidRPr="00202543" w:rsidRDefault="008F3C96" w:rsidP="0020254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any lane to take exit 1A to merge onto I-5 S toward San Francisco/Los Angeles for 2.3 mi</w:t>
            </w:r>
          </w:p>
          <w:p w14:paraId="6FEA9EDF" w14:textId="77777777" w:rsidR="008F3C96" w:rsidRPr="00202543" w:rsidRDefault="008F3C96" w:rsidP="0020254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0254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3 lanes to take exit 458B for Interstate 205 W toward Interstate 580 W/San Francisco for 0.4 mi</w:t>
            </w:r>
          </w:p>
          <w:p w14:paraId="16DDB4AB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68CE13" w14:textId="77777777" w:rsidR="008F3C96" w:rsidRPr="001A3D9A" w:rsidRDefault="008F3C96" w:rsidP="001A3D9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I-205 W for 13.4 mi</w:t>
            </w:r>
          </w:p>
          <w:p w14:paraId="19B69375" w14:textId="77777777" w:rsidR="008F3C96" w:rsidRPr="001A3D9A" w:rsidRDefault="008F3C96" w:rsidP="001A3D9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I-580 W for 19.6 mi</w:t>
            </w:r>
          </w:p>
          <w:p w14:paraId="0C43C035" w14:textId="77777777" w:rsidR="008F3C96" w:rsidRPr="001A3D9A" w:rsidRDefault="008F3C96" w:rsidP="001A3D9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2nd from the right lane to take the exit toward S San Jose for 0.8 mi</w:t>
            </w:r>
          </w:p>
          <w:p w14:paraId="1E31566C" w14:textId="77777777" w:rsidR="008F3C96" w:rsidRPr="001A3D9A" w:rsidRDefault="008F3C96" w:rsidP="001A3D9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I-680 S for 16.6 mi</w:t>
            </w:r>
          </w:p>
          <w:p w14:paraId="65CD244E" w14:textId="77777777" w:rsidR="008F3C96" w:rsidRPr="001A3D9A" w:rsidRDefault="008F3C96" w:rsidP="001A3D9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12 to merge onto CA-262 S/Mission Blvd for 0.5 mi</w:t>
            </w:r>
          </w:p>
          <w:p w14:paraId="58077486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0E18E4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3C9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I-880 S, CA-237 W and US-101 N</w:t>
            </w:r>
          </w:p>
          <w:p w14:paraId="45297102" w14:textId="77777777" w:rsidR="008F3C96" w:rsidRPr="001A3D9A" w:rsidRDefault="008F3C96" w:rsidP="001A3D9A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CA-262 S/Mission Blvd for 0.6 mi</w:t>
            </w:r>
          </w:p>
          <w:p w14:paraId="61E1216E" w14:textId="77777777" w:rsidR="008F3C96" w:rsidRPr="001A3D9A" w:rsidRDefault="008F3C96" w:rsidP="001A3D9A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merge onto I-880 S toward San Jose for 3.9 mi</w:t>
            </w:r>
          </w:p>
          <w:p w14:paraId="14CC72A6" w14:textId="77777777" w:rsidR="008F3C96" w:rsidRPr="001A3D9A" w:rsidRDefault="008F3C96" w:rsidP="001A3D9A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8C for CA-237 W toward Mountain View for 0.9 mi</w:t>
            </w:r>
          </w:p>
          <w:p w14:paraId="0256FD2F" w14:textId="77777777" w:rsidR="008F3C96" w:rsidRPr="001A3D9A" w:rsidRDefault="008F3C96" w:rsidP="001A3D9A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CA-237 W for 6.1 mi</w:t>
            </w:r>
          </w:p>
          <w:p w14:paraId="5E3BB45C" w14:textId="77777777" w:rsidR="008F3C96" w:rsidRPr="001A3D9A" w:rsidRDefault="008F3C96" w:rsidP="001A3D9A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3A to merge onto US-101 N toward San Francisco for 13.0 mi</w:t>
            </w:r>
          </w:p>
          <w:p w14:paraId="338327C8" w14:textId="77777777" w:rsidR="008F3C96" w:rsidRPr="001A3D9A" w:rsidRDefault="008F3C96" w:rsidP="001A3D9A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409 for Whipple Ave for 0.2 mi</w:t>
            </w:r>
          </w:p>
          <w:p w14:paraId="34E0B453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72AC58" w14:textId="77777777" w:rsidR="008F3C96" w:rsidRPr="008F3C96" w:rsidRDefault="008F3C96" w:rsidP="008F3C9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3C9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Whipple Ave and Stafford St to destination</w:t>
            </w:r>
          </w:p>
          <w:p w14:paraId="69C895B5" w14:textId="77777777" w:rsidR="008F3C96" w:rsidRPr="001A3D9A" w:rsidRDefault="008F3C96" w:rsidP="001A3D9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Whipple Ave for 0.6 mi</w:t>
            </w:r>
          </w:p>
          <w:p w14:paraId="4F242D1A" w14:textId="77777777" w:rsidR="008F3C96" w:rsidRPr="001A3D9A" w:rsidRDefault="008F3C96" w:rsidP="001A3D9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Stafford St for 0.4 mi</w:t>
            </w:r>
          </w:p>
          <w:p w14:paraId="39E30AF3" w14:textId="77777777" w:rsidR="008F3C96" w:rsidRPr="001A3D9A" w:rsidRDefault="008F3C96" w:rsidP="001A3D9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A3D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into lot</w:t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16"/>
  </w:num>
  <w:num w:numId="2" w16cid:durableId="1092819134">
    <w:abstractNumId w:val="17"/>
  </w:num>
  <w:num w:numId="3" w16cid:durableId="746733878">
    <w:abstractNumId w:val="0"/>
  </w:num>
  <w:num w:numId="4" w16cid:durableId="2082216972">
    <w:abstractNumId w:val="12"/>
  </w:num>
  <w:num w:numId="5" w16cid:durableId="1171019960">
    <w:abstractNumId w:val="15"/>
  </w:num>
  <w:num w:numId="6" w16cid:durableId="364450798">
    <w:abstractNumId w:val="14"/>
  </w:num>
  <w:num w:numId="7" w16cid:durableId="1958290608">
    <w:abstractNumId w:val="7"/>
  </w:num>
  <w:num w:numId="8" w16cid:durableId="1358000493">
    <w:abstractNumId w:val="8"/>
  </w:num>
  <w:num w:numId="9" w16cid:durableId="642932017">
    <w:abstractNumId w:val="22"/>
  </w:num>
  <w:num w:numId="10" w16cid:durableId="1857571854">
    <w:abstractNumId w:val="19"/>
  </w:num>
  <w:num w:numId="11" w16cid:durableId="704333348">
    <w:abstractNumId w:val="3"/>
  </w:num>
  <w:num w:numId="12" w16cid:durableId="246572391">
    <w:abstractNumId w:val="20"/>
  </w:num>
  <w:num w:numId="13" w16cid:durableId="278417857">
    <w:abstractNumId w:val="5"/>
  </w:num>
  <w:num w:numId="14" w16cid:durableId="359622807">
    <w:abstractNumId w:val="9"/>
  </w:num>
  <w:num w:numId="15" w16cid:durableId="101807483">
    <w:abstractNumId w:val="13"/>
  </w:num>
  <w:num w:numId="16" w16cid:durableId="507908973">
    <w:abstractNumId w:val="1"/>
  </w:num>
  <w:num w:numId="17" w16cid:durableId="468788407">
    <w:abstractNumId w:val="11"/>
  </w:num>
  <w:num w:numId="18" w16cid:durableId="2126348166">
    <w:abstractNumId w:val="23"/>
  </w:num>
  <w:num w:numId="19" w16cid:durableId="522480846">
    <w:abstractNumId w:val="18"/>
  </w:num>
  <w:num w:numId="20" w16cid:durableId="2125882424">
    <w:abstractNumId w:val="2"/>
  </w:num>
  <w:num w:numId="21" w16cid:durableId="504563344">
    <w:abstractNumId w:val="21"/>
  </w:num>
  <w:num w:numId="22" w16cid:durableId="1577280726">
    <w:abstractNumId w:val="10"/>
  </w:num>
  <w:num w:numId="23" w16cid:durableId="282154233">
    <w:abstractNumId w:val="6"/>
  </w:num>
  <w:num w:numId="24" w16cid:durableId="20840579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D6D2A"/>
    <w:rsid w:val="00110154"/>
    <w:rsid w:val="00127B3E"/>
    <w:rsid w:val="00150027"/>
    <w:rsid w:val="00152B07"/>
    <w:rsid w:val="00177F44"/>
    <w:rsid w:val="00191EB4"/>
    <w:rsid w:val="001921B8"/>
    <w:rsid w:val="001A3D9A"/>
    <w:rsid w:val="001B66D8"/>
    <w:rsid w:val="00202543"/>
    <w:rsid w:val="00247DF9"/>
    <w:rsid w:val="00272E1F"/>
    <w:rsid w:val="002866EE"/>
    <w:rsid w:val="002A5DEE"/>
    <w:rsid w:val="00345925"/>
    <w:rsid w:val="003B0BB5"/>
    <w:rsid w:val="003D0506"/>
    <w:rsid w:val="003E2196"/>
    <w:rsid w:val="003E61A3"/>
    <w:rsid w:val="003F1BD9"/>
    <w:rsid w:val="00420EC1"/>
    <w:rsid w:val="004445B9"/>
    <w:rsid w:val="00446E37"/>
    <w:rsid w:val="004F596C"/>
    <w:rsid w:val="005556E8"/>
    <w:rsid w:val="00570F3E"/>
    <w:rsid w:val="005A297B"/>
    <w:rsid w:val="005B13B4"/>
    <w:rsid w:val="005C67BD"/>
    <w:rsid w:val="00602EE5"/>
    <w:rsid w:val="00634193"/>
    <w:rsid w:val="0064256F"/>
    <w:rsid w:val="00685ADF"/>
    <w:rsid w:val="006C7473"/>
    <w:rsid w:val="006D5472"/>
    <w:rsid w:val="006D56BF"/>
    <w:rsid w:val="006E3112"/>
    <w:rsid w:val="00704737"/>
    <w:rsid w:val="007217DE"/>
    <w:rsid w:val="00743D79"/>
    <w:rsid w:val="007441E4"/>
    <w:rsid w:val="00790D80"/>
    <w:rsid w:val="00836399"/>
    <w:rsid w:val="00891E0C"/>
    <w:rsid w:val="008C0AA3"/>
    <w:rsid w:val="008C28C8"/>
    <w:rsid w:val="008D6346"/>
    <w:rsid w:val="008E2E3A"/>
    <w:rsid w:val="008F3C96"/>
    <w:rsid w:val="008F607A"/>
    <w:rsid w:val="00903DEA"/>
    <w:rsid w:val="0091218C"/>
    <w:rsid w:val="00972F8A"/>
    <w:rsid w:val="009A1428"/>
    <w:rsid w:val="009D765D"/>
    <w:rsid w:val="009F2A04"/>
    <w:rsid w:val="009F4C89"/>
    <w:rsid w:val="00A15476"/>
    <w:rsid w:val="00A20B86"/>
    <w:rsid w:val="00A53E90"/>
    <w:rsid w:val="00A643A7"/>
    <w:rsid w:val="00A82852"/>
    <w:rsid w:val="00AF6ECF"/>
    <w:rsid w:val="00B021F1"/>
    <w:rsid w:val="00B14ABB"/>
    <w:rsid w:val="00B51C89"/>
    <w:rsid w:val="00B64192"/>
    <w:rsid w:val="00B97B41"/>
    <w:rsid w:val="00BB3051"/>
    <w:rsid w:val="00BE2795"/>
    <w:rsid w:val="00BF29DA"/>
    <w:rsid w:val="00C12997"/>
    <w:rsid w:val="00C31132"/>
    <w:rsid w:val="00CD2C0C"/>
    <w:rsid w:val="00D15738"/>
    <w:rsid w:val="00D60324"/>
    <w:rsid w:val="00DB4CC4"/>
    <w:rsid w:val="00DE299C"/>
    <w:rsid w:val="00DE68C8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D0B06"/>
    <w:rsid w:val="00ED4E87"/>
    <w:rsid w:val="00F00632"/>
    <w:rsid w:val="00F075BE"/>
    <w:rsid w:val="00F3541B"/>
    <w:rsid w:val="00F46B9B"/>
    <w:rsid w:val="00F551A8"/>
    <w:rsid w:val="00F8317F"/>
    <w:rsid w:val="00FA3347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202</TotalTime>
  <Pages>1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61</cp:revision>
  <dcterms:created xsi:type="dcterms:W3CDTF">2024-06-26T02:47:00Z</dcterms:created>
  <dcterms:modified xsi:type="dcterms:W3CDTF">2024-07-05T19:30:00Z</dcterms:modified>
</cp:coreProperties>
</file>