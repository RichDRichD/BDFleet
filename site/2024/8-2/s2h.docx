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5E93CD61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F07AE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B172A23" w:rsidR="00891E0C" w:rsidRPr="003F1BD9" w:rsidRDefault="006A651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3418C0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0EBA7632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92C4F10" w14:textId="3556EBF7" w:rsidR="009A1428" w:rsidRPr="009A1428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E83CDA9" w14:textId="77777777" w:rsidR="00883F1C" w:rsidRPr="00883F1C" w:rsidRDefault="00883F1C" w:rsidP="00883F1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83F1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43EB1D5B" w14:textId="77777777" w:rsidR="00883F1C" w:rsidRPr="00883F1C" w:rsidRDefault="00883F1C" w:rsidP="00883F1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83F1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3E1E025" w14:textId="6D89969A" w:rsidR="009A1428" w:rsidRPr="009A1428" w:rsidRDefault="00883F1C" w:rsidP="00883F1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83F1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CD863EC" w:rsidR="009A1428" w:rsidRPr="003F1BD9" w:rsidRDefault="00C740B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740B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7E11A8" wp14:editId="65211E36">
                  <wp:extent cx="3695700" cy="2485799"/>
                  <wp:effectExtent l="0" t="0" r="0" b="0"/>
                  <wp:docPr id="1851801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8010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64" cy="24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36AC0CA" w:rsidR="009A1428" w:rsidRPr="003F1BD9" w:rsidRDefault="00F07AE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BE67F53" wp14:editId="1163F997">
                  <wp:extent cx="3706495" cy="2603500"/>
                  <wp:effectExtent l="0" t="0" r="8255" b="6350"/>
                  <wp:docPr id="1707094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6495" cy="260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7FE44070" w:rsidR="009F683A" w:rsidRDefault="00441B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41B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289055E" wp14:editId="191F7516">
                  <wp:extent cx="7620000" cy="2286844"/>
                  <wp:effectExtent l="0" t="0" r="0" b="0"/>
                  <wp:docPr id="189733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337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199" cy="230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695AF1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36A576" w14:textId="2258F3C9" w:rsidR="00FB5468" w:rsidRPr="00FB5468" w:rsidRDefault="00FB5468" w:rsidP="00FB5468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W/PA-309 N</w:t>
            </w:r>
          </w:p>
          <w:p w14:paraId="7EFA9688" w14:textId="4210B675" w:rsidR="00FB5468" w:rsidRPr="00FB5468" w:rsidRDefault="00FB5468" w:rsidP="009932A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Head west on Linden St </w:t>
            </w:r>
          </w:p>
          <w:p w14:paraId="6E6DDDA8" w14:textId="77777777" w:rsidR="00FB5468" w:rsidRPr="00FB5468" w:rsidRDefault="00FB5468" w:rsidP="009932A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Parkway Blvd for 0.4 mi</w:t>
            </w:r>
          </w:p>
          <w:p w14:paraId="07DD78C9" w14:textId="77777777" w:rsidR="00FB5468" w:rsidRPr="00FB5468" w:rsidRDefault="00FB5468" w:rsidP="009932A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Ott St for 0.2 mi</w:t>
            </w:r>
          </w:p>
          <w:p w14:paraId="566F6925" w14:textId="77777777" w:rsidR="00FB5468" w:rsidRPr="00FB5468" w:rsidRDefault="00FB5468" w:rsidP="009932A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PA-222 S/Hamilton Blvd for 1.8 mi</w:t>
            </w:r>
          </w:p>
          <w:p w14:paraId="0B219E24" w14:textId="77777777" w:rsidR="00FB5468" w:rsidRPr="00FB5468" w:rsidRDefault="00FB5468" w:rsidP="009932A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I-78 W/PA-309 N via the ramp to Tamaqua/Harrisburg for 0.5 mi</w:t>
            </w:r>
          </w:p>
          <w:p w14:paraId="10DCE46F" w14:textId="77777777" w:rsidR="00FB5468" w:rsidRPr="00FB5468" w:rsidRDefault="00FB5468" w:rsidP="00FB5468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53434BE" w14:textId="498D3465" w:rsidR="00FB5468" w:rsidRPr="00FB5468" w:rsidRDefault="00FB5468" w:rsidP="00FB5468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I-78 W to N 4th St </w:t>
            </w:r>
          </w:p>
          <w:p w14:paraId="03C11BDF" w14:textId="77777777" w:rsidR="00FB5468" w:rsidRPr="00FB5468" w:rsidRDefault="00FB5468" w:rsidP="009932A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W/PA-309 N for 23.7 mi</w:t>
            </w:r>
          </w:p>
          <w:p w14:paraId="2256F236" w14:textId="77777777" w:rsidR="00FB5468" w:rsidRPr="00FB5468" w:rsidRDefault="00FB5468" w:rsidP="009932A4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30 toward Hamburg</w:t>
            </w:r>
          </w:p>
          <w:p w14:paraId="3E015C21" w14:textId="77777777" w:rsidR="00FB5468" w:rsidRPr="00FB5468" w:rsidRDefault="00FB5468" w:rsidP="00FB5468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53843D1" w14:textId="77777777" w:rsidR="00FB5468" w:rsidRPr="00FB5468" w:rsidRDefault="00FB5468" w:rsidP="00FB5468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N 4th St to your destination</w:t>
            </w:r>
          </w:p>
          <w:p w14:paraId="775E14D4" w14:textId="77777777" w:rsidR="00FB5468" w:rsidRPr="00FB5468" w:rsidRDefault="00FB5468" w:rsidP="009932A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4th St for 0.9 mi</w:t>
            </w:r>
          </w:p>
          <w:p w14:paraId="3AB6C9D1" w14:textId="77777777" w:rsidR="00FB5468" w:rsidRPr="00FB5468" w:rsidRDefault="00FB5468" w:rsidP="009932A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Windsor St for 0.3 mi</w:t>
            </w:r>
          </w:p>
          <w:p w14:paraId="09CBB489" w14:textId="77777777" w:rsidR="00FB5468" w:rsidRPr="00FB5468" w:rsidRDefault="00FB5468" w:rsidP="009932A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54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School</w:t>
            </w:r>
          </w:p>
          <w:p w14:paraId="70F06D5D" w14:textId="77777777" w:rsidR="008773B1" w:rsidRPr="002734C1" w:rsidRDefault="008773B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F7BEB"/>
    <w:multiLevelType w:val="hybridMultilevel"/>
    <w:tmpl w:val="5A54C10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D6321B"/>
    <w:multiLevelType w:val="hybridMultilevel"/>
    <w:tmpl w:val="F9F25D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90DF1"/>
    <w:multiLevelType w:val="hybridMultilevel"/>
    <w:tmpl w:val="07D00B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3"/>
  </w:num>
  <w:num w:numId="2" w16cid:durableId="1750148658">
    <w:abstractNumId w:val="4"/>
  </w:num>
  <w:num w:numId="3" w16cid:durableId="2133595044">
    <w:abstractNumId w:val="9"/>
  </w:num>
  <w:num w:numId="4" w16cid:durableId="435516066">
    <w:abstractNumId w:val="0"/>
  </w:num>
  <w:num w:numId="5" w16cid:durableId="1279603606">
    <w:abstractNumId w:val="7"/>
  </w:num>
  <w:num w:numId="6" w16cid:durableId="652685800">
    <w:abstractNumId w:val="10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11"/>
  </w:num>
  <w:num w:numId="10" w16cid:durableId="1919829724">
    <w:abstractNumId w:val="6"/>
  </w:num>
  <w:num w:numId="11" w16cid:durableId="1121261582">
    <w:abstractNumId w:val="3"/>
  </w:num>
  <w:num w:numId="12" w16cid:durableId="1015300621">
    <w:abstractNumId w:val="5"/>
  </w:num>
  <w:num w:numId="13" w16cid:durableId="1246652527">
    <w:abstractNumId w:val="8"/>
  </w:num>
  <w:num w:numId="14" w16cid:durableId="1498768216">
    <w:abstractNumId w:val="14"/>
  </w:num>
  <w:num w:numId="15" w16cid:durableId="1325159806">
    <w:abstractNumId w:val="15"/>
  </w:num>
  <w:num w:numId="16" w16cid:durableId="6579261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41B9C"/>
    <w:rsid w:val="004924FA"/>
    <w:rsid w:val="005208E3"/>
    <w:rsid w:val="005344CA"/>
    <w:rsid w:val="005564AF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10BC"/>
    <w:rsid w:val="0065190C"/>
    <w:rsid w:val="00671474"/>
    <w:rsid w:val="006A6518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83F1C"/>
    <w:rsid w:val="00891E0C"/>
    <w:rsid w:val="008B535E"/>
    <w:rsid w:val="00917840"/>
    <w:rsid w:val="009932A4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B00769"/>
    <w:rsid w:val="00B03B53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2256A"/>
    <w:rsid w:val="00E30D9E"/>
    <w:rsid w:val="00E67E73"/>
    <w:rsid w:val="00EB0EC7"/>
    <w:rsid w:val="00EC029C"/>
    <w:rsid w:val="00EE3204"/>
    <w:rsid w:val="00F07AE7"/>
    <w:rsid w:val="00F13388"/>
    <w:rsid w:val="00F21AF8"/>
    <w:rsid w:val="00F25856"/>
    <w:rsid w:val="00F353CA"/>
    <w:rsid w:val="00F44C2A"/>
    <w:rsid w:val="00F506B0"/>
    <w:rsid w:val="00F53750"/>
    <w:rsid w:val="00F908A9"/>
    <w:rsid w:val="00F91BB7"/>
    <w:rsid w:val="00FB5468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159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74</cp:revision>
  <dcterms:created xsi:type="dcterms:W3CDTF">2024-07-24T07:30:00Z</dcterms:created>
  <dcterms:modified xsi:type="dcterms:W3CDTF">2024-08-02T15:26:00Z</dcterms:modified>
</cp:coreProperties>
</file>