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AB59B5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AB59B5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4909E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AB59B5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AB59B5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3AA032A0" w:rsidR="00891E0C" w:rsidRPr="009A1428" w:rsidRDefault="00E1116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 w:rsidR="005F6DB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AB59B5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0DA72240" w:rsidR="00891E0C" w:rsidRPr="009A1428" w:rsidRDefault="005F6DB3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Broken Arrow High School</w:t>
            </w:r>
            <w:r w:rsidR="005310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4442D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 w:rsidR="00E62D7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Hig</w:t>
            </w:r>
            <w:r w:rsidR="00EE00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</w:t>
            </w:r>
            <w:r w:rsidR="00E62D7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land Park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High School</w:t>
            </w:r>
          </w:p>
        </w:tc>
      </w:tr>
      <w:tr w:rsidR="00AB59B5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3F7C8233" w:rsidR="00891E0C" w:rsidRPr="003F1BD9" w:rsidRDefault="00E62D7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264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AB59B5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AB59B5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AB59B5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D44DC00" w14:textId="032C887F" w:rsidR="00B67DFA" w:rsidRPr="00B67DFA" w:rsidRDefault="00B67DFA" w:rsidP="00B67DF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67D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Broken Arrow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igh </w:t>
            </w:r>
            <w:r w:rsidRPr="00B67D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chool</w:t>
            </w:r>
          </w:p>
          <w:p w14:paraId="2F6A79BF" w14:textId="77777777" w:rsidR="00B67DFA" w:rsidRPr="00B67DFA" w:rsidRDefault="00B67DFA" w:rsidP="00B67DF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67D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1901 E Albany</w:t>
            </w:r>
          </w:p>
          <w:p w14:paraId="2CA5D510" w14:textId="3C24AE99" w:rsidR="009A1428" w:rsidRPr="009A1428" w:rsidRDefault="00B67DFA" w:rsidP="00B67DF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67D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Broken Arrow OK, 74012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AD7E160" w14:textId="77777777" w:rsidR="009A1428" w:rsidRDefault="00320BBD" w:rsidP="00BC09C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Highland Park High School</w:t>
            </w:r>
          </w:p>
          <w:p w14:paraId="0E3CCB35" w14:textId="77777777" w:rsidR="00320BBD" w:rsidRDefault="00320BBD" w:rsidP="00BC09C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4220 Emerson Ave</w:t>
            </w:r>
          </w:p>
          <w:p w14:paraId="70EB8EBE" w14:textId="59F3D5D3" w:rsidR="0072725F" w:rsidRPr="009A1428" w:rsidRDefault="0072725F" w:rsidP="00BC09C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Dallas TX, 75205</w:t>
            </w:r>
          </w:p>
        </w:tc>
      </w:tr>
      <w:tr w:rsidR="00AB59B5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4F8DE82B" w:rsidR="009A1428" w:rsidRPr="003F1BD9" w:rsidRDefault="00C924A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924A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2109363" wp14:editId="5632E96D">
                  <wp:extent cx="3743960" cy="3062271"/>
                  <wp:effectExtent l="0" t="0" r="8890" b="5080"/>
                  <wp:docPr id="781506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5065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359" cy="308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7B4910E1" w:rsidR="009A1428" w:rsidRPr="003F1BD9" w:rsidRDefault="00ED4D47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D4D4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D198A90" wp14:editId="4735C5BF">
                  <wp:extent cx="3201035" cy="3053731"/>
                  <wp:effectExtent l="0" t="0" r="0" b="0"/>
                  <wp:docPr id="238193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934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106" cy="307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AB59B5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AB59B5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526D2172" w:rsidR="00FA3347" w:rsidRDefault="001961A5" w:rsidP="006D76FC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961A5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FA8FC4A" wp14:editId="50E36F9C">
                  <wp:extent cx="3286584" cy="6011114"/>
                  <wp:effectExtent l="0" t="0" r="9525" b="0"/>
                  <wp:docPr id="608353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3536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601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AB59B5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AB59B5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237477B7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OK-51 E</w:t>
            </w:r>
          </w:p>
          <w:p w14:paraId="0DC71FD6" w14:textId="77777777" w:rsidR="00820C16" w:rsidRPr="00820C16" w:rsidRDefault="00820C16" w:rsidP="00820C1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Albany St for 0.6 mi</w:t>
            </w:r>
          </w:p>
          <w:p w14:paraId="2B1D0C7E" w14:textId="77777777" w:rsidR="00820C16" w:rsidRPr="00820C16" w:rsidRDefault="00820C16" w:rsidP="00820C1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177th E Ave/N 9th St/S Lynn Lane Rd for 1.0 mi</w:t>
            </w:r>
          </w:p>
          <w:p w14:paraId="1474F6A6" w14:textId="77777777" w:rsidR="00820C16" w:rsidRPr="00820C16" w:rsidRDefault="00820C16" w:rsidP="00820C1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East 71st St S/E Kenosha St for 0.4 mi</w:t>
            </w:r>
          </w:p>
          <w:p w14:paraId="6626EC9C" w14:textId="77777777" w:rsidR="00820C16" w:rsidRPr="00820C16" w:rsidRDefault="00820C16" w:rsidP="00820C16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the OK-51 E/B.A. Expwy ramp for 0.1 mi</w:t>
            </w:r>
          </w:p>
          <w:p w14:paraId="7E500040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268073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OK-351 to US-69 S</w:t>
            </w:r>
          </w:p>
          <w:p w14:paraId="450D1E85" w14:textId="77777777" w:rsidR="00820C16" w:rsidRPr="00820C16" w:rsidRDefault="00820C16" w:rsidP="00820C1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OK-51 E for 1.1 mi</w:t>
            </w:r>
          </w:p>
          <w:p w14:paraId="1A635A1F" w14:textId="77777777" w:rsidR="00820C16" w:rsidRPr="00820C16" w:rsidRDefault="00820C16" w:rsidP="00820C1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OK-351 for 24.9 mi  Toll Road</w:t>
            </w:r>
          </w:p>
          <w:p w14:paraId="70851F1E" w14:textId="77777777" w:rsidR="00820C16" w:rsidRPr="00820C16" w:rsidRDefault="00820C16" w:rsidP="00820C1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26 toward US-69 S for 0.4 mi  -  Toll Road</w:t>
            </w:r>
          </w:p>
          <w:p w14:paraId="3E07A328" w14:textId="77777777" w:rsidR="00820C16" w:rsidRPr="00820C16" w:rsidRDefault="00820C16" w:rsidP="00820C1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the ramp to Muskogee</w:t>
            </w:r>
          </w:p>
          <w:p w14:paraId="460B06AE" w14:textId="77777777" w:rsidR="00820C16" w:rsidRPr="00820C16" w:rsidRDefault="00820C16" w:rsidP="00820C1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US-69 S for 161 mi</w:t>
            </w:r>
          </w:p>
          <w:p w14:paraId="300C1030" w14:textId="6800E87F" w:rsidR="00820C16" w:rsidRPr="00820C16" w:rsidRDefault="00820C16" w:rsidP="00820C16">
            <w:pPr>
              <w:spacing w:after="0" w:line="240" w:lineRule="auto"/>
              <w:ind w:firstLine="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9D5C625" w14:textId="77777777" w:rsidR="00820C16" w:rsidRPr="00820C16" w:rsidRDefault="00820C16" w:rsidP="00E27173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Texas</w:t>
            </w:r>
          </w:p>
          <w:p w14:paraId="791F68EE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097D74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US-75 S to TX-12 Loop W</w:t>
            </w:r>
          </w:p>
          <w:p w14:paraId="181EA2E2" w14:textId="77777777" w:rsidR="00820C16" w:rsidRPr="00E27173" w:rsidRDefault="00820C16" w:rsidP="00E2717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US-75 S for 61.4 mi</w:t>
            </w:r>
          </w:p>
          <w:p w14:paraId="6A5B8679" w14:textId="77777777" w:rsidR="00820C16" w:rsidRPr="00E27173" w:rsidRDefault="00820C16" w:rsidP="00E2717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to stay on US-75 S for 8.8 mi</w:t>
            </w:r>
          </w:p>
          <w:p w14:paraId="5442D002" w14:textId="77777777" w:rsidR="00820C16" w:rsidRPr="00E27173" w:rsidRDefault="00820C16" w:rsidP="00E27173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exit 5A for Texas Loop 12/NW Hwy toward Caruth Haven Ln for 0.4 mi</w:t>
            </w:r>
          </w:p>
          <w:p w14:paraId="11026E49" w14:textId="7B7D0934" w:rsidR="00820C16" w:rsidRPr="00E27173" w:rsidRDefault="00820C16" w:rsidP="00820C1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TX-12 Loop W for 0.2 mi</w:t>
            </w:r>
          </w:p>
          <w:p w14:paraId="254DB3FF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FF106F" w14:textId="77777777" w:rsidR="00820C16" w:rsidRPr="00820C16" w:rsidRDefault="00820C16" w:rsidP="00820C1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20C1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TX-12 Loop W. Take Preston Rd to Grassmere Ln</w:t>
            </w:r>
          </w:p>
          <w:p w14:paraId="0A9E2BF2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TX-12 Loop W for 1.7 mi</w:t>
            </w:r>
          </w:p>
          <w:p w14:paraId="71088DEC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Preston Rd for 1.0 mi</w:t>
            </w:r>
          </w:p>
          <w:p w14:paraId="70397A9C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Lovers Ln for 0.2 mi</w:t>
            </w:r>
          </w:p>
          <w:p w14:paraId="6821B7D1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Douglas Ave for 0.1 mi</w:t>
            </w:r>
          </w:p>
          <w:p w14:paraId="7095C495" w14:textId="77777777" w:rsidR="00820C16" w:rsidRPr="00E27173" w:rsidRDefault="00820C16" w:rsidP="00E27173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2717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Grassmere Ln</w:t>
            </w:r>
          </w:p>
          <w:p w14:paraId="562CCA1B" w14:textId="77777777" w:rsidR="005F6DB3" w:rsidRDefault="005F6DB3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4E6278" w14:textId="00D0D10A" w:rsidR="004909E0" w:rsidRDefault="004909E0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Parking is very tight at this school.</w:t>
            </w:r>
          </w:p>
          <w:p w14:paraId="47156EF8" w14:textId="59C8FD42" w:rsidR="004909E0" w:rsidRDefault="004909E0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Cameron will have specific instructions for everyone.</w:t>
            </w:r>
          </w:p>
          <w:p w14:paraId="3724F16A" w14:textId="77777777" w:rsidR="004909E0" w:rsidRDefault="004909E0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C47EA1" w14:textId="77777777" w:rsidR="005F6DB3" w:rsidRPr="0088610C" w:rsidRDefault="005F6DB3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9588F"/>
    <w:multiLevelType w:val="hybridMultilevel"/>
    <w:tmpl w:val="450E80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796DCC"/>
    <w:multiLevelType w:val="hybridMultilevel"/>
    <w:tmpl w:val="0298C3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2B30AAB"/>
    <w:multiLevelType w:val="hybridMultilevel"/>
    <w:tmpl w:val="BD2269E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24F24"/>
    <w:multiLevelType w:val="hybridMultilevel"/>
    <w:tmpl w:val="9C865A9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7C4626"/>
    <w:multiLevelType w:val="hybridMultilevel"/>
    <w:tmpl w:val="B54A63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D93432"/>
    <w:multiLevelType w:val="hybridMultilevel"/>
    <w:tmpl w:val="5AC6ECE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9273C"/>
    <w:multiLevelType w:val="hybridMultilevel"/>
    <w:tmpl w:val="D9CAB8D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3C6843"/>
    <w:multiLevelType w:val="hybridMultilevel"/>
    <w:tmpl w:val="4B6843D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971AAF"/>
    <w:multiLevelType w:val="hybridMultilevel"/>
    <w:tmpl w:val="A8D80B1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483EE1"/>
    <w:multiLevelType w:val="hybridMultilevel"/>
    <w:tmpl w:val="F424A63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9"/>
  </w:num>
  <w:num w:numId="2" w16cid:durableId="1092819134">
    <w:abstractNumId w:val="31"/>
  </w:num>
  <w:num w:numId="3" w16cid:durableId="746733878">
    <w:abstractNumId w:val="0"/>
  </w:num>
  <w:num w:numId="4" w16cid:durableId="2082216972">
    <w:abstractNumId w:val="21"/>
  </w:num>
  <w:num w:numId="5" w16cid:durableId="1171019960">
    <w:abstractNumId w:val="28"/>
  </w:num>
  <w:num w:numId="6" w16cid:durableId="364450798">
    <w:abstractNumId w:val="24"/>
  </w:num>
  <w:num w:numId="7" w16cid:durableId="1958290608">
    <w:abstractNumId w:val="13"/>
  </w:num>
  <w:num w:numId="8" w16cid:durableId="1358000493">
    <w:abstractNumId w:val="15"/>
  </w:num>
  <w:num w:numId="9" w16cid:durableId="642932017">
    <w:abstractNumId w:val="43"/>
  </w:num>
  <w:num w:numId="10" w16cid:durableId="1857571854">
    <w:abstractNumId w:val="40"/>
  </w:num>
  <w:num w:numId="11" w16cid:durableId="704333348">
    <w:abstractNumId w:val="3"/>
  </w:num>
  <w:num w:numId="12" w16cid:durableId="246572391">
    <w:abstractNumId w:val="41"/>
  </w:num>
  <w:num w:numId="13" w16cid:durableId="278417857">
    <w:abstractNumId w:val="7"/>
  </w:num>
  <w:num w:numId="14" w16cid:durableId="359622807">
    <w:abstractNumId w:val="17"/>
  </w:num>
  <w:num w:numId="15" w16cid:durableId="101807483">
    <w:abstractNumId w:val="22"/>
  </w:num>
  <w:num w:numId="16" w16cid:durableId="507908973">
    <w:abstractNumId w:val="1"/>
  </w:num>
  <w:num w:numId="17" w16cid:durableId="468788407">
    <w:abstractNumId w:val="20"/>
  </w:num>
  <w:num w:numId="18" w16cid:durableId="2126348166">
    <w:abstractNumId w:val="47"/>
  </w:num>
  <w:num w:numId="19" w16cid:durableId="522480846">
    <w:abstractNumId w:val="38"/>
  </w:num>
  <w:num w:numId="20" w16cid:durableId="2125882424">
    <w:abstractNumId w:val="2"/>
  </w:num>
  <w:num w:numId="21" w16cid:durableId="504563344">
    <w:abstractNumId w:val="42"/>
  </w:num>
  <w:num w:numId="22" w16cid:durableId="1577280726">
    <w:abstractNumId w:val="19"/>
  </w:num>
  <w:num w:numId="23" w16cid:durableId="282154233">
    <w:abstractNumId w:val="8"/>
  </w:num>
  <w:num w:numId="24" w16cid:durableId="2084057925">
    <w:abstractNumId w:val="5"/>
  </w:num>
  <w:num w:numId="25" w16cid:durableId="462310715">
    <w:abstractNumId w:val="10"/>
  </w:num>
  <w:num w:numId="26" w16cid:durableId="2059815859">
    <w:abstractNumId w:val="35"/>
  </w:num>
  <w:num w:numId="27" w16cid:durableId="1436944751">
    <w:abstractNumId w:val="11"/>
  </w:num>
  <w:num w:numId="28" w16cid:durableId="1792164468">
    <w:abstractNumId w:val="6"/>
  </w:num>
  <w:num w:numId="29" w16cid:durableId="345406074">
    <w:abstractNumId w:val="49"/>
  </w:num>
  <w:num w:numId="30" w16cid:durableId="1026562066">
    <w:abstractNumId w:val="16"/>
  </w:num>
  <w:num w:numId="31" w16cid:durableId="2094662044">
    <w:abstractNumId w:val="34"/>
  </w:num>
  <w:num w:numId="32" w16cid:durableId="1037126068">
    <w:abstractNumId w:val="27"/>
  </w:num>
  <w:num w:numId="33" w16cid:durableId="977149711">
    <w:abstractNumId w:val="18"/>
  </w:num>
  <w:num w:numId="34" w16cid:durableId="314720240">
    <w:abstractNumId w:val="12"/>
  </w:num>
  <w:num w:numId="35" w16cid:durableId="1188837284">
    <w:abstractNumId w:val="30"/>
  </w:num>
  <w:num w:numId="36" w16cid:durableId="1462964011">
    <w:abstractNumId w:val="4"/>
  </w:num>
  <w:num w:numId="37" w16cid:durableId="833648603">
    <w:abstractNumId w:val="33"/>
  </w:num>
  <w:num w:numId="38" w16cid:durableId="892154630">
    <w:abstractNumId w:val="14"/>
  </w:num>
  <w:num w:numId="39" w16cid:durableId="312639452">
    <w:abstractNumId w:val="44"/>
  </w:num>
  <w:num w:numId="40" w16cid:durableId="1772776750">
    <w:abstractNumId w:val="32"/>
  </w:num>
  <w:num w:numId="41" w16cid:durableId="983120475">
    <w:abstractNumId w:val="48"/>
  </w:num>
  <w:num w:numId="42" w16cid:durableId="79908731">
    <w:abstractNumId w:val="45"/>
  </w:num>
  <w:num w:numId="43" w16cid:durableId="84427854">
    <w:abstractNumId w:val="9"/>
  </w:num>
  <w:num w:numId="44" w16cid:durableId="1443459624">
    <w:abstractNumId w:val="23"/>
  </w:num>
  <w:num w:numId="45" w16cid:durableId="968784156">
    <w:abstractNumId w:val="46"/>
  </w:num>
  <w:num w:numId="46" w16cid:durableId="1326546941">
    <w:abstractNumId w:val="37"/>
  </w:num>
  <w:num w:numId="47" w16cid:durableId="1419445123">
    <w:abstractNumId w:val="36"/>
  </w:num>
  <w:num w:numId="48" w16cid:durableId="1766611495">
    <w:abstractNumId w:val="25"/>
  </w:num>
  <w:num w:numId="49" w16cid:durableId="1855849631">
    <w:abstractNumId w:val="39"/>
  </w:num>
  <w:num w:numId="50" w16cid:durableId="89577312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52796"/>
    <w:rsid w:val="00053E83"/>
    <w:rsid w:val="000541B0"/>
    <w:rsid w:val="00090719"/>
    <w:rsid w:val="000A00CF"/>
    <w:rsid w:val="000C4EBF"/>
    <w:rsid w:val="000D6D2A"/>
    <w:rsid w:val="000F4CE8"/>
    <w:rsid w:val="00100286"/>
    <w:rsid w:val="00110154"/>
    <w:rsid w:val="0011569B"/>
    <w:rsid w:val="00127B3E"/>
    <w:rsid w:val="00142EA4"/>
    <w:rsid w:val="00150027"/>
    <w:rsid w:val="00152B07"/>
    <w:rsid w:val="00177F44"/>
    <w:rsid w:val="00184FCA"/>
    <w:rsid w:val="00191EB4"/>
    <w:rsid w:val="001921B8"/>
    <w:rsid w:val="001961A5"/>
    <w:rsid w:val="001A3D9A"/>
    <w:rsid w:val="001B4AE1"/>
    <w:rsid w:val="001B66D8"/>
    <w:rsid w:val="001F6E49"/>
    <w:rsid w:val="00202543"/>
    <w:rsid w:val="00213D67"/>
    <w:rsid w:val="00233E34"/>
    <w:rsid w:val="00247DF9"/>
    <w:rsid w:val="00272E1F"/>
    <w:rsid w:val="002742C6"/>
    <w:rsid w:val="002757B6"/>
    <w:rsid w:val="002866EE"/>
    <w:rsid w:val="002A5DEE"/>
    <w:rsid w:val="002D3928"/>
    <w:rsid w:val="00320BBD"/>
    <w:rsid w:val="00345925"/>
    <w:rsid w:val="003B0BB5"/>
    <w:rsid w:val="003B6383"/>
    <w:rsid w:val="003D0506"/>
    <w:rsid w:val="003E12BB"/>
    <w:rsid w:val="003E2196"/>
    <w:rsid w:val="003E61A3"/>
    <w:rsid w:val="003F1BD9"/>
    <w:rsid w:val="0040030B"/>
    <w:rsid w:val="00404E01"/>
    <w:rsid w:val="00420EC1"/>
    <w:rsid w:val="004442D4"/>
    <w:rsid w:val="004445B9"/>
    <w:rsid w:val="00446E37"/>
    <w:rsid w:val="004647F8"/>
    <w:rsid w:val="0048398B"/>
    <w:rsid w:val="004909E0"/>
    <w:rsid w:val="004E371A"/>
    <w:rsid w:val="004E6FEC"/>
    <w:rsid w:val="004F596C"/>
    <w:rsid w:val="00514905"/>
    <w:rsid w:val="00531043"/>
    <w:rsid w:val="00545E23"/>
    <w:rsid w:val="005556E8"/>
    <w:rsid w:val="00570F3E"/>
    <w:rsid w:val="00575E9E"/>
    <w:rsid w:val="00585664"/>
    <w:rsid w:val="005A0422"/>
    <w:rsid w:val="005A297B"/>
    <w:rsid w:val="005A2E89"/>
    <w:rsid w:val="005B13B4"/>
    <w:rsid w:val="005B13C7"/>
    <w:rsid w:val="005B2CDE"/>
    <w:rsid w:val="005C6615"/>
    <w:rsid w:val="005C67BD"/>
    <w:rsid w:val="005F6DB3"/>
    <w:rsid w:val="00602EE5"/>
    <w:rsid w:val="00634193"/>
    <w:rsid w:val="0064256F"/>
    <w:rsid w:val="00671716"/>
    <w:rsid w:val="006754F6"/>
    <w:rsid w:val="00685ADF"/>
    <w:rsid w:val="006C7473"/>
    <w:rsid w:val="006D5472"/>
    <w:rsid w:val="006D56BF"/>
    <w:rsid w:val="006D76FC"/>
    <w:rsid w:val="006E3112"/>
    <w:rsid w:val="00704737"/>
    <w:rsid w:val="007217DE"/>
    <w:rsid w:val="0072725F"/>
    <w:rsid w:val="00727B3F"/>
    <w:rsid w:val="00732D76"/>
    <w:rsid w:val="00732EAE"/>
    <w:rsid w:val="00742376"/>
    <w:rsid w:val="00743D79"/>
    <w:rsid w:val="007441E4"/>
    <w:rsid w:val="00752AC1"/>
    <w:rsid w:val="007821AC"/>
    <w:rsid w:val="00785586"/>
    <w:rsid w:val="00790D80"/>
    <w:rsid w:val="007C33CE"/>
    <w:rsid w:val="008141EA"/>
    <w:rsid w:val="00820C16"/>
    <w:rsid w:val="008219D9"/>
    <w:rsid w:val="00823351"/>
    <w:rsid w:val="00836399"/>
    <w:rsid w:val="00853C8D"/>
    <w:rsid w:val="00862533"/>
    <w:rsid w:val="0088610C"/>
    <w:rsid w:val="00891E0C"/>
    <w:rsid w:val="008C0AA3"/>
    <w:rsid w:val="008C28C8"/>
    <w:rsid w:val="008C74F5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D52AB"/>
    <w:rsid w:val="009D765D"/>
    <w:rsid w:val="009E2888"/>
    <w:rsid w:val="009F2A04"/>
    <w:rsid w:val="009F4C89"/>
    <w:rsid w:val="00A15476"/>
    <w:rsid w:val="00A20B86"/>
    <w:rsid w:val="00A46DBB"/>
    <w:rsid w:val="00A53E90"/>
    <w:rsid w:val="00A56619"/>
    <w:rsid w:val="00A643A7"/>
    <w:rsid w:val="00A74016"/>
    <w:rsid w:val="00A82852"/>
    <w:rsid w:val="00AB59B5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7DFA"/>
    <w:rsid w:val="00B97B41"/>
    <w:rsid w:val="00BB3051"/>
    <w:rsid w:val="00BB70C0"/>
    <w:rsid w:val="00BC09CC"/>
    <w:rsid w:val="00BC2FD2"/>
    <w:rsid w:val="00BE2795"/>
    <w:rsid w:val="00BF29DA"/>
    <w:rsid w:val="00C03AA9"/>
    <w:rsid w:val="00C11BAD"/>
    <w:rsid w:val="00C12997"/>
    <w:rsid w:val="00C23324"/>
    <w:rsid w:val="00C24F52"/>
    <w:rsid w:val="00C31132"/>
    <w:rsid w:val="00C44274"/>
    <w:rsid w:val="00C6188C"/>
    <w:rsid w:val="00C924A4"/>
    <w:rsid w:val="00CA07A1"/>
    <w:rsid w:val="00CB75F7"/>
    <w:rsid w:val="00CC1ABE"/>
    <w:rsid w:val="00CD2C0C"/>
    <w:rsid w:val="00CD5CB9"/>
    <w:rsid w:val="00CD648F"/>
    <w:rsid w:val="00D15738"/>
    <w:rsid w:val="00D2044E"/>
    <w:rsid w:val="00D27628"/>
    <w:rsid w:val="00D3318C"/>
    <w:rsid w:val="00D44811"/>
    <w:rsid w:val="00D60324"/>
    <w:rsid w:val="00D95EAD"/>
    <w:rsid w:val="00DB4CC4"/>
    <w:rsid w:val="00DE299C"/>
    <w:rsid w:val="00DE68C8"/>
    <w:rsid w:val="00DE7FEB"/>
    <w:rsid w:val="00E0004A"/>
    <w:rsid w:val="00E1116D"/>
    <w:rsid w:val="00E2064B"/>
    <w:rsid w:val="00E27173"/>
    <w:rsid w:val="00E34DCC"/>
    <w:rsid w:val="00E37E81"/>
    <w:rsid w:val="00E407F0"/>
    <w:rsid w:val="00E478FE"/>
    <w:rsid w:val="00E62D7E"/>
    <w:rsid w:val="00E71E83"/>
    <w:rsid w:val="00E845C4"/>
    <w:rsid w:val="00E97D62"/>
    <w:rsid w:val="00EA0842"/>
    <w:rsid w:val="00EB528E"/>
    <w:rsid w:val="00EC490B"/>
    <w:rsid w:val="00EC751E"/>
    <w:rsid w:val="00ED0B06"/>
    <w:rsid w:val="00ED4D47"/>
    <w:rsid w:val="00ED4E87"/>
    <w:rsid w:val="00EE00E2"/>
    <w:rsid w:val="00F00632"/>
    <w:rsid w:val="00F0563A"/>
    <w:rsid w:val="00F075BE"/>
    <w:rsid w:val="00F3541B"/>
    <w:rsid w:val="00F46B9B"/>
    <w:rsid w:val="00F551A8"/>
    <w:rsid w:val="00F8317F"/>
    <w:rsid w:val="00F87F69"/>
    <w:rsid w:val="00FA3347"/>
    <w:rsid w:val="00FB2B02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1044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161</cp:revision>
  <dcterms:created xsi:type="dcterms:W3CDTF">2024-06-26T02:47:00Z</dcterms:created>
  <dcterms:modified xsi:type="dcterms:W3CDTF">2024-07-13T18:48:00Z</dcterms:modified>
</cp:coreProperties>
</file>