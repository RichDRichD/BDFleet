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7102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3B5258B0" w:rsidR="00891E0C" w:rsidRPr="009A1428" w:rsidRDefault="004D726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Tuesday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4BF12681" w:rsidR="00891E0C" w:rsidRPr="009A1428" w:rsidRDefault="004D7264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Union High School</w:t>
            </w:r>
            <w:r w:rsidR="0046649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Broken Arrow High School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3F83CBF7" w:rsidR="00891E0C" w:rsidRPr="003F1BD9" w:rsidRDefault="00CD784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ABF786A" w14:textId="77777777" w:rsidR="00727D03" w:rsidRPr="00727D03" w:rsidRDefault="00727D03" w:rsidP="00727D0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27D0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Union High School</w:t>
            </w:r>
          </w:p>
          <w:p w14:paraId="5FD5042B" w14:textId="77777777" w:rsidR="00727D03" w:rsidRPr="00727D03" w:rsidRDefault="00727D03" w:rsidP="00727D0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27D0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6636 S Mingo Rd</w:t>
            </w:r>
          </w:p>
          <w:p w14:paraId="2CA5D510" w14:textId="51ACA788" w:rsidR="009A1428" w:rsidRPr="009A1428" w:rsidRDefault="00727D03" w:rsidP="00727D0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27D0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Tulsa OK, 74133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94D2982" w14:textId="3331872E" w:rsidR="00727D03" w:rsidRPr="00727D03" w:rsidRDefault="00727D03" w:rsidP="00727D0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27D0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Broken Arrow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2BB42D77" w14:textId="77777777" w:rsidR="00727D03" w:rsidRPr="00727D03" w:rsidRDefault="00727D03" w:rsidP="00727D0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27D0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1901 E Albany</w:t>
            </w:r>
          </w:p>
          <w:p w14:paraId="70EB8EBE" w14:textId="6980E77F" w:rsidR="009A1428" w:rsidRPr="009A1428" w:rsidRDefault="00727D03" w:rsidP="00727D0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27D0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Broken Arrow OK, 74012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6D2B1D98" w:rsidR="009A1428" w:rsidRPr="003F1BD9" w:rsidRDefault="0018164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164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A1B36DF" wp14:editId="482F9300">
                  <wp:extent cx="3248025" cy="3298104"/>
                  <wp:effectExtent l="0" t="0" r="0" b="0"/>
                  <wp:docPr id="631092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09277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747" cy="3317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7417BFB8" w:rsidR="009A1428" w:rsidRPr="003F1BD9" w:rsidRDefault="00CD784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D784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E22E6AF" wp14:editId="37D4F30D">
                  <wp:extent cx="4372610" cy="3301907"/>
                  <wp:effectExtent l="0" t="0" r="0" b="0"/>
                  <wp:docPr id="2105612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61279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314" cy="331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3D5CDFE2" w:rsidR="00FA3347" w:rsidRDefault="00387512" w:rsidP="00F551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8751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F05BF10" wp14:editId="7E5CDC5C">
                  <wp:extent cx="8223378" cy="1715135"/>
                  <wp:effectExtent l="0" t="0" r="6350" b="0"/>
                  <wp:docPr id="1040066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06607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2434" cy="172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44E3DF9" w14:textId="77777777" w:rsidR="000161AC" w:rsidRPr="000161AC" w:rsidRDefault="000161AC" w:rsidP="000161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10D672E" w14:textId="77777777" w:rsidR="00F548EA" w:rsidRPr="00F548EA" w:rsidRDefault="00F548EA" w:rsidP="00F548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A3BEFED" w14:textId="77777777" w:rsidR="00F548EA" w:rsidRPr="00F548EA" w:rsidRDefault="00F548EA" w:rsidP="00F548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48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lot, turn left onto S Mingo Rd for 0.8 mi</w:t>
            </w:r>
          </w:p>
          <w:p w14:paraId="396D3B47" w14:textId="77777777" w:rsidR="00F548EA" w:rsidRPr="00F548EA" w:rsidRDefault="00F548EA" w:rsidP="00F548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48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 61st St for 2.0 mi</w:t>
            </w:r>
          </w:p>
          <w:p w14:paraId="2BC5201C" w14:textId="77777777" w:rsidR="00F548EA" w:rsidRPr="00F548EA" w:rsidRDefault="00F548EA" w:rsidP="00F548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48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 Albany St/East 61st St S for 3.7 mi</w:t>
            </w:r>
          </w:p>
          <w:p w14:paraId="39C3D66F" w14:textId="77777777" w:rsidR="00F548EA" w:rsidRPr="00F548EA" w:rsidRDefault="00F548EA" w:rsidP="00F548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48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at Corps Entrance ahead of school</w:t>
            </w:r>
          </w:p>
          <w:p w14:paraId="1DDF26A9" w14:textId="2906299B" w:rsidR="008D3DF6" w:rsidRDefault="00F548EA" w:rsidP="00F548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48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attendants to back lot</w:t>
            </w:r>
          </w:p>
          <w:p w14:paraId="55999252" w14:textId="77777777" w:rsidR="0088610C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3CD800A" w14:textId="77777777" w:rsidR="00BC2670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2F4D92E" w14:textId="77777777" w:rsidR="00BC2670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E7396E9" w14:textId="4382F493" w:rsidR="00591FC6" w:rsidRDefault="00591FC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Info from the show runners:</w:t>
            </w:r>
          </w:p>
          <w:p w14:paraId="4566BC4C" w14:textId="77777777" w:rsidR="00BC2670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0E425C" w14:textId="06A59E30" w:rsidR="00BC2670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C267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AB2496B" wp14:editId="2D7BC145">
                  <wp:extent cx="5739981" cy="7791533"/>
                  <wp:effectExtent l="2858" t="0" r="0" b="0"/>
                  <wp:docPr id="15871213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1213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749190" cy="780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A39E8" w14:textId="77777777" w:rsidR="00BC2670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6E9CB8F" w14:textId="77777777" w:rsidR="00BC2670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C47EA1" w14:textId="77777777" w:rsidR="00BC2670" w:rsidRPr="0088610C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6008F"/>
    <w:multiLevelType w:val="hybridMultilevel"/>
    <w:tmpl w:val="5180F84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B54BC6"/>
    <w:multiLevelType w:val="hybridMultilevel"/>
    <w:tmpl w:val="67360DB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3E2160"/>
    <w:multiLevelType w:val="hybridMultilevel"/>
    <w:tmpl w:val="384052F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6"/>
  </w:num>
  <w:num w:numId="2" w16cid:durableId="1092819134">
    <w:abstractNumId w:val="28"/>
  </w:num>
  <w:num w:numId="3" w16cid:durableId="746733878">
    <w:abstractNumId w:val="0"/>
  </w:num>
  <w:num w:numId="4" w16cid:durableId="2082216972">
    <w:abstractNumId w:val="21"/>
  </w:num>
  <w:num w:numId="5" w16cid:durableId="1171019960">
    <w:abstractNumId w:val="25"/>
  </w:num>
  <w:num w:numId="6" w16cid:durableId="364450798">
    <w:abstractNumId w:val="23"/>
  </w:num>
  <w:num w:numId="7" w16cid:durableId="1958290608">
    <w:abstractNumId w:val="13"/>
  </w:num>
  <w:num w:numId="8" w16cid:durableId="1358000493">
    <w:abstractNumId w:val="15"/>
  </w:num>
  <w:num w:numId="9" w16cid:durableId="642932017">
    <w:abstractNumId w:val="38"/>
  </w:num>
  <w:num w:numId="10" w16cid:durableId="1857571854">
    <w:abstractNumId w:val="35"/>
  </w:num>
  <w:num w:numId="11" w16cid:durableId="704333348">
    <w:abstractNumId w:val="4"/>
  </w:num>
  <w:num w:numId="12" w16cid:durableId="246572391">
    <w:abstractNumId w:val="36"/>
  </w:num>
  <w:num w:numId="13" w16cid:durableId="278417857">
    <w:abstractNumId w:val="8"/>
  </w:num>
  <w:num w:numId="14" w16cid:durableId="359622807">
    <w:abstractNumId w:val="17"/>
  </w:num>
  <w:num w:numId="15" w16cid:durableId="101807483">
    <w:abstractNumId w:val="22"/>
  </w:num>
  <w:num w:numId="16" w16cid:durableId="507908973">
    <w:abstractNumId w:val="1"/>
  </w:num>
  <w:num w:numId="17" w16cid:durableId="468788407">
    <w:abstractNumId w:val="20"/>
  </w:num>
  <w:num w:numId="18" w16cid:durableId="2126348166">
    <w:abstractNumId w:val="41"/>
  </w:num>
  <w:num w:numId="19" w16cid:durableId="522480846">
    <w:abstractNumId w:val="34"/>
  </w:num>
  <w:num w:numId="20" w16cid:durableId="2125882424">
    <w:abstractNumId w:val="2"/>
  </w:num>
  <w:num w:numId="21" w16cid:durableId="504563344">
    <w:abstractNumId w:val="37"/>
  </w:num>
  <w:num w:numId="22" w16cid:durableId="1577280726">
    <w:abstractNumId w:val="19"/>
  </w:num>
  <w:num w:numId="23" w16cid:durableId="282154233">
    <w:abstractNumId w:val="9"/>
  </w:num>
  <w:num w:numId="24" w16cid:durableId="2084057925">
    <w:abstractNumId w:val="6"/>
  </w:num>
  <w:num w:numId="25" w16cid:durableId="462310715">
    <w:abstractNumId w:val="10"/>
  </w:num>
  <w:num w:numId="26" w16cid:durableId="2059815859">
    <w:abstractNumId w:val="33"/>
  </w:num>
  <w:num w:numId="27" w16cid:durableId="1436944751">
    <w:abstractNumId w:val="11"/>
  </w:num>
  <w:num w:numId="28" w16cid:durableId="1792164468">
    <w:abstractNumId w:val="7"/>
  </w:num>
  <w:num w:numId="29" w16cid:durableId="345406074">
    <w:abstractNumId w:val="42"/>
  </w:num>
  <w:num w:numId="30" w16cid:durableId="1026562066">
    <w:abstractNumId w:val="16"/>
  </w:num>
  <w:num w:numId="31" w16cid:durableId="2094662044">
    <w:abstractNumId w:val="31"/>
  </w:num>
  <w:num w:numId="32" w16cid:durableId="1037126068">
    <w:abstractNumId w:val="24"/>
  </w:num>
  <w:num w:numId="33" w16cid:durableId="977149711">
    <w:abstractNumId w:val="18"/>
  </w:num>
  <w:num w:numId="34" w16cid:durableId="314720240">
    <w:abstractNumId w:val="12"/>
  </w:num>
  <w:num w:numId="35" w16cid:durableId="1188837284">
    <w:abstractNumId w:val="27"/>
  </w:num>
  <w:num w:numId="36" w16cid:durableId="1462964011">
    <w:abstractNumId w:val="5"/>
  </w:num>
  <w:num w:numId="37" w16cid:durableId="833648603">
    <w:abstractNumId w:val="30"/>
  </w:num>
  <w:num w:numId="38" w16cid:durableId="892154630">
    <w:abstractNumId w:val="14"/>
  </w:num>
  <w:num w:numId="39" w16cid:durableId="312639452">
    <w:abstractNumId w:val="40"/>
  </w:num>
  <w:num w:numId="40" w16cid:durableId="1772776750">
    <w:abstractNumId w:val="29"/>
  </w:num>
  <w:num w:numId="41" w16cid:durableId="2020304091">
    <w:abstractNumId w:val="39"/>
  </w:num>
  <w:num w:numId="42" w16cid:durableId="1601912734">
    <w:abstractNumId w:val="32"/>
  </w:num>
  <w:num w:numId="43" w16cid:durableId="11565284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02011"/>
    <w:rsid w:val="000161AC"/>
    <w:rsid w:val="0002014C"/>
    <w:rsid w:val="00052796"/>
    <w:rsid w:val="00053E83"/>
    <w:rsid w:val="000541B0"/>
    <w:rsid w:val="00090719"/>
    <w:rsid w:val="000A00CF"/>
    <w:rsid w:val="000B6758"/>
    <w:rsid w:val="000C4EBF"/>
    <w:rsid w:val="000D6D2A"/>
    <w:rsid w:val="000F4CE8"/>
    <w:rsid w:val="00100286"/>
    <w:rsid w:val="00110154"/>
    <w:rsid w:val="00127B3E"/>
    <w:rsid w:val="0013060D"/>
    <w:rsid w:val="00142EA4"/>
    <w:rsid w:val="00150027"/>
    <w:rsid w:val="00152B07"/>
    <w:rsid w:val="001761A6"/>
    <w:rsid w:val="00177F44"/>
    <w:rsid w:val="00181644"/>
    <w:rsid w:val="00184FCA"/>
    <w:rsid w:val="00191EB4"/>
    <w:rsid w:val="001921B8"/>
    <w:rsid w:val="001A3D9A"/>
    <w:rsid w:val="001B358B"/>
    <w:rsid w:val="001B4AE1"/>
    <w:rsid w:val="001B66D8"/>
    <w:rsid w:val="001C71CF"/>
    <w:rsid w:val="001F6E49"/>
    <w:rsid w:val="00202543"/>
    <w:rsid w:val="00213D67"/>
    <w:rsid w:val="00247DF9"/>
    <w:rsid w:val="002716C1"/>
    <w:rsid w:val="00272E1F"/>
    <w:rsid w:val="002866EE"/>
    <w:rsid w:val="002A5DEE"/>
    <w:rsid w:val="00345925"/>
    <w:rsid w:val="003668E4"/>
    <w:rsid w:val="00387512"/>
    <w:rsid w:val="003B0BB5"/>
    <w:rsid w:val="003C7D9F"/>
    <w:rsid w:val="003D0506"/>
    <w:rsid w:val="003E2196"/>
    <w:rsid w:val="003E61A3"/>
    <w:rsid w:val="003F1BD9"/>
    <w:rsid w:val="003F3AB9"/>
    <w:rsid w:val="0040030B"/>
    <w:rsid w:val="00404E01"/>
    <w:rsid w:val="00420EC1"/>
    <w:rsid w:val="00443748"/>
    <w:rsid w:val="004445B9"/>
    <w:rsid w:val="00446E37"/>
    <w:rsid w:val="0046649A"/>
    <w:rsid w:val="0048398B"/>
    <w:rsid w:val="004D7264"/>
    <w:rsid w:val="004E371A"/>
    <w:rsid w:val="004E6FEC"/>
    <w:rsid w:val="004F596C"/>
    <w:rsid w:val="0051121D"/>
    <w:rsid w:val="00514905"/>
    <w:rsid w:val="00545E23"/>
    <w:rsid w:val="005556E8"/>
    <w:rsid w:val="00570F3E"/>
    <w:rsid w:val="00585664"/>
    <w:rsid w:val="00591FC6"/>
    <w:rsid w:val="005A0422"/>
    <w:rsid w:val="005A297B"/>
    <w:rsid w:val="005B13B4"/>
    <w:rsid w:val="005B13C7"/>
    <w:rsid w:val="005C6615"/>
    <w:rsid w:val="005C67BD"/>
    <w:rsid w:val="005E071D"/>
    <w:rsid w:val="00602EE5"/>
    <w:rsid w:val="00634193"/>
    <w:rsid w:val="0064256F"/>
    <w:rsid w:val="006634A3"/>
    <w:rsid w:val="00671716"/>
    <w:rsid w:val="006754F6"/>
    <w:rsid w:val="00685ADF"/>
    <w:rsid w:val="006B0B4E"/>
    <w:rsid w:val="006B34ED"/>
    <w:rsid w:val="006C7473"/>
    <w:rsid w:val="006D5472"/>
    <w:rsid w:val="006D56BF"/>
    <w:rsid w:val="006E3112"/>
    <w:rsid w:val="00704737"/>
    <w:rsid w:val="007217DE"/>
    <w:rsid w:val="00727B3F"/>
    <w:rsid w:val="00727D03"/>
    <w:rsid w:val="00732EAE"/>
    <w:rsid w:val="00742376"/>
    <w:rsid w:val="00743D79"/>
    <w:rsid w:val="007441E4"/>
    <w:rsid w:val="00752AC1"/>
    <w:rsid w:val="007821AC"/>
    <w:rsid w:val="00785586"/>
    <w:rsid w:val="00790D80"/>
    <w:rsid w:val="008141EA"/>
    <w:rsid w:val="008219D9"/>
    <w:rsid w:val="00823351"/>
    <w:rsid w:val="00836399"/>
    <w:rsid w:val="00853C8D"/>
    <w:rsid w:val="00862533"/>
    <w:rsid w:val="0087380E"/>
    <w:rsid w:val="0088610C"/>
    <w:rsid w:val="008908B4"/>
    <w:rsid w:val="00891E0C"/>
    <w:rsid w:val="008A168B"/>
    <w:rsid w:val="008C0AA3"/>
    <w:rsid w:val="008C28C8"/>
    <w:rsid w:val="008C74F5"/>
    <w:rsid w:val="008D3DF6"/>
    <w:rsid w:val="008D5206"/>
    <w:rsid w:val="008D6346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B0247"/>
    <w:rsid w:val="009B4461"/>
    <w:rsid w:val="009D52AB"/>
    <w:rsid w:val="009D765D"/>
    <w:rsid w:val="009F2A04"/>
    <w:rsid w:val="009F4C89"/>
    <w:rsid w:val="00A15476"/>
    <w:rsid w:val="00A20B86"/>
    <w:rsid w:val="00A53E90"/>
    <w:rsid w:val="00A56619"/>
    <w:rsid w:val="00A643A7"/>
    <w:rsid w:val="00A74016"/>
    <w:rsid w:val="00A82852"/>
    <w:rsid w:val="00AA6E31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65AB0"/>
    <w:rsid w:val="00B97B41"/>
    <w:rsid w:val="00BB3051"/>
    <w:rsid w:val="00BB70C0"/>
    <w:rsid w:val="00BC2670"/>
    <w:rsid w:val="00BC2FD2"/>
    <w:rsid w:val="00BD4E01"/>
    <w:rsid w:val="00BE2795"/>
    <w:rsid w:val="00BF29DA"/>
    <w:rsid w:val="00C12997"/>
    <w:rsid w:val="00C23324"/>
    <w:rsid w:val="00C24F52"/>
    <w:rsid w:val="00C31132"/>
    <w:rsid w:val="00C510F8"/>
    <w:rsid w:val="00CA07A1"/>
    <w:rsid w:val="00CB75F7"/>
    <w:rsid w:val="00CD2C0C"/>
    <w:rsid w:val="00CD5CB9"/>
    <w:rsid w:val="00CD648F"/>
    <w:rsid w:val="00CD7842"/>
    <w:rsid w:val="00D15738"/>
    <w:rsid w:val="00D2044E"/>
    <w:rsid w:val="00D3318C"/>
    <w:rsid w:val="00D60324"/>
    <w:rsid w:val="00D85A07"/>
    <w:rsid w:val="00DB4CC4"/>
    <w:rsid w:val="00DE299C"/>
    <w:rsid w:val="00DE3A68"/>
    <w:rsid w:val="00DE68C8"/>
    <w:rsid w:val="00DE7FEB"/>
    <w:rsid w:val="00E0004A"/>
    <w:rsid w:val="00E2064B"/>
    <w:rsid w:val="00E34DCC"/>
    <w:rsid w:val="00E37E81"/>
    <w:rsid w:val="00E407F0"/>
    <w:rsid w:val="00E71E83"/>
    <w:rsid w:val="00E845C4"/>
    <w:rsid w:val="00E97D62"/>
    <w:rsid w:val="00EA0842"/>
    <w:rsid w:val="00EB528E"/>
    <w:rsid w:val="00EC490B"/>
    <w:rsid w:val="00ED0B06"/>
    <w:rsid w:val="00ED4E87"/>
    <w:rsid w:val="00F00632"/>
    <w:rsid w:val="00F0563A"/>
    <w:rsid w:val="00F075BE"/>
    <w:rsid w:val="00F3541B"/>
    <w:rsid w:val="00F46B9B"/>
    <w:rsid w:val="00F548EA"/>
    <w:rsid w:val="00F551A8"/>
    <w:rsid w:val="00F7385E"/>
    <w:rsid w:val="00F8317F"/>
    <w:rsid w:val="00F87F69"/>
    <w:rsid w:val="00FA3347"/>
    <w:rsid w:val="00FB3B6F"/>
    <w:rsid w:val="00FD5F64"/>
    <w:rsid w:val="00FD7466"/>
    <w:rsid w:val="00FD79B9"/>
    <w:rsid w:val="00FE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427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3</cp:revision>
  <dcterms:created xsi:type="dcterms:W3CDTF">2024-07-12T21:00:00Z</dcterms:created>
  <dcterms:modified xsi:type="dcterms:W3CDTF">2024-07-12T21:00:00Z</dcterms:modified>
</cp:coreProperties>
</file>