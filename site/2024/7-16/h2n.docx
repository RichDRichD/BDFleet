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AB59B5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AB59B5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AB59B5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AB59B5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138304F7" w:rsidR="00891E0C" w:rsidRPr="009A1428" w:rsidRDefault="0094633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 w:rsidR="005F6DB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AB59B5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339EC423" w:rsidR="00891E0C" w:rsidRPr="009A1428" w:rsidRDefault="00946331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Union</w:t>
            </w:r>
            <w:r w:rsidR="005F6DB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High School</w:t>
            </w:r>
            <w:r w:rsidR="005310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4442D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 w:rsidR="00E62D7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Hig</w:t>
            </w:r>
            <w:r w:rsidR="00EE00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</w:t>
            </w:r>
            <w:r w:rsidR="00E62D7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land Park</w:t>
            </w:r>
            <w:r w:rsidR="005F6DB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High School</w:t>
            </w:r>
          </w:p>
        </w:tc>
      </w:tr>
      <w:tr w:rsidR="00AB59B5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2F3C5A35" w:rsidR="00891E0C" w:rsidRPr="003F1BD9" w:rsidRDefault="00E62D7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4633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55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AB59B5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AB59B5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AB59B5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66A1FA0" w14:textId="77777777" w:rsidR="00946331" w:rsidRPr="00946331" w:rsidRDefault="00946331" w:rsidP="0094633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4633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Union High School</w:t>
            </w:r>
          </w:p>
          <w:p w14:paraId="6DC16573" w14:textId="77777777" w:rsidR="00946331" w:rsidRPr="00946331" w:rsidRDefault="00946331" w:rsidP="0094633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4633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6636 S Mingo Rd</w:t>
            </w:r>
          </w:p>
          <w:p w14:paraId="2CA5D510" w14:textId="3ED2681B" w:rsidR="009A1428" w:rsidRPr="009A1428" w:rsidRDefault="00946331" w:rsidP="0094633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4633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Tulsa OK, 74133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AD7E160" w14:textId="77777777" w:rsidR="009A1428" w:rsidRDefault="00320BBD" w:rsidP="00BC09C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Highland Park High School</w:t>
            </w:r>
          </w:p>
          <w:p w14:paraId="0E3CCB35" w14:textId="77777777" w:rsidR="00320BBD" w:rsidRDefault="00320BBD" w:rsidP="00BC09C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4220 Emerson Ave</w:t>
            </w:r>
          </w:p>
          <w:p w14:paraId="70EB8EBE" w14:textId="59F3D5D3" w:rsidR="0072725F" w:rsidRPr="009A1428" w:rsidRDefault="0072725F" w:rsidP="00BC09C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Dallas TX, 75205</w:t>
            </w:r>
          </w:p>
        </w:tc>
      </w:tr>
      <w:tr w:rsidR="00AB59B5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1FFDCB7B" w:rsidR="009A1428" w:rsidRPr="003F1BD9" w:rsidRDefault="0094633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4633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673E0B5" wp14:editId="451299BC">
                  <wp:extent cx="3248025" cy="3568457"/>
                  <wp:effectExtent l="0" t="0" r="0" b="0"/>
                  <wp:docPr id="1371554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5445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023" cy="360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7B4910E1" w:rsidR="009A1428" w:rsidRPr="003F1BD9" w:rsidRDefault="00ED4D47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D4D47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D198A90" wp14:editId="0CDE0F3C">
                  <wp:extent cx="3733800" cy="3561979"/>
                  <wp:effectExtent l="0" t="0" r="0" b="635"/>
                  <wp:docPr id="238193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934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888" cy="358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AB59B5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AB59B5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7861B238" w:rsidR="00FA3347" w:rsidRDefault="00946331" w:rsidP="006D76FC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4633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6FF0328" wp14:editId="1028F644">
                  <wp:extent cx="3077004" cy="5915851"/>
                  <wp:effectExtent l="0" t="0" r="9525" b="8890"/>
                  <wp:docPr id="1443896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8965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59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AB59B5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AB59B5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9C1E427" w14:textId="77777777" w:rsidR="00393F84" w:rsidRPr="00393F84" w:rsidRDefault="00393F84" w:rsidP="00393F8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5A9046" w14:textId="77777777" w:rsidR="00393F84" w:rsidRPr="00393F84" w:rsidRDefault="00393F84" w:rsidP="00393F8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US-169 S/US-64 E</w:t>
            </w:r>
          </w:p>
          <w:p w14:paraId="3903E977" w14:textId="77777777" w:rsidR="00393F84" w:rsidRPr="00393F84" w:rsidRDefault="00393F84" w:rsidP="00393F84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Mingo Rd for 0.2 mi</w:t>
            </w:r>
          </w:p>
          <w:p w14:paraId="6620556B" w14:textId="77777777" w:rsidR="00393F84" w:rsidRPr="00393F84" w:rsidRDefault="00393F84" w:rsidP="00393F84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71st St S for 0.5 mi</w:t>
            </w:r>
          </w:p>
          <w:p w14:paraId="0179C5E3" w14:textId="77777777" w:rsidR="00393F84" w:rsidRPr="00393F84" w:rsidRDefault="00393F84" w:rsidP="00393F84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US-169 S/US-64 E toward Bixby/Muskogee for 0.3 mi</w:t>
            </w:r>
          </w:p>
          <w:p w14:paraId="351B5F80" w14:textId="77777777" w:rsidR="00393F84" w:rsidRPr="00393F84" w:rsidRDefault="00393F84" w:rsidP="00393F8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2B8258" w14:textId="77777777" w:rsidR="00393F84" w:rsidRPr="00393F84" w:rsidRDefault="00393F84" w:rsidP="00393F8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US-75 S, OK-375, US-69 S</w:t>
            </w:r>
          </w:p>
          <w:p w14:paraId="3BCB8C74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US-169 S/US-64 E for 3.0 mi</w:t>
            </w:r>
          </w:p>
          <w:p w14:paraId="0AD813CA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OK-364 for 7.3 mi   Toll Road</w:t>
            </w:r>
          </w:p>
          <w:p w14:paraId="1E7BD11A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(signs for US-75/Tulsa/Glenpool) for 0.2 mi   Toll Road</w:t>
            </w:r>
          </w:p>
          <w:p w14:paraId="0F118613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merge onto US-75 S toward Okmulgee/Glenpool for 41.2 mi</w:t>
            </w:r>
          </w:p>
          <w:p w14:paraId="2E514026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OK-375 for 11.6 mi   Toll Road</w:t>
            </w:r>
          </w:p>
          <w:p w14:paraId="7E16C2F3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stay on OK-375 for 29.8 mi   Toll Road</w:t>
            </w:r>
          </w:p>
          <w:p w14:paraId="5B464742" w14:textId="77777777" w:rsidR="00393F84" w:rsidRPr="00393F84" w:rsidRDefault="00393F84" w:rsidP="00393F84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US-69 S via the ramp to Atoka/Dallas for 86.4 mi</w:t>
            </w:r>
          </w:p>
          <w:p w14:paraId="57AB3062" w14:textId="77777777" w:rsidR="00393F84" w:rsidRPr="00393F84" w:rsidRDefault="00393F84" w:rsidP="00393F8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D6BF804" w14:textId="77777777" w:rsidR="00393F84" w:rsidRPr="00393F84" w:rsidRDefault="00393F84" w:rsidP="00393F8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93F8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Texas</w:t>
            </w:r>
          </w:p>
          <w:p w14:paraId="791F68EE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097D74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bookmarkStart w:id="0" w:name="_Hlk171945119"/>
            <w:bookmarkStart w:id="1" w:name="_Hlk171945224"/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US-75 S to TX-12 Loop W</w:t>
            </w:r>
          </w:p>
          <w:bookmarkEnd w:id="0"/>
          <w:p w14:paraId="181EA2E2" w14:textId="77777777" w:rsidR="00820C16" w:rsidRPr="00E27173" w:rsidRDefault="00820C16" w:rsidP="00E2717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US-75 S for 61.4 mi</w:t>
            </w:r>
          </w:p>
          <w:p w14:paraId="6A5B8679" w14:textId="77777777" w:rsidR="00820C16" w:rsidRPr="00E27173" w:rsidRDefault="00820C16" w:rsidP="00E2717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to stay on US-75 S for 8.8 mi</w:t>
            </w:r>
          </w:p>
          <w:p w14:paraId="5442D002" w14:textId="77777777" w:rsidR="00820C16" w:rsidRPr="00E27173" w:rsidRDefault="00820C16" w:rsidP="00E2717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5A for Texas Loop 12/NW Hwy toward Caruth Haven Ln for 0.4 mi</w:t>
            </w:r>
          </w:p>
          <w:p w14:paraId="11026E49" w14:textId="7B7D0934" w:rsidR="00820C16" w:rsidRPr="00E27173" w:rsidRDefault="00820C16" w:rsidP="00820C1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TX-12 Loop W for 0.2 mi</w:t>
            </w:r>
          </w:p>
          <w:p w14:paraId="254DB3FF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FF106F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 TX-12 Loop W. Take Preston Rd to </w:t>
            </w:r>
            <w:proofErr w:type="spellStart"/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Grassmere</w:t>
            </w:r>
            <w:proofErr w:type="spellEnd"/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Ln</w:t>
            </w:r>
          </w:p>
          <w:p w14:paraId="0A9E2BF2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TX-12 Loop W for 1.7 mi</w:t>
            </w:r>
          </w:p>
          <w:p w14:paraId="71088DEC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Preston Rd for 1.0 mi</w:t>
            </w:r>
          </w:p>
          <w:p w14:paraId="70397A9C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Lovers Ln for 0.2 mi</w:t>
            </w:r>
          </w:p>
          <w:p w14:paraId="6821B7D1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Douglas Ave for 0.1 mi</w:t>
            </w:r>
          </w:p>
          <w:p w14:paraId="7095C495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proofErr w:type="spellStart"/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Grassmere</w:t>
            </w:r>
            <w:proofErr w:type="spellEnd"/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Ln</w:t>
            </w:r>
          </w:p>
          <w:bookmarkEnd w:id="1"/>
          <w:p w14:paraId="562CCA1B" w14:textId="77777777" w:rsidR="005F6DB3" w:rsidRDefault="005F6DB3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4E6278" w14:textId="00D0D10A" w:rsidR="004909E0" w:rsidRDefault="004909E0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Parking is very tight at this school.</w:t>
            </w:r>
          </w:p>
          <w:p w14:paraId="47156EF8" w14:textId="59C8FD42" w:rsidR="004909E0" w:rsidRDefault="004909E0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Cameron will have specific instructions for everyone.</w:t>
            </w:r>
          </w:p>
          <w:p w14:paraId="3724F16A" w14:textId="77777777" w:rsidR="004909E0" w:rsidRDefault="004909E0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5F6DB3" w:rsidRPr="0088610C" w:rsidRDefault="005F6DB3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9588F"/>
    <w:multiLevelType w:val="hybridMultilevel"/>
    <w:tmpl w:val="450E80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796DCC"/>
    <w:multiLevelType w:val="hybridMultilevel"/>
    <w:tmpl w:val="0298C3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AA0809"/>
    <w:multiLevelType w:val="hybridMultilevel"/>
    <w:tmpl w:val="E7322E2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2B30AAB"/>
    <w:multiLevelType w:val="hybridMultilevel"/>
    <w:tmpl w:val="BD2269E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A24F24"/>
    <w:multiLevelType w:val="hybridMultilevel"/>
    <w:tmpl w:val="9C865A9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7C4626"/>
    <w:multiLevelType w:val="hybridMultilevel"/>
    <w:tmpl w:val="B54A63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D93432"/>
    <w:multiLevelType w:val="hybridMultilevel"/>
    <w:tmpl w:val="5AC6ECE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D9273C"/>
    <w:multiLevelType w:val="hybridMultilevel"/>
    <w:tmpl w:val="D9CAB8D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3C6843"/>
    <w:multiLevelType w:val="hybridMultilevel"/>
    <w:tmpl w:val="4B6843D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971AAF"/>
    <w:multiLevelType w:val="hybridMultilevel"/>
    <w:tmpl w:val="A8D80B1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91430C"/>
    <w:multiLevelType w:val="hybridMultilevel"/>
    <w:tmpl w:val="BAB68C0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483EE1"/>
    <w:multiLevelType w:val="hybridMultilevel"/>
    <w:tmpl w:val="F424A63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30"/>
  </w:num>
  <w:num w:numId="2" w16cid:durableId="1092819134">
    <w:abstractNumId w:val="32"/>
  </w:num>
  <w:num w:numId="3" w16cid:durableId="746733878">
    <w:abstractNumId w:val="0"/>
  </w:num>
  <w:num w:numId="4" w16cid:durableId="2082216972">
    <w:abstractNumId w:val="21"/>
  </w:num>
  <w:num w:numId="5" w16cid:durableId="1171019960">
    <w:abstractNumId w:val="29"/>
  </w:num>
  <w:num w:numId="6" w16cid:durableId="364450798">
    <w:abstractNumId w:val="25"/>
  </w:num>
  <w:num w:numId="7" w16cid:durableId="1958290608">
    <w:abstractNumId w:val="13"/>
  </w:num>
  <w:num w:numId="8" w16cid:durableId="1358000493">
    <w:abstractNumId w:val="15"/>
  </w:num>
  <w:num w:numId="9" w16cid:durableId="642932017">
    <w:abstractNumId w:val="44"/>
  </w:num>
  <w:num w:numId="10" w16cid:durableId="1857571854">
    <w:abstractNumId w:val="41"/>
  </w:num>
  <w:num w:numId="11" w16cid:durableId="704333348">
    <w:abstractNumId w:val="3"/>
  </w:num>
  <w:num w:numId="12" w16cid:durableId="246572391">
    <w:abstractNumId w:val="42"/>
  </w:num>
  <w:num w:numId="13" w16cid:durableId="278417857">
    <w:abstractNumId w:val="7"/>
  </w:num>
  <w:num w:numId="14" w16cid:durableId="359622807">
    <w:abstractNumId w:val="17"/>
  </w:num>
  <w:num w:numId="15" w16cid:durableId="101807483">
    <w:abstractNumId w:val="22"/>
  </w:num>
  <w:num w:numId="16" w16cid:durableId="507908973">
    <w:abstractNumId w:val="1"/>
  </w:num>
  <w:num w:numId="17" w16cid:durableId="468788407">
    <w:abstractNumId w:val="20"/>
  </w:num>
  <w:num w:numId="18" w16cid:durableId="2126348166">
    <w:abstractNumId w:val="49"/>
  </w:num>
  <w:num w:numId="19" w16cid:durableId="522480846">
    <w:abstractNumId w:val="39"/>
  </w:num>
  <w:num w:numId="20" w16cid:durableId="2125882424">
    <w:abstractNumId w:val="2"/>
  </w:num>
  <w:num w:numId="21" w16cid:durableId="504563344">
    <w:abstractNumId w:val="43"/>
  </w:num>
  <w:num w:numId="22" w16cid:durableId="1577280726">
    <w:abstractNumId w:val="19"/>
  </w:num>
  <w:num w:numId="23" w16cid:durableId="282154233">
    <w:abstractNumId w:val="8"/>
  </w:num>
  <w:num w:numId="24" w16cid:durableId="2084057925">
    <w:abstractNumId w:val="5"/>
  </w:num>
  <w:num w:numId="25" w16cid:durableId="462310715">
    <w:abstractNumId w:val="10"/>
  </w:num>
  <w:num w:numId="26" w16cid:durableId="2059815859">
    <w:abstractNumId w:val="36"/>
  </w:num>
  <w:num w:numId="27" w16cid:durableId="1436944751">
    <w:abstractNumId w:val="11"/>
  </w:num>
  <w:num w:numId="28" w16cid:durableId="1792164468">
    <w:abstractNumId w:val="6"/>
  </w:num>
  <w:num w:numId="29" w16cid:durableId="345406074">
    <w:abstractNumId w:val="51"/>
  </w:num>
  <w:num w:numId="30" w16cid:durableId="1026562066">
    <w:abstractNumId w:val="16"/>
  </w:num>
  <w:num w:numId="31" w16cid:durableId="2094662044">
    <w:abstractNumId w:val="35"/>
  </w:num>
  <w:num w:numId="32" w16cid:durableId="1037126068">
    <w:abstractNumId w:val="28"/>
  </w:num>
  <w:num w:numId="33" w16cid:durableId="977149711">
    <w:abstractNumId w:val="18"/>
  </w:num>
  <w:num w:numId="34" w16cid:durableId="314720240">
    <w:abstractNumId w:val="12"/>
  </w:num>
  <w:num w:numId="35" w16cid:durableId="1188837284">
    <w:abstractNumId w:val="31"/>
  </w:num>
  <w:num w:numId="36" w16cid:durableId="1462964011">
    <w:abstractNumId w:val="4"/>
  </w:num>
  <w:num w:numId="37" w16cid:durableId="833648603">
    <w:abstractNumId w:val="34"/>
  </w:num>
  <w:num w:numId="38" w16cid:durableId="892154630">
    <w:abstractNumId w:val="14"/>
  </w:num>
  <w:num w:numId="39" w16cid:durableId="312639452">
    <w:abstractNumId w:val="45"/>
  </w:num>
  <w:num w:numId="40" w16cid:durableId="1772776750">
    <w:abstractNumId w:val="33"/>
  </w:num>
  <w:num w:numId="41" w16cid:durableId="983120475">
    <w:abstractNumId w:val="50"/>
  </w:num>
  <w:num w:numId="42" w16cid:durableId="79908731">
    <w:abstractNumId w:val="46"/>
  </w:num>
  <w:num w:numId="43" w16cid:durableId="84427854">
    <w:abstractNumId w:val="9"/>
  </w:num>
  <w:num w:numId="44" w16cid:durableId="1443459624">
    <w:abstractNumId w:val="23"/>
  </w:num>
  <w:num w:numId="45" w16cid:durableId="968784156">
    <w:abstractNumId w:val="47"/>
  </w:num>
  <w:num w:numId="46" w16cid:durableId="1326546941">
    <w:abstractNumId w:val="38"/>
  </w:num>
  <w:num w:numId="47" w16cid:durableId="1419445123">
    <w:abstractNumId w:val="37"/>
  </w:num>
  <w:num w:numId="48" w16cid:durableId="1766611495">
    <w:abstractNumId w:val="26"/>
  </w:num>
  <w:num w:numId="49" w16cid:durableId="1855849631">
    <w:abstractNumId w:val="40"/>
  </w:num>
  <w:num w:numId="50" w16cid:durableId="895773120">
    <w:abstractNumId w:val="27"/>
  </w:num>
  <w:num w:numId="51" w16cid:durableId="2057268149">
    <w:abstractNumId w:val="24"/>
  </w:num>
  <w:num w:numId="52" w16cid:durableId="867335155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52796"/>
    <w:rsid w:val="00053E83"/>
    <w:rsid w:val="000541B0"/>
    <w:rsid w:val="00090719"/>
    <w:rsid w:val="000A00CF"/>
    <w:rsid w:val="000C4EBF"/>
    <w:rsid w:val="000D6D2A"/>
    <w:rsid w:val="000F4CE8"/>
    <w:rsid w:val="00100286"/>
    <w:rsid w:val="00110154"/>
    <w:rsid w:val="0011569B"/>
    <w:rsid w:val="00127B3E"/>
    <w:rsid w:val="00142EA4"/>
    <w:rsid w:val="00150027"/>
    <w:rsid w:val="00152B07"/>
    <w:rsid w:val="00177F44"/>
    <w:rsid w:val="00184FCA"/>
    <w:rsid w:val="00191EB4"/>
    <w:rsid w:val="001921B8"/>
    <w:rsid w:val="001961A5"/>
    <w:rsid w:val="001A3D9A"/>
    <w:rsid w:val="001B4AE1"/>
    <w:rsid w:val="001B66D8"/>
    <w:rsid w:val="001F6E49"/>
    <w:rsid w:val="00202543"/>
    <w:rsid w:val="00213D67"/>
    <w:rsid w:val="00233E34"/>
    <w:rsid w:val="00247DF9"/>
    <w:rsid w:val="00272E1F"/>
    <w:rsid w:val="002742C6"/>
    <w:rsid w:val="002757B6"/>
    <w:rsid w:val="002866EE"/>
    <w:rsid w:val="002A5DEE"/>
    <w:rsid w:val="002D3928"/>
    <w:rsid w:val="00320BBD"/>
    <w:rsid w:val="00345925"/>
    <w:rsid w:val="00393F84"/>
    <w:rsid w:val="003B0BB5"/>
    <w:rsid w:val="003B6383"/>
    <w:rsid w:val="003D0506"/>
    <w:rsid w:val="003E12BB"/>
    <w:rsid w:val="003E2196"/>
    <w:rsid w:val="003E61A3"/>
    <w:rsid w:val="003F1BD9"/>
    <w:rsid w:val="0040030B"/>
    <w:rsid w:val="00404E01"/>
    <w:rsid w:val="00420EC1"/>
    <w:rsid w:val="004442D4"/>
    <w:rsid w:val="004445B9"/>
    <w:rsid w:val="00446E37"/>
    <w:rsid w:val="004647F8"/>
    <w:rsid w:val="0048398B"/>
    <w:rsid w:val="004909E0"/>
    <w:rsid w:val="004E371A"/>
    <w:rsid w:val="004E6FEC"/>
    <w:rsid w:val="004F596C"/>
    <w:rsid w:val="00514905"/>
    <w:rsid w:val="00531043"/>
    <w:rsid w:val="00545E23"/>
    <w:rsid w:val="005556E8"/>
    <w:rsid w:val="00570F3E"/>
    <w:rsid w:val="00575E9E"/>
    <w:rsid w:val="00585664"/>
    <w:rsid w:val="005A0422"/>
    <w:rsid w:val="005A297B"/>
    <w:rsid w:val="005A2E89"/>
    <w:rsid w:val="005B13B4"/>
    <w:rsid w:val="005B13C7"/>
    <w:rsid w:val="005B2CDE"/>
    <w:rsid w:val="005C6615"/>
    <w:rsid w:val="005C67BD"/>
    <w:rsid w:val="005F6DB3"/>
    <w:rsid w:val="00602EE5"/>
    <w:rsid w:val="00634193"/>
    <w:rsid w:val="0064256F"/>
    <w:rsid w:val="00671716"/>
    <w:rsid w:val="006754F6"/>
    <w:rsid w:val="00685ADF"/>
    <w:rsid w:val="006C7473"/>
    <w:rsid w:val="006D5472"/>
    <w:rsid w:val="006D56BF"/>
    <w:rsid w:val="006D76FC"/>
    <w:rsid w:val="006E3112"/>
    <w:rsid w:val="00704737"/>
    <w:rsid w:val="007217DE"/>
    <w:rsid w:val="0072725F"/>
    <w:rsid w:val="00727B3F"/>
    <w:rsid w:val="00732D76"/>
    <w:rsid w:val="00732EAE"/>
    <w:rsid w:val="00742376"/>
    <w:rsid w:val="00743D79"/>
    <w:rsid w:val="007441E4"/>
    <w:rsid w:val="00752AC1"/>
    <w:rsid w:val="007821AC"/>
    <w:rsid w:val="00785586"/>
    <w:rsid w:val="00790D80"/>
    <w:rsid w:val="007C33CE"/>
    <w:rsid w:val="008141EA"/>
    <w:rsid w:val="00820C16"/>
    <w:rsid w:val="008219D9"/>
    <w:rsid w:val="00823351"/>
    <w:rsid w:val="00836399"/>
    <w:rsid w:val="00853C8D"/>
    <w:rsid w:val="00862533"/>
    <w:rsid w:val="0088610C"/>
    <w:rsid w:val="00891E0C"/>
    <w:rsid w:val="008C0AA3"/>
    <w:rsid w:val="008C28C8"/>
    <w:rsid w:val="008C74F5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46331"/>
    <w:rsid w:val="00972F8A"/>
    <w:rsid w:val="009A1428"/>
    <w:rsid w:val="009D52AB"/>
    <w:rsid w:val="009D765D"/>
    <w:rsid w:val="009E2888"/>
    <w:rsid w:val="009F2A04"/>
    <w:rsid w:val="009F4C89"/>
    <w:rsid w:val="00A15476"/>
    <w:rsid w:val="00A20B86"/>
    <w:rsid w:val="00A46DBB"/>
    <w:rsid w:val="00A53E90"/>
    <w:rsid w:val="00A56619"/>
    <w:rsid w:val="00A643A7"/>
    <w:rsid w:val="00A74016"/>
    <w:rsid w:val="00A82852"/>
    <w:rsid w:val="00AB59B5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7DFA"/>
    <w:rsid w:val="00B97B41"/>
    <w:rsid w:val="00BB3051"/>
    <w:rsid w:val="00BB70C0"/>
    <w:rsid w:val="00BC09CC"/>
    <w:rsid w:val="00BC2FD2"/>
    <w:rsid w:val="00BE2795"/>
    <w:rsid w:val="00BF29DA"/>
    <w:rsid w:val="00C03AA9"/>
    <w:rsid w:val="00C11BAD"/>
    <w:rsid w:val="00C12997"/>
    <w:rsid w:val="00C23324"/>
    <w:rsid w:val="00C24F52"/>
    <w:rsid w:val="00C31132"/>
    <w:rsid w:val="00C44274"/>
    <w:rsid w:val="00C6188C"/>
    <w:rsid w:val="00C924A4"/>
    <w:rsid w:val="00CA07A1"/>
    <w:rsid w:val="00CB75F7"/>
    <w:rsid w:val="00CC1ABE"/>
    <w:rsid w:val="00CD2C0C"/>
    <w:rsid w:val="00CD5CB9"/>
    <w:rsid w:val="00CD648F"/>
    <w:rsid w:val="00D15738"/>
    <w:rsid w:val="00D2044E"/>
    <w:rsid w:val="00D27628"/>
    <w:rsid w:val="00D3318C"/>
    <w:rsid w:val="00D44811"/>
    <w:rsid w:val="00D60324"/>
    <w:rsid w:val="00D95EAD"/>
    <w:rsid w:val="00DB4CC4"/>
    <w:rsid w:val="00DE299C"/>
    <w:rsid w:val="00DE68C8"/>
    <w:rsid w:val="00DE7FEB"/>
    <w:rsid w:val="00E0004A"/>
    <w:rsid w:val="00E1116D"/>
    <w:rsid w:val="00E2064B"/>
    <w:rsid w:val="00E27173"/>
    <w:rsid w:val="00E34DCC"/>
    <w:rsid w:val="00E37E81"/>
    <w:rsid w:val="00E407F0"/>
    <w:rsid w:val="00E478FE"/>
    <w:rsid w:val="00E62D7E"/>
    <w:rsid w:val="00E71E83"/>
    <w:rsid w:val="00E845C4"/>
    <w:rsid w:val="00E97D62"/>
    <w:rsid w:val="00EA0842"/>
    <w:rsid w:val="00EB528E"/>
    <w:rsid w:val="00EC490B"/>
    <w:rsid w:val="00EC751E"/>
    <w:rsid w:val="00ED0B06"/>
    <w:rsid w:val="00ED4D47"/>
    <w:rsid w:val="00ED4E87"/>
    <w:rsid w:val="00EE00E2"/>
    <w:rsid w:val="00F00632"/>
    <w:rsid w:val="00F0563A"/>
    <w:rsid w:val="00F075BE"/>
    <w:rsid w:val="00F3541B"/>
    <w:rsid w:val="00F41EC9"/>
    <w:rsid w:val="00F46B9B"/>
    <w:rsid w:val="00F551A8"/>
    <w:rsid w:val="00F8317F"/>
    <w:rsid w:val="00F87F69"/>
    <w:rsid w:val="00FA3347"/>
    <w:rsid w:val="00FB2B02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1053</TotalTime>
  <Pages>1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162</cp:revision>
  <dcterms:created xsi:type="dcterms:W3CDTF">2024-06-26T02:47:00Z</dcterms:created>
  <dcterms:modified xsi:type="dcterms:W3CDTF">2024-07-15T21:15:00Z</dcterms:modified>
</cp:coreProperties>
</file>