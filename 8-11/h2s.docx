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487" w:type="dxa"/>
        <w:tblLook w:val="04A0" w:firstRow="1" w:lastRow="0" w:firstColumn="1" w:lastColumn="0" w:noHBand="0" w:noVBand="1"/>
      </w:tblPr>
      <w:tblGrid>
        <w:gridCol w:w="6198"/>
        <w:gridCol w:w="6289"/>
      </w:tblGrid>
      <w:tr w:rsidR="009A1428" w:rsidRPr="009A1428" w14:paraId="5C88134B" w14:textId="77777777" w:rsidTr="009E6520">
        <w:trPr>
          <w:trHeight w:val="315"/>
        </w:trPr>
        <w:tc>
          <w:tcPr>
            <w:tcW w:w="6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01CC9D" w14:textId="77777777" w:rsidTr="009E6520">
        <w:trPr>
          <w:trHeight w:val="315"/>
        </w:trPr>
        <w:tc>
          <w:tcPr>
            <w:tcW w:w="6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1B4A08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15ACD2BC" w:rsidR="009A1428" w:rsidRPr="009A1428" w:rsidRDefault="001B4A08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r>
              <w:fldChar w:fldCharType="begin"/>
            </w:r>
            <w:r>
              <w:instrText>HYPERLINK "https://richdrichd.github.io/BDFleet/8-11/h2s.pdf" \t "_parent"</w:instrText>
            </w:r>
            <w:r>
              <w:fldChar w:fldCharType="separate"/>
            </w:r>
            <w:r w:rsidR="009A1428" w:rsidRPr="009A1428"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  <w:t>Download PDF Version</w:t>
            </w:r>
            <w:r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  <w:fldChar w:fldCharType="end"/>
            </w:r>
          </w:p>
        </w:tc>
      </w:tr>
      <w:tr w:rsidR="003F1BD9" w:rsidRPr="003F1BD9" w14:paraId="1DA98EEA" w14:textId="77777777" w:rsidTr="009E6520">
        <w:trPr>
          <w:trHeight w:val="300"/>
        </w:trPr>
        <w:tc>
          <w:tcPr>
            <w:tcW w:w="6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9E6520">
        <w:trPr>
          <w:trHeight w:val="375"/>
        </w:trPr>
        <w:tc>
          <w:tcPr>
            <w:tcW w:w="124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1BE05A19" w:rsidR="00891E0C" w:rsidRPr="009A1428" w:rsidRDefault="0055388B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Friday</w:t>
            </w:r>
            <w:r w:rsidR="00E955F0" w:rsidRPr="00E955F0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August 1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</w:t>
            </w:r>
            <w:r w:rsidR="00E955F0" w:rsidRPr="00E955F0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2023</w:t>
            </w:r>
          </w:p>
        </w:tc>
      </w:tr>
      <w:tr w:rsidR="00891E0C" w:rsidRPr="003F1BD9" w14:paraId="2FA65810" w14:textId="77777777" w:rsidTr="009E6520">
        <w:trPr>
          <w:trHeight w:val="375"/>
        </w:trPr>
        <w:tc>
          <w:tcPr>
            <w:tcW w:w="124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2D600B9A" w:rsidR="00891E0C" w:rsidRPr="009A1428" w:rsidRDefault="00AE298A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AE298A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Waterfront Hotel to Lucas Oil Stadium</w:t>
            </w:r>
          </w:p>
        </w:tc>
      </w:tr>
      <w:tr w:rsidR="00891E0C" w:rsidRPr="003F1BD9" w14:paraId="10A035BE" w14:textId="77777777" w:rsidTr="009E6520">
        <w:trPr>
          <w:trHeight w:val="375"/>
        </w:trPr>
        <w:tc>
          <w:tcPr>
            <w:tcW w:w="124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26249FF0" w:rsidR="00891E0C" w:rsidRPr="003F1BD9" w:rsidRDefault="002C443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13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7D432708" w14:textId="77777777" w:rsidTr="009E6520">
        <w:trPr>
          <w:trHeight w:val="315"/>
        </w:trPr>
        <w:tc>
          <w:tcPr>
            <w:tcW w:w="6198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89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CA83BA" w14:textId="77777777" w:rsidTr="009E6520">
        <w:trPr>
          <w:trHeight w:val="315"/>
        </w:trPr>
        <w:tc>
          <w:tcPr>
            <w:tcW w:w="6198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89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2B60C249" w14:textId="77777777" w:rsidTr="009E6520">
        <w:trPr>
          <w:trHeight w:val="300"/>
        </w:trPr>
        <w:tc>
          <w:tcPr>
            <w:tcW w:w="6198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60C4E63" w14:textId="77777777" w:rsidR="001C4C3B" w:rsidRPr="001C4C3B" w:rsidRDefault="001C4C3B" w:rsidP="001C4C3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C4C3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Waterfront Hotel</w:t>
            </w:r>
          </w:p>
          <w:p w14:paraId="612811DE" w14:textId="77777777" w:rsidR="001C4C3B" w:rsidRPr="001C4C3B" w:rsidRDefault="001C4C3B" w:rsidP="001C4C3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C4C3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2930 Waterfront Parkway West Drive</w:t>
            </w:r>
          </w:p>
          <w:p w14:paraId="292C4F10" w14:textId="59424CAF" w:rsidR="009A1428" w:rsidRPr="009A1428" w:rsidRDefault="001C4C3B" w:rsidP="001C4C3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C4C3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Indianapolis, IN 46214</w:t>
            </w:r>
          </w:p>
        </w:tc>
        <w:tc>
          <w:tcPr>
            <w:tcW w:w="6289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63271A42" w14:textId="77777777" w:rsidR="002C443D" w:rsidRPr="002C443D" w:rsidRDefault="002C443D" w:rsidP="002C443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C443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Lucas Oil Stadium</w:t>
            </w:r>
          </w:p>
          <w:p w14:paraId="6E273A14" w14:textId="77777777" w:rsidR="002C443D" w:rsidRPr="002C443D" w:rsidRDefault="002C443D" w:rsidP="002C443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C443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500 South Capitol Ave</w:t>
            </w:r>
          </w:p>
          <w:p w14:paraId="23E1E025" w14:textId="71EC04E1" w:rsidR="009A1428" w:rsidRPr="009A1428" w:rsidRDefault="002C443D" w:rsidP="002C443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C443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Indianapolis, IN 46225</w:t>
            </w:r>
          </w:p>
        </w:tc>
      </w:tr>
      <w:tr w:rsidR="009A1428" w:rsidRPr="009A1428" w14:paraId="3F9CCDE5" w14:textId="77777777" w:rsidTr="009E6520">
        <w:trPr>
          <w:trHeight w:val="315"/>
        </w:trPr>
        <w:tc>
          <w:tcPr>
            <w:tcW w:w="6198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8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545B847" w14:textId="77777777" w:rsidTr="009E6520">
        <w:trPr>
          <w:trHeight w:val="4830"/>
        </w:trPr>
        <w:tc>
          <w:tcPr>
            <w:tcW w:w="61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579FCAE3" w:rsidR="009A1428" w:rsidRPr="003F1BD9" w:rsidRDefault="008A3DDC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A3DDC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837396A" wp14:editId="69A24DE7">
                  <wp:extent cx="3277057" cy="3353268"/>
                  <wp:effectExtent l="0" t="0" r="0" b="0"/>
                  <wp:docPr id="698804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80450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3353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77777777" w:rsidR="009A1428" w:rsidRPr="009A1428" w:rsidRDefault="009A1428" w:rsidP="009E6520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660390E4" w:rsidR="009A1428" w:rsidRPr="003F1BD9" w:rsidRDefault="004129FF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129FF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1DA5C9C" wp14:editId="211FA816">
                  <wp:extent cx="2791215" cy="5239481"/>
                  <wp:effectExtent l="0" t="0" r="9525" b="0"/>
                  <wp:docPr id="5679883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98836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215" cy="5239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9A1428" w:rsidRPr="009A1428" w:rsidRDefault="009A1428" w:rsidP="009E6520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47F7A61" w14:textId="77777777" w:rsidTr="009E6520">
        <w:trPr>
          <w:trHeight w:val="315"/>
        </w:trPr>
        <w:tc>
          <w:tcPr>
            <w:tcW w:w="6198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89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9E6520">
        <w:trPr>
          <w:trHeight w:val="315"/>
        </w:trPr>
        <w:tc>
          <w:tcPr>
            <w:tcW w:w="12487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52B33F37" w14:textId="77777777" w:rsidTr="009E6520">
        <w:trPr>
          <w:trHeight w:val="7410"/>
        </w:trPr>
        <w:tc>
          <w:tcPr>
            <w:tcW w:w="12487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1D4F4E9" w14:textId="5175CCFD" w:rsidR="003F1BD9" w:rsidRPr="009E6520" w:rsidRDefault="009E6520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E6520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F60B2AC" wp14:editId="1BB36753">
                  <wp:extent cx="7411484" cy="5068007"/>
                  <wp:effectExtent l="0" t="0" r="0" b="0"/>
                  <wp:docPr id="8379447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94476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1484" cy="5068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EC8282" w14:textId="77777777" w:rsidTr="009E6520">
        <w:trPr>
          <w:trHeight w:val="315"/>
        </w:trPr>
        <w:tc>
          <w:tcPr>
            <w:tcW w:w="6198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89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9E6520">
        <w:trPr>
          <w:trHeight w:val="315"/>
        </w:trPr>
        <w:tc>
          <w:tcPr>
            <w:tcW w:w="1248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9E6520">
        <w:trPr>
          <w:trHeight w:val="4215"/>
        </w:trPr>
        <w:tc>
          <w:tcPr>
            <w:tcW w:w="1248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C3F1BC8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E051BC6" w14:textId="77777777" w:rsidR="00C05AA1" w:rsidRPr="00446941" w:rsidRDefault="00C05AA1" w:rsidP="00C05AA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446941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Get on I-465 S/I-74 from Crawfordsville Rd</w:t>
            </w:r>
          </w:p>
          <w:p w14:paraId="450733F3" w14:textId="77777777" w:rsidR="00C05AA1" w:rsidRPr="00C05AA1" w:rsidRDefault="00C05AA1" w:rsidP="00C05AA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060D3E2" w14:textId="4F4F8844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From the hotel lot, </w:t>
            </w:r>
            <w:r w:rsidR="00C5488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</w:t>
            </w: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urn right onto Waterfront Pkwy W Dr for 0.2 </w:t>
            </w:r>
            <w:proofErr w:type="gramStart"/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5DAD6070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Crawfordsville Rd for 0.4 </w:t>
            </w:r>
            <w:proofErr w:type="gramStart"/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5F5992A2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the I-465 S/I-74 E ramp for 0.3 </w:t>
            </w:r>
            <w:proofErr w:type="gramStart"/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4F429BD5" w14:textId="77777777" w:rsidR="00C05AA1" w:rsidRPr="00C05AA1" w:rsidRDefault="00C05AA1" w:rsidP="00C05AA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611052" w14:textId="77777777" w:rsidR="00C05AA1" w:rsidRPr="00446941" w:rsidRDefault="00C05AA1" w:rsidP="00C05AA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446941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Continue on</w:t>
            </w:r>
            <w:proofErr w:type="gramEnd"/>
            <w:r w:rsidRPr="00446941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I-465 S. Take I-70 E to S Missouri St</w:t>
            </w:r>
          </w:p>
          <w:p w14:paraId="2BBC00BE" w14:textId="77777777" w:rsidR="00C05AA1" w:rsidRPr="00C05AA1" w:rsidRDefault="00C05AA1" w:rsidP="00C05AA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6754287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I-465 S/I-74</w:t>
            </w:r>
          </w:p>
          <w:p w14:paraId="3B861627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to follow I-465 S for 4.4 </w:t>
            </w:r>
            <w:proofErr w:type="gramStart"/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220C993B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right 2 lanes to take exit 11 for Sam Jones </w:t>
            </w:r>
            <w:proofErr w:type="spellStart"/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Expy</w:t>
            </w:r>
            <w:proofErr w:type="spellEnd"/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0.3 </w:t>
            </w:r>
            <w:proofErr w:type="gramStart"/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585F35B6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follow signs for US 36/I-74</w:t>
            </w:r>
          </w:p>
          <w:p w14:paraId="579C79AE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left 2 lanes to turn left onto Sam Jones </w:t>
            </w:r>
            <w:proofErr w:type="spellStart"/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Expy</w:t>
            </w:r>
            <w:proofErr w:type="spellEnd"/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1.3 </w:t>
            </w:r>
            <w:proofErr w:type="gramStart"/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28F4FE00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Take the exit onto I-70 E toward Downtown/Indianapolis for 5.0 </w:t>
            </w:r>
            <w:proofErr w:type="gramStart"/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59C10E28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Take exit 79A for West St for 0.3 </w:t>
            </w:r>
            <w:proofErr w:type="gramStart"/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2E77A97D" w14:textId="77777777" w:rsidR="00C05AA1" w:rsidRPr="00C05AA1" w:rsidRDefault="00C05AA1" w:rsidP="00C05AA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FADE2F2" w14:textId="77777777" w:rsidR="00C05AA1" w:rsidRPr="00446941" w:rsidRDefault="00C05AA1" w:rsidP="00C05AA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446941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Continue on</w:t>
            </w:r>
            <w:proofErr w:type="gramEnd"/>
            <w:r w:rsidRPr="00446941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S Missouri St. Drive to W McCarty St</w:t>
            </w:r>
          </w:p>
          <w:p w14:paraId="0CE84325" w14:textId="77777777" w:rsidR="00C05AA1" w:rsidRPr="00C05AA1" w:rsidRDefault="00C05AA1" w:rsidP="00C05AA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564A521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middle lane to turn left onto S Missouri St for 0.3 </w:t>
            </w:r>
            <w:proofErr w:type="gramStart"/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411FAFCA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W McCarty St</w:t>
            </w:r>
          </w:p>
          <w:p w14:paraId="77A7B930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Lot is on the </w:t>
            </w:r>
            <w:proofErr w:type="gramStart"/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left</w:t>
            </w:r>
            <w:proofErr w:type="gramEnd"/>
          </w:p>
          <w:p w14:paraId="7ECE1160" w14:textId="78785A59" w:rsidR="00A44BE3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Follow DCI parking attendant </w:t>
            </w:r>
            <w:proofErr w:type="gramStart"/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guidance</w:t>
            </w:r>
            <w:proofErr w:type="gramEnd"/>
          </w:p>
          <w:p w14:paraId="5E93D3F6" w14:textId="77777777" w:rsidR="00A44BE3" w:rsidRDefault="00A44BE3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BD4B47B" w14:textId="77777777" w:rsidR="00446941" w:rsidRDefault="00446941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CD3773C" w14:textId="4524C4BC" w:rsidR="00446941" w:rsidRPr="000B1DBC" w:rsidRDefault="000B1DBC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</w:pPr>
            <w:r w:rsidRPr="000B1DBC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Maps from DCI:</w:t>
            </w:r>
          </w:p>
          <w:p w14:paraId="55F45EE4" w14:textId="77777777" w:rsidR="006E0654" w:rsidRDefault="006E065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D140AE5" w14:textId="77B8E312" w:rsidR="006E0654" w:rsidRDefault="006E065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0654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AEC2746" wp14:editId="7B81A7EA">
                  <wp:extent cx="5579366" cy="4324350"/>
                  <wp:effectExtent l="0" t="0" r="2540" b="0"/>
                  <wp:docPr id="7558945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89451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603" cy="4353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61C3AE" w14:textId="77777777" w:rsidR="00A44BE3" w:rsidRDefault="00A44BE3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864B507" w14:textId="141A1A69" w:rsidR="00A44BE3" w:rsidRDefault="00A44BE3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44BE3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873F2B4" wp14:editId="0EA2EDFF">
                  <wp:extent cx="5573213" cy="4057199"/>
                  <wp:effectExtent l="0" t="0" r="8890" b="635"/>
                  <wp:docPr id="2507133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71333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879" cy="4072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DE5D33" w14:textId="77777777" w:rsidR="00A44BE3" w:rsidRDefault="00A44BE3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3F636A5" w14:textId="77777777" w:rsidR="00A44BE3" w:rsidRDefault="00A44BE3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B6C326" w14:textId="77777777" w:rsidR="00A44BE3" w:rsidRPr="009A1428" w:rsidRDefault="00A44BE3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32DD77" w14:textId="77777777" w:rsidTr="009E6520">
        <w:trPr>
          <w:trHeight w:val="300"/>
        </w:trPr>
        <w:tc>
          <w:tcPr>
            <w:tcW w:w="6198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89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2BD1422D" w14:textId="77777777" w:rsidTr="009E6520">
        <w:trPr>
          <w:trHeight w:val="300"/>
        </w:trPr>
        <w:tc>
          <w:tcPr>
            <w:tcW w:w="6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CBE8949" w14:textId="77777777" w:rsidTr="009E6520">
        <w:trPr>
          <w:trHeight w:val="300"/>
        </w:trPr>
        <w:tc>
          <w:tcPr>
            <w:tcW w:w="6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B31AE3" w14:textId="77777777" w:rsidTr="009E6520">
        <w:trPr>
          <w:trHeight w:val="300"/>
        </w:trPr>
        <w:tc>
          <w:tcPr>
            <w:tcW w:w="6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B1DBC"/>
    <w:rsid w:val="001B4A08"/>
    <w:rsid w:val="001C4C3B"/>
    <w:rsid w:val="002C1D23"/>
    <w:rsid w:val="002C443D"/>
    <w:rsid w:val="003F1BD9"/>
    <w:rsid w:val="004129FF"/>
    <w:rsid w:val="00446941"/>
    <w:rsid w:val="0055388B"/>
    <w:rsid w:val="006E0654"/>
    <w:rsid w:val="00757AED"/>
    <w:rsid w:val="00891E0C"/>
    <w:rsid w:val="008A3DDC"/>
    <w:rsid w:val="009A1428"/>
    <w:rsid w:val="009E6520"/>
    <w:rsid w:val="00A44BE3"/>
    <w:rsid w:val="00AE298A"/>
    <w:rsid w:val="00B64192"/>
    <w:rsid w:val="00C05AA1"/>
    <w:rsid w:val="00C54887"/>
    <w:rsid w:val="00E95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richdrichd.github.io/BDFleet" TargetMode="External"/><Relationship Id="rId9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15</TotalTime>
  <Pages>1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17</cp:revision>
  <dcterms:created xsi:type="dcterms:W3CDTF">2023-06-23T02:46:00Z</dcterms:created>
  <dcterms:modified xsi:type="dcterms:W3CDTF">2023-08-05T21:26:00Z</dcterms:modified>
</cp:coreProperties>
</file>