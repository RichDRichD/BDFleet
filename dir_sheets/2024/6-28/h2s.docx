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3"/>
        <w:gridCol w:w="6768"/>
      </w:tblGrid>
      <w:tr w:rsidR="00FE25F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FE25F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FE25F8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5D59BF43" w:rsidR="00891E0C" w:rsidRPr="009A1428" w:rsidRDefault="007B1F9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June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6D4E8E62" w:rsidR="00891E0C" w:rsidRPr="009A1428" w:rsidRDefault="00177F44" w:rsidP="00184A1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77F4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Gabrielino High School</w:t>
            </w:r>
            <w:r w:rsidR="007B1F9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184A1A" w:rsidRPr="00184A1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Mt San Antonio College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11598AFF" w:rsidR="00891E0C" w:rsidRPr="003F1BD9" w:rsidRDefault="002257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ED0B0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FE25F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FE25F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FE25F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878CD6B" w14:textId="77777777" w:rsidR="002257C7" w:rsidRPr="00A82852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Gabrielino High School</w:t>
            </w:r>
          </w:p>
          <w:p w14:paraId="6D6D3F9C" w14:textId="77777777" w:rsidR="002257C7" w:rsidRPr="00A82852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1327 S. San Gabriel Blvd</w:t>
            </w:r>
          </w:p>
          <w:p w14:paraId="2CA5D510" w14:textId="132E374A" w:rsidR="009A1428" w:rsidRPr="009A1428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Gabriel CA, 01776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D1E314C" w14:textId="77777777" w:rsidR="002257C7" w:rsidRPr="00184A1A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A1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Mt San Antonio College</w:t>
            </w:r>
          </w:p>
          <w:p w14:paraId="2E88D5BB" w14:textId="77777777" w:rsidR="002257C7" w:rsidRPr="00184A1A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A1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1100 N. GRAND AVENUE</w:t>
            </w:r>
          </w:p>
          <w:p w14:paraId="70EB8EBE" w14:textId="02918BD5" w:rsidR="009A1428" w:rsidRPr="009A1428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A1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Walnut CA, 91789</w:t>
            </w:r>
          </w:p>
        </w:tc>
      </w:tr>
      <w:tr w:rsidR="00FE25F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41168854" w:rsidR="009A1428" w:rsidRPr="009A1428" w:rsidRDefault="009A1428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FE25F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7F126A2E" w:rsidR="009A1428" w:rsidRPr="003F1BD9" w:rsidRDefault="007F539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F539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0806858" wp14:editId="1CF72323">
                  <wp:extent cx="3726376" cy="4000500"/>
                  <wp:effectExtent l="0" t="0" r="7620" b="0"/>
                  <wp:docPr id="675288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2888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411" cy="401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795632D3" w:rsidR="009A1428" w:rsidRPr="003F1BD9" w:rsidRDefault="00BF2FB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2F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AE8AF60" wp14:editId="0D6C7A3D">
                  <wp:extent cx="4157982" cy="3971925"/>
                  <wp:effectExtent l="0" t="0" r="0" b="0"/>
                  <wp:docPr id="907315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1571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298" cy="398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FE25F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FE25F8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2E23527" w14:textId="77777777" w:rsidR="00FE25F8" w:rsidRDefault="00FE25F8" w:rsidP="001B01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A7F53" w14:textId="4805001D" w:rsidR="00FD79B9" w:rsidRDefault="001B0176" w:rsidP="001B01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B017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AD119D8" wp14:editId="5C931297">
                  <wp:extent cx="8048625" cy="1641496"/>
                  <wp:effectExtent l="0" t="0" r="0" b="0"/>
                  <wp:docPr id="1380151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15188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866" cy="16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A8F7480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FE25F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FE25F8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5D44451C" w14:textId="77777777" w:rsidR="00947D65" w:rsidRDefault="00947D65" w:rsidP="00947D65">
            <w:pPr>
              <w:pStyle w:val="NoSpacing"/>
            </w:pPr>
            <w:r>
              <w:t>Get on I-10 E</w:t>
            </w:r>
          </w:p>
          <w:p w14:paraId="1F1C3298" w14:textId="77777777" w:rsidR="00947D65" w:rsidRDefault="00947D65" w:rsidP="004D69CF">
            <w:pPr>
              <w:pStyle w:val="NoSpacing"/>
              <w:numPr>
                <w:ilvl w:val="0"/>
                <w:numId w:val="13"/>
              </w:numPr>
            </w:pPr>
            <w:r>
              <w:t>From whichever school exit you use, turn right onto San Gabriel Blvd for 0.9 mi</w:t>
            </w:r>
          </w:p>
          <w:p w14:paraId="17CDA885" w14:textId="77777777" w:rsidR="00947D65" w:rsidRDefault="00947D65" w:rsidP="004D69CF">
            <w:pPr>
              <w:pStyle w:val="NoSpacing"/>
              <w:numPr>
                <w:ilvl w:val="0"/>
                <w:numId w:val="13"/>
              </w:numPr>
            </w:pPr>
            <w:r>
              <w:t>Slight right onto the I-10 E ramp to San Bernardino for 0.2 mi</w:t>
            </w:r>
          </w:p>
          <w:p w14:paraId="47C6ABBD" w14:textId="77777777" w:rsidR="00947D65" w:rsidRDefault="00947D65" w:rsidP="004D69CF">
            <w:pPr>
              <w:pStyle w:val="NoSpacing"/>
              <w:numPr>
                <w:ilvl w:val="0"/>
                <w:numId w:val="13"/>
              </w:numPr>
            </w:pPr>
            <w:r>
              <w:t xml:space="preserve">Use the left lane to take the ramp onto I-10 E </w:t>
            </w:r>
          </w:p>
          <w:p w14:paraId="2BB75F0F" w14:textId="77777777" w:rsidR="00947D65" w:rsidRDefault="00947D65" w:rsidP="00947D65">
            <w:pPr>
              <w:pStyle w:val="NoSpacing"/>
            </w:pPr>
          </w:p>
          <w:p w14:paraId="34C67D6B" w14:textId="77777777" w:rsidR="00947D65" w:rsidRDefault="00947D65" w:rsidP="00947D65">
            <w:pPr>
              <w:pStyle w:val="NoSpacing"/>
            </w:pPr>
            <w:r>
              <w:t>Follow I-10 E to W Temple Ave</w:t>
            </w:r>
          </w:p>
          <w:p w14:paraId="3DC649D6" w14:textId="77777777" w:rsidR="00947D65" w:rsidRDefault="00947D65" w:rsidP="004D69CF">
            <w:pPr>
              <w:pStyle w:val="NoSpacing"/>
              <w:numPr>
                <w:ilvl w:val="0"/>
                <w:numId w:val="14"/>
              </w:numPr>
            </w:pPr>
            <w:r>
              <w:t>Merge onto I-10 E and continue for 16.1 mi</w:t>
            </w:r>
          </w:p>
          <w:p w14:paraId="7B0B7A05" w14:textId="77777777" w:rsidR="00947D65" w:rsidRDefault="00947D65" w:rsidP="004D69CF">
            <w:pPr>
              <w:pStyle w:val="NoSpacing"/>
              <w:numPr>
                <w:ilvl w:val="0"/>
                <w:numId w:val="14"/>
              </w:numPr>
            </w:pPr>
            <w:r>
              <w:t>Take exit 42A for State Hwy 57 for 0.2 mi</w:t>
            </w:r>
          </w:p>
          <w:p w14:paraId="12C11117" w14:textId="0DB4B2DE" w:rsidR="00947D65" w:rsidRDefault="00947D65" w:rsidP="004D69CF">
            <w:pPr>
              <w:pStyle w:val="NoSpacing"/>
              <w:numPr>
                <w:ilvl w:val="0"/>
                <w:numId w:val="14"/>
              </w:numPr>
            </w:pPr>
            <w:r>
              <w:t xml:space="preserve">Use the right lane to merge onto CA-57 S/State Hwy 57 S </w:t>
            </w:r>
          </w:p>
          <w:p w14:paraId="13B95010" w14:textId="77777777" w:rsidR="00947D65" w:rsidRDefault="00947D65" w:rsidP="004D69CF">
            <w:pPr>
              <w:pStyle w:val="NoSpacing"/>
              <w:numPr>
                <w:ilvl w:val="0"/>
                <w:numId w:val="14"/>
              </w:numPr>
            </w:pPr>
            <w:r>
              <w:t>Take exit 20 for Temple Ave</w:t>
            </w:r>
          </w:p>
          <w:p w14:paraId="474142D7" w14:textId="77777777" w:rsidR="00947D65" w:rsidRDefault="00947D65" w:rsidP="00947D65">
            <w:pPr>
              <w:pStyle w:val="NoSpacing"/>
            </w:pPr>
          </w:p>
          <w:p w14:paraId="2DAE0175" w14:textId="77777777" w:rsidR="00947D65" w:rsidRDefault="00947D65" w:rsidP="00947D65">
            <w:pPr>
              <w:pStyle w:val="NoSpacing"/>
            </w:pPr>
            <w:r>
              <w:t>Follow W Temple Ave to Bonita Dr</w:t>
            </w:r>
          </w:p>
          <w:p w14:paraId="077AA6B2" w14:textId="77777777" w:rsidR="00947D65" w:rsidRDefault="00947D65" w:rsidP="004D69CF">
            <w:pPr>
              <w:pStyle w:val="NoSpacing"/>
              <w:numPr>
                <w:ilvl w:val="0"/>
                <w:numId w:val="15"/>
              </w:numPr>
            </w:pPr>
            <w:r>
              <w:t>Turn right onto W Temple Ave for 2.3 mi</w:t>
            </w:r>
          </w:p>
          <w:p w14:paraId="0759AF31" w14:textId="77777777" w:rsidR="00947D65" w:rsidRPr="0025798E" w:rsidRDefault="00947D65" w:rsidP="004D69CF">
            <w:pPr>
              <w:pStyle w:val="NoSpacing"/>
              <w:numPr>
                <w:ilvl w:val="0"/>
                <w:numId w:val="15"/>
              </w:numPr>
            </w:pPr>
            <w:r>
              <w:t>Turn left onto Bonita Dr for 0.1 mi</w:t>
            </w:r>
          </w:p>
          <w:p w14:paraId="0E3AA765" w14:textId="77CB648F" w:rsidR="00972F8A" w:rsidRPr="008F6002" w:rsidRDefault="00972F8A" w:rsidP="008F600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C30C4E" w14:textId="24A4180C" w:rsidR="00F63482" w:rsidRPr="00F63482" w:rsidRDefault="00F63482" w:rsidP="00F6348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lot </w:t>
            </w: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attendant</w:t>
            </w: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direction</w:t>
            </w:r>
            <w:r w:rsidR="004D69C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  <w:p w14:paraId="07BBECFF" w14:textId="77777777" w:rsidR="00F63482" w:rsidRPr="00F63482" w:rsidRDefault="00F63482" w:rsidP="00F6348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7FB240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BUS PARKING IS IN THE CHAMPION PARKING STRUCTURE.</w:t>
            </w:r>
          </w:p>
          <w:p w14:paraId="70E62341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 Champion Way.</w:t>
            </w:r>
          </w:p>
          <w:p w14:paraId="47E364EE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 Top Level of Champion Parking Structure.</w:t>
            </w:r>
          </w:p>
          <w:p w14:paraId="79A3E316" w14:textId="77777777" w:rsidR="00F63482" w:rsidRPr="00F63482" w:rsidRDefault="00F63482" w:rsidP="00F6348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F4BC106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TRUCK PARKING IS ALONG BONITA AVE.</w:t>
            </w:r>
          </w:p>
          <w:p w14:paraId="3838CABD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Temple Ave, turn Left on Bonita Ave.</w:t>
            </w:r>
          </w:p>
          <w:p w14:paraId="27F3044E" w14:textId="75C67A0A" w:rsidR="00972F8A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 to the right side. Keep street clear for unloading and warmup.</w:t>
            </w:r>
          </w:p>
          <w:p w14:paraId="57538306" w14:textId="6C755972" w:rsidR="00972F8A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41884C" w14:textId="27175FB6" w:rsidR="004D69CF" w:rsidRDefault="004D69C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D69C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6BF8955" wp14:editId="3D044EE8">
                  <wp:extent cx="4191585" cy="4734586"/>
                  <wp:effectExtent l="0" t="0" r="0" b="8890"/>
                  <wp:docPr id="850025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0255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47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47EA1" w14:textId="77777777" w:rsidR="00972F8A" w:rsidRPr="009A1428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412B3"/>
    <w:multiLevelType w:val="hybridMultilevel"/>
    <w:tmpl w:val="3D6A7B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73456"/>
    <w:multiLevelType w:val="hybridMultilevel"/>
    <w:tmpl w:val="FD5C471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66413"/>
    <w:multiLevelType w:val="hybridMultilevel"/>
    <w:tmpl w:val="136C628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9"/>
  </w:num>
  <w:num w:numId="2" w16cid:durableId="1092819134">
    <w:abstractNumId w:val="10"/>
  </w:num>
  <w:num w:numId="3" w16cid:durableId="746733878">
    <w:abstractNumId w:val="0"/>
  </w:num>
  <w:num w:numId="4" w16cid:durableId="2082216972">
    <w:abstractNumId w:val="6"/>
  </w:num>
  <w:num w:numId="5" w16cid:durableId="1171019960">
    <w:abstractNumId w:val="8"/>
  </w:num>
  <w:num w:numId="6" w16cid:durableId="364450798">
    <w:abstractNumId w:val="7"/>
  </w:num>
  <w:num w:numId="7" w16cid:durableId="1958290608">
    <w:abstractNumId w:val="4"/>
  </w:num>
  <w:num w:numId="8" w16cid:durableId="1358000493">
    <w:abstractNumId w:val="5"/>
  </w:num>
  <w:num w:numId="9" w16cid:durableId="642932017">
    <w:abstractNumId w:val="13"/>
  </w:num>
  <w:num w:numId="10" w16cid:durableId="1857571854">
    <w:abstractNumId w:val="11"/>
  </w:num>
  <w:num w:numId="11" w16cid:durableId="704333348">
    <w:abstractNumId w:val="2"/>
  </w:num>
  <w:num w:numId="12" w16cid:durableId="246572391">
    <w:abstractNumId w:val="12"/>
  </w:num>
  <w:num w:numId="13" w16cid:durableId="1547838028">
    <w:abstractNumId w:val="14"/>
  </w:num>
  <w:num w:numId="14" w16cid:durableId="591427782">
    <w:abstractNumId w:val="3"/>
  </w:num>
  <w:num w:numId="15" w16cid:durableId="1986231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D6D2A"/>
    <w:rsid w:val="00127B3E"/>
    <w:rsid w:val="00177F44"/>
    <w:rsid w:val="00184A1A"/>
    <w:rsid w:val="001921B8"/>
    <w:rsid w:val="001B0176"/>
    <w:rsid w:val="001B66D8"/>
    <w:rsid w:val="002257C7"/>
    <w:rsid w:val="00247DF9"/>
    <w:rsid w:val="00272E1F"/>
    <w:rsid w:val="002A5DEE"/>
    <w:rsid w:val="003B0BB5"/>
    <w:rsid w:val="003E2196"/>
    <w:rsid w:val="003F1BD9"/>
    <w:rsid w:val="00420EC1"/>
    <w:rsid w:val="00446E37"/>
    <w:rsid w:val="004D69CF"/>
    <w:rsid w:val="005556E8"/>
    <w:rsid w:val="00570F3E"/>
    <w:rsid w:val="005A297B"/>
    <w:rsid w:val="005B13B4"/>
    <w:rsid w:val="00602EE5"/>
    <w:rsid w:val="006159AA"/>
    <w:rsid w:val="00634193"/>
    <w:rsid w:val="0064256F"/>
    <w:rsid w:val="00685ADF"/>
    <w:rsid w:val="006C7473"/>
    <w:rsid w:val="007217DE"/>
    <w:rsid w:val="007441E4"/>
    <w:rsid w:val="007B1F93"/>
    <w:rsid w:val="007F5391"/>
    <w:rsid w:val="00836399"/>
    <w:rsid w:val="00891E0C"/>
    <w:rsid w:val="008C0AA3"/>
    <w:rsid w:val="008C2CC4"/>
    <w:rsid w:val="008F6002"/>
    <w:rsid w:val="008F607A"/>
    <w:rsid w:val="00903DEA"/>
    <w:rsid w:val="0091218C"/>
    <w:rsid w:val="00947D65"/>
    <w:rsid w:val="00972F8A"/>
    <w:rsid w:val="009A1428"/>
    <w:rsid w:val="009F2A04"/>
    <w:rsid w:val="00A15476"/>
    <w:rsid w:val="00A20B86"/>
    <w:rsid w:val="00A643A7"/>
    <w:rsid w:val="00A82852"/>
    <w:rsid w:val="00B021F1"/>
    <w:rsid w:val="00B64192"/>
    <w:rsid w:val="00B97B41"/>
    <w:rsid w:val="00BB3051"/>
    <w:rsid w:val="00BE2795"/>
    <w:rsid w:val="00BF29DA"/>
    <w:rsid w:val="00BF2FBD"/>
    <w:rsid w:val="00C12997"/>
    <w:rsid w:val="00CD2C0C"/>
    <w:rsid w:val="00D15738"/>
    <w:rsid w:val="00D60324"/>
    <w:rsid w:val="00D94F54"/>
    <w:rsid w:val="00DB4CC4"/>
    <w:rsid w:val="00DE299C"/>
    <w:rsid w:val="00DE68C8"/>
    <w:rsid w:val="00E0004A"/>
    <w:rsid w:val="00E407F0"/>
    <w:rsid w:val="00E845C4"/>
    <w:rsid w:val="00ED0B06"/>
    <w:rsid w:val="00ED4E87"/>
    <w:rsid w:val="00F00632"/>
    <w:rsid w:val="00F46B9B"/>
    <w:rsid w:val="00F63482"/>
    <w:rsid w:val="00F8317F"/>
    <w:rsid w:val="00FD79B9"/>
    <w:rsid w:val="00FE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105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37</cp:revision>
  <dcterms:created xsi:type="dcterms:W3CDTF">2024-06-26T02:47:00Z</dcterms:created>
  <dcterms:modified xsi:type="dcterms:W3CDTF">2024-06-27T03:04:00Z</dcterms:modified>
</cp:coreProperties>
</file>