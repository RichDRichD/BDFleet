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276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A027BA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07043D67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1CB5F522" w:rsidR="00891E0C" w:rsidRPr="009A1428" w:rsidRDefault="00780EEE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780EEE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Wednesday, July 2</w:t>
            </w:r>
            <w:r w:rsidR="0008557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  <w:r w:rsidRPr="00780EEE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A027B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1C2092A0" w:rsidR="00891E0C" w:rsidRPr="009A1428" w:rsidRDefault="00AB217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B217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University of Southern Mississippi to University of Southern Mississippi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E66EE05" w:rsidR="00891E0C" w:rsidRPr="003F1BD9" w:rsidRDefault="00B305D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0.3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51E8F3D" w14:textId="77777777" w:rsidR="00BB747F" w:rsidRPr="00BB747F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University of Southern Mississippi</w:t>
            </w:r>
          </w:p>
          <w:p w14:paraId="1069F4AD" w14:textId="77777777" w:rsidR="00BB747F" w:rsidRPr="00BB747F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118 College Dr.</w:t>
            </w:r>
          </w:p>
          <w:p w14:paraId="292C4F10" w14:textId="4BDC3856" w:rsidR="009A1428" w:rsidRPr="009A1428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Hattiesburg, MS 39406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360FA4C" w14:textId="77777777" w:rsidR="00BB747F" w:rsidRPr="00BB747F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University of Southern Mississippi</w:t>
            </w:r>
          </w:p>
          <w:p w14:paraId="1A6F0E41" w14:textId="77777777" w:rsidR="00BB747F" w:rsidRPr="00BB747F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118 College Dr.</w:t>
            </w:r>
          </w:p>
          <w:p w14:paraId="23E1E025" w14:textId="31828285" w:rsidR="009A1428" w:rsidRPr="009A1428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Hattiesburg, MS 39406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4433436D" w:rsidR="009A1428" w:rsidRPr="003F1BD9" w:rsidRDefault="0049381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93811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DAE8875" wp14:editId="58E5E80E">
                  <wp:extent cx="3844506" cy="3638550"/>
                  <wp:effectExtent l="0" t="0" r="3810" b="0"/>
                  <wp:docPr id="3358120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81204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060" cy="364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2791294B" w:rsidR="009A1428" w:rsidRPr="003F1BD9" w:rsidRDefault="008A09CD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A09C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6E9DBDF" wp14:editId="54A4A146">
                  <wp:extent cx="3629532" cy="3658111"/>
                  <wp:effectExtent l="0" t="0" r="9525" b="0"/>
                  <wp:docPr id="1383237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23719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1924F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5582DE5A" w:rsidR="003F1BD9" w:rsidRPr="003F1BD9" w:rsidRDefault="00436A4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36A4B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899144A" wp14:editId="43AC1C72">
                  <wp:extent cx="3238952" cy="6487430"/>
                  <wp:effectExtent l="0" t="0" r="0" b="8890"/>
                  <wp:docPr id="861333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33351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648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436A4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3B1924C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5C5FFC4" w14:textId="3A096B1B" w:rsidR="007C2CB6" w:rsidRDefault="007C2CB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out of your vehicle and walk your ass to the stadium!</w:t>
            </w:r>
            <w:r w:rsidR="0092225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ab/>
            </w:r>
            <w:proofErr w:type="spellStart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HaHa</w:t>
            </w:r>
            <w:proofErr w:type="spellEnd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!</w:t>
            </w:r>
          </w:p>
          <w:p w14:paraId="402D11C6" w14:textId="77777777" w:rsidR="00FB3762" w:rsidRDefault="00FB3762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832EA07" w14:textId="77777777" w:rsidR="008C747E" w:rsidRDefault="008C747E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B2F3008" w14:textId="1EDAA2AE" w:rsidR="007C2CB6" w:rsidRDefault="005D62EF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49FAF86" wp14:editId="0A166168">
                  <wp:extent cx="4533900" cy="4533900"/>
                  <wp:effectExtent l="0" t="0" r="0" b="0"/>
                  <wp:docPr id="3" name="Picture 2" descr="Ricky Gervais Laugh GIF - RickyGervais Laugh Lol - Discover &amp; Share GIF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icky Gervais Laugh GIF - RickyGervais Laugh Lol - Discover &amp; Share GIF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453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6FB408" w14:textId="77777777" w:rsidR="007C2CB6" w:rsidRDefault="007C2CB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7C2CB6" w:rsidRPr="009A1428" w:rsidRDefault="007C2CB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85576"/>
    <w:rsid w:val="001924F9"/>
    <w:rsid w:val="003115AF"/>
    <w:rsid w:val="003F1BD9"/>
    <w:rsid w:val="00436A4B"/>
    <w:rsid w:val="00493811"/>
    <w:rsid w:val="005D62EF"/>
    <w:rsid w:val="00757AED"/>
    <w:rsid w:val="00780EEE"/>
    <w:rsid w:val="007C2CB6"/>
    <w:rsid w:val="007F44EA"/>
    <w:rsid w:val="00891E0C"/>
    <w:rsid w:val="008A09CD"/>
    <w:rsid w:val="008C747E"/>
    <w:rsid w:val="008C7BF9"/>
    <w:rsid w:val="00922259"/>
    <w:rsid w:val="009A1428"/>
    <w:rsid w:val="00A027BA"/>
    <w:rsid w:val="00AB2177"/>
    <w:rsid w:val="00B078A5"/>
    <w:rsid w:val="00B305DC"/>
    <w:rsid w:val="00B64192"/>
    <w:rsid w:val="00BB747F"/>
    <w:rsid w:val="00F06E61"/>
    <w:rsid w:val="00FB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33</TotalTime>
  <Pages>1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19</cp:revision>
  <cp:lastPrinted>2023-07-26T06:47:00Z</cp:lastPrinted>
  <dcterms:created xsi:type="dcterms:W3CDTF">2023-06-23T02:46:00Z</dcterms:created>
  <dcterms:modified xsi:type="dcterms:W3CDTF">2024-07-24T01:52:00Z</dcterms:modified>
</cp:coreProperties>
</file>