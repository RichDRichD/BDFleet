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729A9A90" w:rsidR="00891E0C" w:rsidRPr="009A1428" w:rsidRDefault="0046253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26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4926DADB" w:rsidR="00891E0C" w:rsidRPr="009A1428" w:rsidRDefault="00E47522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Middle Tennessee State University</w:t>
            </w:r>
            <w:r w:rsidR="0046649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 w:rsidR="002B414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0ABCD11C" w:rsidR="00891E0C" w:rsidRPr="003F1BD9" w:rsidRDefault="00C6637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230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64E6961" w14:textId="77777777" w:rsidR="00E47522" w:rsidRPr="00E47522" w:rsidRDefault="00E47522" w:rsidP="00E4752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75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Middle Tennessee State University</w:t>
            </w:r>
          </w:p>
          <w:p w14:paraId="2FF5E507" w14:textId="77777777" w:rsidR="00E47522" w:rsidRPr="00E47522" w:rsidRDefault="00E47522" w:rsidP="00E4752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75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1301 East Main St.</w:t>
            </w:r>
          </w:p>
          <w:p w14:paraId="2CA5D510" w14:textId="0811D682" w:rsidR="009A1428" w:rsidRPr="009A1428" w:rsidRDefault="00E47522" w:rsidP="00E4752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75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Murfreesboro TN, 37132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0280491" w14:textId="762E4D27" w:rsidR="002B4144" w:rsidRPr="002B4144" w:rsidRDefault="002B4144" w:rsidP="002B41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414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202414D3" w14:textId="77777777" w:rsidR="002B4144" w:rsidRPr="002B4144" w:rsidRDefault="002B4144" w:rsidP="002B41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414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70EB8EBE" w14:textId="5B7A6A1F" w:rsidR="009A1428" w:rsidRPr="009A1428" w:rsidRDefault="002B4144" w:rsidP="002B414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414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 GA, 30022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4DF1EF2E" w:rsidR="009A1428" w:rsidRPr="003F1BD9" w:rsidRDefault="00F171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171A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571A5B4" wp14:editId="6F983BF7">
                  <wp:extent cx="3705225" cy="3326964"/>
                  <wp:effectExtent l="0" t="0" r="0" b="6985"/>
                  <wp:docPr id="564950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95082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697" cy="33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08EDFAAA" w:rsidR="009A1428" w:rsidRPr="003F1BD9" w:rsidRDefault="00D2060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060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CB6084D" wp14:editId="0BA54B19">
                  <wp:extent cx="2935994" cy="3324224"/>
                  <wp:effectExtent l="0" t="0" r="0" b="0"/>
                  <wp:docPr id="12053328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33286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709" cy="333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0C02AC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35AA3F6E" w14:textId="77777777" w:rsidR="00A67AD7" w:rsidRPr="000C02AC" w:rsidRDefault="00A67AD7" w:rsidP="00A67A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503175" w14:textId="7D426112" w:rsidR="00A67AD7" w:rsidRPr="000C02AC" w:rsidRDefault="004D4B6E" w:rsidP="00A67AD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D4B6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692FA27" wp14:editId="7F93ABDE">
                  <wp:extent cx="6296904" cy="5992061"/>
                  <wp:effectExtent l="0" t="0" r="8890" b="8890"/>
                  <wp:docPr id="1367433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43322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904" cy="599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0C02AC" w:rsidRDefault="003F1BD9" w:rsidP="00CD2C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57AEF12" w14:textId="77777777" w:rsidR="000C02AC" w:rsidRPr="000C02AC" w:rsidRDefault="000C02AC" w:rsidP="000C0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6832648C" w14:textId="77777777" w:rsidR="000C02AC" w:rsidRPr="000C02AC" w:rsidRDefault="000C02AC" w:rsidP="000C0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C02A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Get on I-24 E</w:t>
            </w:r>
          </w:p>
          <w:p w14:paraId="704834FC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From the lot, turn right onto Champion Way for 400 ft</w:t>
            </w:r>
          </w:p>
          <w:p w14:paraId="1D25977E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Turn left onto MTSU Blvd</w:t>
            </w:r>
          </w:p>
          <w:p w14:paraId="46317EA3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Head east on MTSU Blvd toward Founders Ln for 0.3 mi</w:t>
            </w:r>
          </w:p>
          <w:p w14:paraId="73D40017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At the traffic circle, take the 2nd exit and stay on MTSU Blvd for 0.4 mi</w:t>
            </w:r>
          </w:p>
          <w:p w14:paraId="27145A22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Turn right onto N Rutherford Blvd for 3.1 mi</w:t>
            </w:r>
          </w:p>
          <w:p w14:paraId="52D293DB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Turn left onto US-41 S for 0.2 mi</w:t>
            </w:r>
          </w:p>
          <w:p w14:paraId="737F19AA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Turn right onto Elam Rd for 1.8 mi</w:t>
            </w:r>
          </w:p>
          <w:p w14:paraId="6E08782E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Turn right onto Joe B Jackson Pkwy for 0.4 mi</w:t>
            </w:r>
          </w:p>
          <w:p w14:paraId="55F76C6E" w14:textId="77777777" w:rsidR="000C02AC" w:rsidRPr="000E0BAE" w:rsidRDefault="000C02AC" w:rsidP="000E0BAE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Turn left to merge onto I-24 E toward Chattanooga for 0.4 mi</w:t>
            </w:r>
          </w:p>
          <w:p w14:paraId="6328F973" w14:textId="77777777" w:rsidR="000C02AC" w:rsidRPr="000C02AC" w:rsidRDefault="000C02AC" w:rsidP="000C0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35F6AAC3" w14:textId="77777777" w:rsidR="000C02AC" w:rsidRPr="000C02AC" w:rsidRDefault="000C02AC" w:rsidP="000C0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C02A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Follow I-24 E and I-75 S to GA-120 E</w:t>
            </w:r>
          </w:p>
          <w:p w14:paraId="069F7C07" w14:textId="77777777" w:rsidR="000C02AC" w:rsidRDefault="000C02AC" w:rsidP="000E0B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Merge onto I-24 E for 101 mi</w:t>
            </w:r>
          </w:p>
          <w:p w14:paraId="016D508A" w14:textId="77777777" w:rsidR="009C3996" w:rsidRPr="000E0BAE" w:rsidRDefault="009C3996" w:rsidP="009C399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6EA9F4FD" w14:textId="77777777" w:rsidR="000C02AC" w:rsidRDefault="000C02AC" w:rsidP="009C399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Passing through Georgia then Entering Tennessee</w:t>
            </w:r>
          </w:p>
          <w:p w14:paraId="6B94561B" w14:textId="77777777" w:rsidR="009C3996" w:rsidRPr="000E0BAE" w:rsidRDefault="009C3996" w:rsidP="009C399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6F62F402" w14:textId="77777777" w:rsidR="000C02AC" w:rsidRPr="000E0BAE" w:rsidRDefault="000C02AC" w:rsidP="000E0B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Take exit 185A to merge onto I-75 S toward Atlanta for 97.1 mi</w:t>
            </w:r>
          </w:p>
          <w:p w14:paraId="1858FC53" w14:textId="77777777" w:rsidR="009C3996" w:rsidRDefault="009C3996" w:rsidP="009C399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4237F640" w14:textId="34B82B11" w:rsidR="000C02AC" w:rsidRPr="000E0BAE" w:rsidRDefault="000C02AC" w:rsidP="009C399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Entering Georgia</w:t>
            </w:r>
          </w:p>
          <w:p w14:paraId="068175B4" w14:textId="77777777" w:rsidR="009C3996" w:rsidRDefault="009C3996" w:rsidP="009C3996">
            <w:pPr>
              <w:pStyle w:val="ListParagraph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1DBF8BB9" w14:textId="28D4CB21" w:rsidR="000C02AC" w:rsidRPr="000E0BAE" w:rsidRDefault="000C02AC" w:rsidP="000E0B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the right 3 lanes to take exit 259 to merge onto I-285 E toward Greenville/Augusta for 6.0 mi</w:t>
            </w:r>
          </w:p>
          <w:p w14:paraId="585FF293" w14:textId="77777777" w:rsidR="000C02AC" w:rsidRPr="000E0BAE" w:rsidRDefault="000C02AC" w:rsidP="000E0B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Take exit 26-27 for US -19 N/Cumming for 3.5 mi</w:t>
            </w:r>
          </w:p>
          <w:p w14:paraId="73E9DE58" w14:textId="77777777" w:rsidR="000C02AC" w:rsidRPr="000E0BAE" w:rsidRDefault="000C02AC" w:rsidP="000E0B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Merge onto GA-400 N/US-19 N for 10.5 mi</w:t>
            </w:r>
          </w:p>
          <w:p w14:paraId="6E03DA37" w14:textId="77777777" w:rsidR="000C02AC" w:rsidRPr="000E0BAE" w:rsidRDefault="000C02AC" w:rsidP="000E0BAE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Take exit 10 to merge onto GA-120 E for 0.3 mi</w:t>
            </w:r>
          </w:p>
          <w:p w14:paraId="4FA204A3" w14:textId="77777777" w:rsidR="000C02AC" w:rsidRPr="000C02AC" w:rsidRDefault="000C02AC" w:rsidP="000C0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  <w:p w14:paraId="1598D043" w14:textId="77777777" w:rsidR="000C02AC" w:rsidRPr="000C02AC" w:rsidRDefault="000C02AC" w:rsidP="000C02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gramStart"/>
            <w:r w:rsidRPr="000C02A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Continue on</w:t>
            </w:r>
            <w:proofErr w:type="gramEnd"/>
            <w:r w:rsidRPr="000C02A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GA-120 E to your destination in Johns Creek</w:t>
            </w:r>
          </w:p>
          <w:p w14:paraId="4A21CFEC" w14:textId="77777777" w:rsidR="000C02AC" w:rsidRPr="000E0BAE" w:rsidRDefault="000C02AC" w:rsidP="000E0B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Merge onto GA-120 E for 2.5 mi</w:t>
            </w:r>
          </w:p>
          <w:p w14:paraId="0E327C43" w14:textId="77777777" w:rsidR="000C02AC" w:rsidRPr="000E0BAE" w:rsidRDefault="000C02AC" w:rsidP="000E0B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Continue onto State Bridge Rd for 0.8 mi</w:t>
            </w:r>
          </w:p>
          <w:p w14:paraId="41D5BC8E" w14:textId="77777777" w:rsidR="000C02AC" w:rsidRPr="000E0BAE" w:rsidRDefault="000C02AC" w:rsidP="000E0B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Use the left 2 lanes to turn left onto Jones Bridge Rd for 0.5 mi</w:t>
            </w:r>
          </w:p>
          <w:p w14:paraId="3FAF5F7D" w14:textId="77777777" w:rsidR="000C02AC" w:rsidRPr="000E0BAE" w:rsidRDefault="000C02AC" w:rsidP="000E0B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Turn right onto Taylor Rd for 0.6 mi</w:t>
            </w:r>
          </w:p>
          <w:p w14:paraId="45EF1853" w14:textId="77777777" w:rsidR="000C02AC" w:rsidRPr="000E0BAE" w:rsidRDefault="000C02AC" w:rsidP="000E0B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Turn left at </w:t>
            </w:r>
            <w:proofErr w:type="spellStart"/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Mortons</w:t>
            </w:r>
            <w:proofErr w:type="spellEnd"/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Crossing</w:t>
            </w:r>
          </w:p>
          <w:p w14:paraId="0CF87BA3" w14:textId="008500CC" w:rsidR="001A01A5" w:rsidRPr="000E0BAE" w:rsidRDefault="000C02AC" w:rsidP="000E0BAE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0E0BA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School will be on the right</w:t>
            </w:r>
          </w:p>
          <w:p w14:paraId="6CC47EA1" w14:textId="77777777" w:rsidR="0088610C" w:rsidRPr="0088610C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6008F"/>
    <w:multiLevelType w:val="hybridMultilevel"/>
    <w:tmpl w:val="5180F84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6001E5"/>
    <w:multiLevelType w:val="hybridMultilevel"/>
    <w:tmpl w:val="97C6F91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D4537D"/>
    <w:multiLevelType w:val="hybridMultilevel"/>
    <w:tmpl w:val="380EF6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A72BFB"/>
    <w:multiLevelType w:val="hybridMultilevel"/>
    <w:tmpl w:val="F652722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B54BC6"/>
    <w:multiLevelType w:val="hybridMultilevel"/>
    <w:tmpl w:val="67360DB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3E2160"/>
    <w:multiLevelType w:val="hybridMultilevel"/>
    <w:tmpl w:val="384052F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7"/>
  </w:num>
  <w:num w:numId="2" w16cid:durableId="1092819134">
    <w:abstractNumId w:val="31"/>
  </w:num>
  <w:num w:numId="3" w16cid:durableId="746733878">
    <w:abstractNumId w:val="0"/>
  </w:num>
  <w:num w:numId="4" w16cid:durableId="2082216972">
    <w:abstractNumId w:val="22"/>
  </w:num>
  <w:num w:numId="5" w16cid:durableId="1171019960">
    <w:abstractNumId w:val="26"/>
  </w:num>
  <w:num w:numId="6" w16cid:durableId="364450798">
    <w:abstractNumId w:val="24"/>
  </w:num>
  <w:num w:numId="7" w16cid:durableId="1958290608">
    <w:abstractNumId w:val="14"/>
  </w:num>
  <w:num w:numId="8" w16cid:durableId="1358000493">
    <w:abstractNumId w:val="16"/>
  </w:num>
  <w:num w:numId="9" w16cid:durableId="642932017">
    <w:abstractNumId w:val="41"/>
  </w:num>
  <w:num w:numId="10" w16cid:durableId="1857571854">
    <w:abstractNumId w:val="38"/>
  </w:num>
  <w:num w:numId="11" w16cid:durableId="704333348">
    <w:abstractNumId w:val="4"/>
  </w:num>
  <w:num w:numId="12" w16cid:durableId="246572391">
    <w:abstractNumId w:val="39"/>
  </w:num>
  <w:num w:numId="13" w16cid:durableId="278417857">
    <w:abstractNumId w:val="8"/>
  </w:num>
  <w:num w:numId="14" w16cid:durableId="359622807">
    <w:abstractNumId w:val="18"/>
  </w:num>
  <w:num w:numId="15" w16cid:durableId="101807483">
    <w:abstractNumId w:val="23"/>
  </w:num>
  <w:num w:numId="16" w16cid:durableId="507908973">
    <w:abstractNumId w:val="1"/>
  </w:num>
  <w:num w:numId="17" w16cid:durableId="468788407">
    <w:abstractNumId w:val="21"/>
  </w:num>
  <w:num w:numId="18" w16cid:durableId="2126348166">
    <w:abstractNumId w:val="44"/>
  </w:num>
  <w:num w:numId="19" w16cid:durableId="522480846">
    <w:abstractNumId w:val="37"/>
  </w:num>
  <w:num w:numId="20" w16cid:durableId="2125882424">
    <w:abstractNumId w:val="2"/>
  </w:num>
  <w:num w:numId="21" w16cid:durableId="504563344">
    <w:abstractNumId w:val="40"/>
  </w:num>
  <w:num w:numId="22" w16cid:durableId="1577280726">
    <w:abstractNumId w:val="20"/>
  </w:num>
  <w:num w:numId="23" w16cid:durableId="282154233">
    <w:abstractNumId w:val="9"/>
  </w:num>
  <w:num w:numId="24" w16cid:durableId="2084057925">
    <w:abstractNumId w:val="6"/>
  </w:num>
  <w:num w:numId="25" w16cid:durableId="462310715">
    <w:abstractNumId w:val="11"/>
  </w:num>
  <w:num w:numId="26" w16cid:durableId="2059815859">
    <w:abstractNumId w:val="36"/>
  </w:num>
  <w:num w:numId="27" w16cid:durableId="1436944751">
    <w:abstractNumId w:val="12"/>
  </w:num>
  <w:num w:numId="28" w16cid:durableId="1792164468">
    <w:abstractNumId w:val="7"/>
  </w:num>
  <w:num w:numId="29" w16cid:durableId="345406074">
    <w:abstractNumId w:val="45"/>
  </w:num>
  <w:num w:numId="30" w16cid:durableId="1026562066">
    <w:abstractNumId w:val="17"/>
  </w:num>
  <w:num w:numId="31" w16cid:durableId="2094662044">
    <w:abstractNumId w:val="34"/>
  </w:num>
  <w:num w:numId="32" w16cid:durableId="1037126068">
    <w:abstractNumId w:val="25"/>
  </w:num>
  <w:num w:numId="33" w16cid:durableId="977149711">
    <w:abstractNumId w:val="19"/>
  </w:num>
  <w:num w:numId="34" w16cid:durableId="314720240">
    <w:abstractNumId w:val="13"/>
  </w:num>
  <w:num w:numId="35" w16cid:durableId="1188837284">
    <w:abstractNumId w:val="29"/>
  </w:num>
  <w:num w:numId="36" w16cid:durableId="1462964011">
    <w:abstractNumId w:val="5"/>
  </w:num>
  <w:num w:numId="37" w16cid:durableId="833648603">
    <w:abstractNumId w:val="33"/>
  </w:num>
  <w:num w:numId="38" w16cid:durableId="892154630">
    <w:abstractNumId w:val="15"/>
  </w:num>
  <w:num w:numId="39" w16cid:durableId="312639452">
    <w:abstractNumId w:val="43"/>
  </w:num>
  <w:num w:numId="40" w16cid:durableId="1772776750">
    <w:abstractNumId w:val="32"/>
  </w:num>
  <w:num w:numId="41" w16cid:durableId="2020304091">
    <w:abstractNumId w:val="42"/>
  </w:num>
  <w:num w:numId="42" w16cid:durableId="1601912734">
    <w:abstractNumId w:val="35"/>
  </w:num>
  <w:num w:numId="43" w16cid:durableId="1156528485">
    <w:abstractNumId w:val="3"/>
  </w:num>
  <w:num w:numId="44" w16cid:durableId="1388338163">
    <w:abstractNumId w:val="30"/>
  </w:num>
  <w:num w:numId="45" w16cid:durableId="1366634891">
    <w:abstractNumId w:val="28"/>
  </w:num>
  <w:num w:numId="46" w16cid:durableId="19628752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02011"/>
    <w:rsid w:val="000161AC"/>
    <w:rsid w:val="0002014C"/>
    <w:rsid w:val="00052796"/>
    <w:rsid w:val="00053E83"/>
    <w:rsid w:val="000541B0"/>
    <w:rsid w:val="00090719"/>
    <w:rsid w:val="000A00CF"/>
    <w:rsid w:val="000B6758"/>
    <w:rsid w:val="000C02AC"/>
    <w:rsid w:val="000C4EBF"/>
    <w:rsid w:val="000D6D2A"/>
    <w:rsid w:val="000E0BAE"/>
    <w:rsid w:val="000F4CE8"/>
    <w:rsid w:val="00100286"/>
    <w:rsid w:val="00110154"/>
    <w:rsid w:val="00127B3E"/>
    <w:rsid w:val="0013060D"/>
    <w:rsid w:val="00142EA4"/>
    <w:rsid w:val="00150027"/>
    <w:rsid w:val="00152B07"/>
    <w:rsid w:val="001761A6"/>
    <w:rsid w:val="00177F44"/>
    <w:rsid w:val="00184FCA"/>
    <w:rsid w:val="00191EB4"/>
    <w:rsid w:val="001921B8"/>
    <w:rsid w:val="001A01A5"/>
    <w:rsid w:val="001A3D9A"/>
    <w:rsid w:val="001B358B"/>
    <w:rsid w:val="001B4AE1"/>
    <w:rsid w:val="001B66D8"/>
    <w:rsid w:val="001F6E49"/>
    <w:rsid w:val="00202543"/>
    <w:rsid w:val="00213D67"/>
    <w:rsid w:val="00247DF9"/>
    <w:rsid w:val="002716C1"/>
    <w:rsid w:val="00272E1F"/>
    <w:rsid w:val="002866EE"/>
    <w:rsid w:val="002A5DEE"/>
    <w:rsid w:val="002B4144"/>
    <w:rsid w:val="00345925"/>
    <w:rsid w:val="003668E4"/>
    <w:rsid w:val="003B0BB5"/>
    <w:rsid w:val="003C7D9F"/>
    <w:rsid w:val="003D0506"/>
    <w:rsid w:val="003E2196"/>
    <w:rsid w:val="003E61A3"/>
    <w:rsid w:val="003F1BD9"/>
    <w:rsid w:val="003F3AB9"/>
    <w:rsid w:val="0040030B"/>
    <w:rsid w:val="00404E01"/>
    <w:rsid w:val="00420EC1"/>
    <w:rsid w:val="004445B9"/>
    <w:rsid w:val="00446E37"/>
    <w:rsid w:val="00462538"/>
    <w:rsid w:val="0046649A"/>
    <w:rsid w:val="0048398B"/>
    <w:rsid w:val="004D4B6E"/>
    <w:rsid w:val="004E371A"/>
    <w:rsid w:val="004E6FEC"/>
    <w:rsid w:val="004F596C"/>
    <w:rsid w:val="0051121D"/>
    <w:rsid w:val="00514905"/>
    <w:rsid w:val="00545E23"/>
    <w:rsid w:val="005556E8"/>
    <w:rsid w:val="00570F3E"/>
    <w:rsid w:val="00585664"/>
    <w:rsid w:val="005A0422"/>
    <w:rsid w:val="005A297B"/>
    <w:rsid w:val="005B13B4"/>
    <w:rsid w:val="005B13C7"/>
    <w:rsid w:val="005B7592"/>
    <w:rsid w:val="005C6615"/>
    <w:rsid w:val="005C67BD"/>
    <w:rsid w:val="005E071D"/>
    <w:rsid w:val="00602EE5"/>
    <w:rsid w:val="00612E29"/>
    <w:rsid w:val="00634193"/>
    <w:rsid w:val="0064256F"/>
    <w:rsid w:val="00671716"/>
    <w:rsid w:val="006754F6"/>
    <w:rsid w:val="00685ADF"/>
    <w:rsid w:val="006B0B4E"/>
    <w:rsid w:val="006C7473"/>
    <w:rsid w:val="006D5472"/>
    <w:rsid w:val="006D56BF"/>
    <w:rsid w:val="006E3112"/>
    <w:rsid w:val="00704737"/>
    <w:rsid w:val="007217DE"/>
    <w:rsid w:val="00727B3F"/>
    <w:rsid w:val="00732EAE"/>
    <w:rsid w:val="00742376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5414D"/>
    <w:rsid w:val="00862533"/>
    <w:rsid w:val="0087380E"/>
    <w:rsid w:val="008815FB"/>
    <w:rsid w:val="0088610C"/>
    <w:rsid w:val="008908B4"/>
    <w:rsid w:val="00891E0C"/>
    <w:rsid w:val="008A168B"/>
    <w:rsid w:val="008C0AA3"/>
    <w:rsid w:val="008C28C8"/>
    <w:rsid w:val="008C74F5"/>
    <w:rsid w:val="008D3DF6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B4461"/>
    <w:rsid w:val="009C3996"/>
    <w:rsid w:val="009D52AB"/>
    <w:rsid w:val="009D765D"/>
    <w:rsid w:val="009F2A04"/>
    <w:rsid w:val="009F4C89"/>
    <w:rsid w:val="00A15476"/>
    <w:rsid w:val="00A20B86"/>
    <w:rsid w:val="00A53E90"/>
    <w:rsid w:val="00A56619"/>
    <w:rsid w:val="00A643A7"/>
    <w:rsid w:val="00A67AD7"/>
    <w:rsid w:val="00A74016"/>
    <w:rsid w:val="00A82852"/>
    <w:rsid w:val="00AA6E31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5AB0"/>
    <w:rsid w:val="00B97B41"/>
    <w:rsid w:val="00BB3051"/>
    <w:rsid w:val="00BB70C0"/>
    <w:rsid w:val="00BC2FD2"/>
    <w:rsid w:val="00BD4E01"/>
    <w:rsid w:val="00BE2795"/>
    <w:rsid w:val="00BF29DA"/>
    <w:rsid w:val="00C12997"/>
    <w:rsid w:val="00C23324"/>
    <w:rsid w:val="00C24F52"/>
    <w:rsid w:val="00C31132"/>
    <w:rsid w:val="00C510F8"/>
    <w:rsid w:val="00C6637C"/>
    <w:rsid w:val="00CA07A1"/>
    <w:rsid w:val="00CB75F7"/>
    <w:rsid w:val="00CD2C0C"/>
    <w:rsid w:val="00CD5CB9"/>
    <w:rsid w:val="00CD648F"/>
    <w:rsid w:val="00D15738"/>
    <w:rsid w:val="00D2044E"/>
    <w:rsid w:val="00D2060B"/>
    <w:rsid w:val="00D3318C"/>
    <w:rsid w:val="00D60324"/>
    <w:rsid w:val="00D85A07"/>
    <w:rsid w:val="00DB4CC4"/>
    <w:rsid w:val="00DE299C"/>
    <w:rsid w:val="00DE3A68"/>
    <w:rsid w:val="00DE68C8"/>
    <w:rsid w:val="00DE7FEB"/>
    <w:rsid w:val="00E0004A"/>
    <w:rsid w:val="00E2064B"/>
    <w:rsid w:val="00E34DCC"/>
    <w:rsid w:val="00E37E81"/>
    <w:rsid w:val="00E407F0"/>
    <w:rsid w:val="00E47522"/>
    <w:rsid w:val="00E71E83"/>
    <w:rsid w:val="00E845C4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171AF"/>
    <w:rsid w:val="00F3541B"/>
    <w:rsid w:val="00F46B9B"/>
    <w:rsid w:val="00F551A8"/>
    <w:rsid w:val="00F7385E"/>
    <w:rsid w:val="00F8317F"/>
    <w:rsid w:val="00F87F69"/>
    <w:rsid w:val="00FA3347"/>
    <w:rsid w:val="00FB3B6F"/>
    <w:rsid w:val="00FD5F64"/>
    <w:rsid w:val="00FD7466"/>
    <w:rsid w:val="00FD79B9"/>
    <w:rsid w:val="00FE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417</TotalTime>
  <Pages>1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161</cp:revision>
  <dcterms:created xsi:type="dcterms:W3CDTF">2024-06-26T02:47:00Z</dcterms:created>
  <dcterms:modified xsi:type="dcterms:W3CDTF">2024-07-24T04:19:00Z</dcterms:modified>
</cp:coreProperties>
</file>