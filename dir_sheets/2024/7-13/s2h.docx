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8196"/>
      </w:tblGrid>
      <w:tr w:rsidR="00AB59B5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AB59B5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C44274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AB59B5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AB59B5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0FEB2FB4" w:rsidR="00891E0C" w:rsidRPr="009A1428" w:rsidRDefault="00E1116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AB59B5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0C65C047" w:rsidR="00891E0C" w:rsidRPr="009A1428" w:rsidRDefault="0088610C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Steward Stadium</w:t>
            </w:r>
            <w:r w:rsidR="0053104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4442D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 w:rsidR="0053104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Orr Hall </w:t>
            </w:r>
            <w:r w:rsidR="004442D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 of Wyoming</w:t>
            </w:r>
          </w:p>
        </w:tc>
      </w:tr>
      <w:tr w:rsidR="00AB59B5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07223A11" w:rsidR="00891E0C" w:rsidRPr="003F1BD9" w:rsidRDefault="002D39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382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AB59B5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AB59B5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AB59B5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83DFBBC" w14:textId="77777777" w:rsidR="003B6383" w:rsidRPr="003B6383" w:rsidRDefault="003B6383" w:rsidP="003B6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B6383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Canvas Stadium - Colorado State University</w:t>
            </w:r>
          </w:p>
          <w:p w14:paraId="3CEF1AB0" w14:textId="77777777" w:rsidR="003B6383" w:rsidRPr="003B6383" w:rsidRDefault="003B6383" w:rsidP="003B6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3B6383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751 W. Pitkin St</w:t>
            </w:r>
          </w:p>
          <w:p w14:paraId="2CA5D510" w14:textId="255E11A8" w:rsidR="009A1428" w:rsidRPr="009A1428" w:rsidRDefault="003B6383" w:rsidP="00E478F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B6383">
              <w:rPr>
                <w:rFonts w:ascii="Calibri" w:eastAsia="Times New Roman" w:hAnsi="Calibri" w:cs="Calibri"/>
                <w:color w:val="000000"/>
                <w:kern w:val="0"/>
                <w:sz w:val="24"/>
                <w:szCs w:val="24"/>
                <w14:ligatures w14:val="none"/>
              </w:rPr>
              <w:t>Ft. Collins CO, 80521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AC9BDB" w14:textId="37F1EFF3" w:rsidR="00A46DBB" w:rsidRPr="00A46DBB" w:rsidRDefault="00A46DBB" w:rsidP="00A46DB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6D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Adams City H</w:t>
            </w:r>
            <w:r w:rsidR="003E12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igh </w:t>
            </w:r>
            <w:r w:rsidRPr="00A46D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</w:t>
            </w:r>
            <w:r w:rsidR="003E12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chool</w:t>
            </w:r>
          </w:p>
          <w:p w14:paraId="322C3FAA" w14:textId="77777777" w:rsidR="00A46DBB" w:rsidRPr="00A46DBB" w:rsidRDefault="00A46DBB" w:rsidP="00A46DB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6D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7200 Quebec Pkwy</w:t>
            </w:r>
          </w:p>
          <w:p w14:paraId="70EB8EBE" w14:textId="396E7413" w:rsidR="009A1428" w:rsidRPr="009A1428" w:rsidRDefault="00A46DBB" w:rsidP="00A46DB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6DB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Commerce City CO, 80022</w:t>
            </w:r>
          </w:p>
        </w:tc>
      </w:tr>
      <w:tr w:rsidR="00AB59B5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307A5DD4" w:rsidR="009A1428" w:rsidRPr="003F1BD9" w:rsidRDefault="009E288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E288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16E600F" wp14:editId="57EFD66D">
                  <wp:extent cx="2847975" cy="3168608"/>
                  <wp:effectExtent l="0" t="0" r="0" b="0"/>
                  <wp:docPr id="801564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56432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802" cy="319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5E97561D" w:rsidR="009A1428" w:rsidRPr="003F1BD9" w:rsidRDefault="00AB59B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B59B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ECF7086" wp14:editId="20AF2376">
                  <wp:extent cx="5061032" cy="3162300"/>
                  <wp:effectExtent l="0" t="0" r="6350" b="0"/>
                  <wp:docPr id="865914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9148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553" cy="320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AB59B5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AB59B5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5068C2F4" w:rsidR="00FA3347" w:rsidRDefault="006D76FC" w:rsidP="006D76FC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D76F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E0BE215" wp14:editId="08ED187F">
                  <wp:extent cx="2762636" cy="5391902"/>
                  <wp:effectExtent l="0" t="0" r="0" b="0"/>
                  <wp:docPr id="314782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7826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539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B59B5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AB59B5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AB59B5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7CF996BD" w14:textId="77777777" w:rsidR="00EC751E" w:rsidRPr="00EC751E" w:rsidRDefault="00EC751E" w:rsidP="00EC751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I-25 S from W Prospect Rd</w:t>
            </w:r>
          </w:p>
          <w:p w14:paraId="7142467A" w14:textId="77777777" w:rsidR="00EC751E" w:rsidRPr="00EC751E" w:rsidRDefault="00EC751E" w:rsidP="00EC751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lot, turn right onto Moby Dr for 302 ft</w:t>
            </w:r>
          </w:p>
          <w:p w14:paraId="1696B46D" w14:textId="77777777" w:rsidR="00EC751E" w:rsidRPr="00EC751E" w:rsidRDefault="00EC751E" w:rsidP="00EC751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Shields St for 0.5 mi</w:t>
            </w:r>
          </w:p>
          <w:p w14:paraId="2E94880D" w14:textId="77777777" w:rsidR="00EC751E" w:rsidRPr="00EC751E" w:rsidRDefault="00EC751E" w:rsidP="00EC751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 Prospect Rd for 4.8 mi</w:t>
            </w:r>
          </w:p>
          <w:p w14:paraId="13341505" w14:textId="77777777" w:rsidR="00EC751E" w:rsidRPr="00EC751E" w:rsidRDefault="00EC751E" w:rsidP="00EC751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I-25 S for 0.4 mi</w:t>
            </w:r>
          </w:p>
          <w:p w14:paraId="2572DD0D" w14:textId="77777777" w:rsidR="00EC751E" w:rsidRPr="00EC751E" w:rsidRDefault="00EC751E" w:rsidP="00EC751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296F9EA" w14:textId="77777777" w:rsidR="00EC751E" w:rsidRPr="00EC751E" w:rsidRDefault="00EC751E" w:rsidP="00EC751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I-25 S to CO-224/E 74th Ave</w:t>
            </w:r>
          </w:p>
          <w:p w14:paraId="1C512949" w14:textId="77777777" w:rsidR="00EC751E" w:rsidRPr="00EC751E" w:rsidRDefault="00EC751E" w:rsidP="00EC751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I-25 S for 50.4 mi</w:t>
            </w:r>
          </w:p>
          <w:p w14:paraId="33836A1A" w14:textId="77777777" w:rsidR="00EC751E" w:rsidRPr="00EC751E" w:rsidRDefault="00EC751E" w:rsidP="00EC751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2nd from the left lane to take exit 217B for I-270 E toward Airport/Aurora/Limon for 0.5 mi</w:t>
            </w:r>
          </w:p>
          <w:p w14:paraId="538A3AFD" w14:textId="77777777" w:rsidR="00EC751E" w:rsidRPr="00EC751E" w:rsidRDefault="00EC751E" w:rsidP="00EC751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I-270 for 0.3 mi</w:t>
            </w:r>
          </w:p>
          <w:p w14:paraId="7905EA0D" w14:textId="77777777" w:rsidR="00EC751E" w:rsidRPr="00EC751E" w:rsidRDefault="00EC751E" w:rsidP="00EC751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 to merge onto I-76 E toward Ft Morgan for 1.7 mi</w:t>
            </w:r>
          </w:p>
          <w:p w14:paraId="72F0F55F" w14:textId="77777777" w:rsidR="00EC751E" w:rsidRPr="00EC751E" w:rsidRDefault="00EC751E" w:rsidP="00EC751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8 for CO-224/74th Ave for 0.2 mi</w:t>
            </w:r>
          </w:p>
          <w:p w14:paraId="21023912" w14:textId="77777777" w:rsidR="00EC751E" w:rsidRPr="00EC751E" w:rsidRDefault="00EC751E" w:rsidP="00EC751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to Commerce City</w:t>
            </w:r>
          </w:p>
          <w:p w14:paraId="6D542F3E" w14:textId="77777777" w:rsidR="00EC751E" w:rsidRPr="00EC751E" w:rsidRDefault="00EC751E" w:rsidP="00EC751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0F657E" w14:textId="77777777" w:rsidR="00EC751E" w:rsidRPr="00EC751E" w:rsidRDefault="00EC751E" w:rsidP="00EC751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CO-224/E 74th Ave to your destination</w:t>
            </w:r>
          </w:p>
          <w:p w14:paraId="79001E97" w14:textId="77777777" w:rsidR="00EC751E" w:rsidRPr="00EC751E" w:rsidRDefault="00EC751E" w:rsidP="00EC751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CO-224/E 74th Ave for 0.7 mi</w:t>
            </w:r>
          </w:p>
          <w:p w14:paraId="14A27873" w14:textId="77777777" w:rsidR="00EC751E" w:rsidRPr="00EC751E" w:rsidRDefault="00EC751E" w:rsidP="00EC751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US-6 W/US-85 S for 0.3 mi</w:t>
            </w:r>
          </w:p>
          <w:p w14:paraId="37F39557" w14:textId="77777777" w:rsidR="00EC751E" w:rsidRDefault="00EC751E" w:rsidP="00EC751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75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at the 1st cross street onto E 72nd Ave for 1.5 mi</w:t>
            </w:r>
          </w:p>
          <w:p w14:paraId="29D1E477" w14:textId="6677D560" w:rsidR="00C03AA9" w:rsidRPr="00EC751E" w:rsidRDefault="00C03AA9" w:rsidP="00EC751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across Quebec P</w:t>
            </w:r>
            <w:r w:rsidR="00C442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kwy – School is straight ahead – Turn left into the lot.</w:t>
            </w:r>
          </w:p>
          <w:p w14:paraId="6CC47EA1" w14:textId="77777777" w:rsidR="0088610C" w:rsidRPr="0088610C" w:rsidRDefault="0088610C" w:rsidP="00C4427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29588F"/>
    <w:multiLevelType w:val="hybridMultilevel"/>
    <w:tmpl w:val="450E80E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796DCC"/>
    <w:multiLevelType w:val="hybridMultilevel"/>
    <w:tmpl w:val="0298C3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D93432"/>
    <w:multiLevelType w:val="hybridMultilevel"/>
    <w:tmpl w:val="5AC6ECE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3C6843"/>
    <w:multiLevelType w:val="hybridMultilevel"/>
    <w:tmpl w:val="4B6843D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971AAF"/>
    <w:multiLevelType w:val="hybridMultilevel"/>
    <w:tmpl w:val="A8D80B1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483EE1"/>
    <w:multiLevelType w:val="hybridMultilevel"/>
    <w:tmpl w:val="F424A63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7"/>
  </w:num>
  <w:num w:numId="2" w16cid:durableId="1092819134">
    <w:abstractNumId w:val="29"/>
  </w:num>
  <w:num w:numId="3" w16cid:durableId="746733878">
    <w:abstractNumId w:val="0"/>
  </w:num>
  <w:num w:numId="4" w16cid:durableId="2082216972">
    <w:abstractNumId w:val="21"/>
  </w:num>
  <w:num w:numId="5" w16cid:durableId="1171019960">
    <w:abstractNumId w:val="26"/>
  </w:num>
  <w:num w:numId="6" w16cid:durableId="364450798">
    <w:abstractNumId w:val="24"/>
  </w:num>
  <w:num w:numId="7" w16cid:durableId="1958290608">
    <w:abstractNumId w:val="13"/>
  </w:num>
  <w:num w:numId="8" w16cid:durableId="1358000493">
    <w:abstractNumId w:val="15"/>
  </w:num>
  <w:num w:numId="9" w16cid:durableId="642932017">
    <w:abstractNumId w:val="39"/>
  </w:num>
  <w:num w:numId="10" w16cid:durableId="1857571854">
    <w:abstractNumId w:val="36"/>
  </w:num>
  <w:num w:numId="11" w16cid:durableId="704333348">
    <w:abstractNumId w:val="3"/>
  </w:num>
  <w:num w:numId="12" w16cid:durableId="246572391">
    <w:abstractNumId w:val="37"/>
  </w:num>
  <w:num w:numId="13" w16cid:durableId="278417857">
    <w:abstractNumId w:val="7"/>
  </w:num>
  <w:num w:numId="14" w16cid:durableId="359622807">
    <w:abstractNumId w:val="17"/>
  </w:num>
  <w:num w:numId="15" w16cid:durableId="101807483">
    <w:abstractNumId w:val="22"/>
  </w:num>
  <w:num w:numId="16" w16cid:durableId="507908973">
    <w:abstractNumId w:val="1"/>
  </w:num>
  <w:num w:numId="17" w16cid:durableId="468788407">
    <w:abstractNumId w:val="20"/>
  </w:num>
  <w:num w:numId="18" w16cid:durableId="2126348166">
    <w:abstractNumId w:val="43"/>
  </w:num>
  <w:num w:numId="19" w16cid:durableId="522480846">
    <w:abstractNumId w:val="35"/>
  </w:num>
  <w:num w:numId="20" w16cid:durableId="2125882424">
    <w:abstractNumId w:val="2"/>
  </w:num>
  <w:num w:numId="21" w16cid:durableId="504563344">
    <w:abstractNumId w:val="38"/>
  </w:num>
  <w:num w:numId="22" w16cid:durableId="1577280726">
    <w:abstractNumId w:val="19"/>
  </w:num>
  <w:num w:numId="23" w16cid:durableId="282154233">
    <w:abstractNumId w:val="8"/>
  </w:num>
  <w:num w:numId="24" w16cid:durableId="2084057925">
    <w:abstractNumId w:val="5"/>
  </w:num>
  <w:num w:numId="25" w16cid:durableId="462310715">
    <w:abstractNumId w:val="10"/>
  </w:num>
  <w:num w:numId="26" w16cid:durableId="2059815859">
    <w:abstractNumId w:val="33"/>
  </w:num>
  <w:num w:numId="27" w16cid:durableId="1436944751">
    <w:abstractNumId w:val="11"/>
  </w:num>
  <w:num w:numId="28" w16cid:durableId="1792164468">
    <w:abstractNumId w:val="6"/>
  </w:num>
  <w:num w:numId="29" w16cid:durableId="345406074">
    <w:abstractNumId w:val="45"/>
  </w:num>
  <w:num w:numId="30" w16cid:durableId="1026562066">
    <w:abstractNumId w:val="16"/>
  </w:num>
  <w:num w:numId="31" w16cid:durableId="2094662044">
    <w:abstractNumId w:val="32"/>
  </w:num>
  <w:num w:numId="32" w16cid:durableId="1037126068">
    <w:abstractNumId w:val="25"/>
  </w:num>
  <w:num w:numId="33" w16cid:durableId="977149711">
    <w:abstractNumId w:val="18"/>
  </w:num>
  <w:num w:numId="34" w16cid:durableId="314720240">
    <w:abstractNumId w:val="12"/>
  </w:num>
  <w:num w:numId="35" w16cid:durableId="1188837284">
    <w:abstractNumId w:val="28"/>
  </w:num>
  <w:num w:numId="36" w16cid:durableId="1462964011">
    <w:abstractNumId w:val="4"/>
  </w:num>
  <w:num w:numId="37" w16cid:durableId="833648603">
    <w:abstractNumId w:val="31"/>
  </w:num>
  <w:num w:numId="38" w16cid:durableId="892154630">
    <w:abstractNumId w:val="14"/>
  </w:num>
  <w:num w:numId="39" w16cid:durableId="312639452">
    <w:abstractNumId w:val="40"/>
  </w:num>
  <w:num w:numId="40" w16cid:durableId="1772776750">
    <w:abstractNumId w:val="30"/>
  </w:num>
  <w:num w:numId="41" w16cid:durableId="983120475">
    <w:abstractNumId w:val="44"/>
  </w:num>
  <w:num w:numId="42" w16cid:durableId="79908731">
    <w:abstractNumId w:val="41"/>
  </w:num>
  <w:num w:numId="43" w16cid:durableId="84427854">
    <w:abstractNumId w:val="9"/>
  </w:num>
  <w:num w:numId="44" w16cid:durableId="1443459624">
    <w:abstractNumId w:val="23"/>
  </w:num>
  <w:num w:numId="45" w16cid:durableId="968784156">
    <w:abstractNumId w:val="42"/>
  </w:num>
  <w:num w:numId="46" w16cid:durableId="13265469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2014C"/>
    <w:rsid w:val="00052796"/>
    <w:rsid w:val="00053E83"/>
    <w:rsid w:val="000541B0"/>
    <w:rsid w:val="00090719"/>
    <w:rsid w:val="000A00CF"/>
    <w:rsid w:val="000C4EBF"/>
    <w:rsid w:val="000D6D2A"/>
    <w:rsid w:val="000F4CE8"/>
    <w:rsid w:val="00100286"/>
    <w:rsid w:val="00110154"/>
    <w:rsid w:val="00127B3E"/>
    <w:rsid w:val="00142EA4"/>
    <w:rsid w:val="00150027"/>
    <w:rsid w:val="00152B07"/>
    <w:rsid w:val="00177F44"/>
    <w:rsid w:val="00184FCA"/>
    <w:rsid w:val="00191EB4"/>
    <w:rsid w:val="001921B8"/>
    <w:rsid w:val="001A3D9A"/>
    <w:rsid w:val="001B4AE1"/>
    <w:rsid w:val="001B66D8"/>
    <w:rsid w:val="001F6E49"/>
    <w:rsid w:val="00202543"/>
    <w:rsid w:val="00213D67"/>
    <w:rsid w:val="00233E34"/>
    <w:rsid w:val="00247DF9"/>
    <w:rsid w:val="00272E1F"/>
    <w:rsid w:val="002757B6"/>
    <w:rsid w:val="002866EE"/>
    <w:rsid w:val="002A5DEE"/>
    <w:rsid w:val="002D3928"/>
    <w:rsid w:val="00345925"/>
    <w:rsid w:val="003B0BB5"/>
    <w:rsid w:val="003B6383"/>
    <w:rsid w:val="003D0506"/>
    <w:rsid w:val="003E12BB"/>
    <w:rsid w:val="003E2196"/>
    <w:rsid w:val="003E61A3"/>
    <w:rsid w:val="003F1BD9"/>
    <w:rsid w:val="0040030B"/>
    <w:rsid w:val="00404E01"/>
    <w:rsid w:val="00420EC1"/>
    <w:rsid w:val="004442D4"/>
    <w:rsid w:val="004445B9"/>
    <w:rsid w:val="00446E37"/>
    <w:rsid w:val="004647F8"/>
    <w:rsid w:val="0048398B"/>
    <w:rsid w:val="004E371A"/>
    <w:rsid w:val="004E6FEC"/>
    <w:rsid w:val="004F596C"/>
    <w:rsid w:val="00514905"/>
    <w:rsid w:val="00531043"/>
    <w:rsid w:val="00545E23"/>
    <w:rsid w:val="005556E8"/>
    <w:rsid w:val="00570F3E"/>
    <w:rsid w:val="00575E9E"/>
    <w:rsid w:val="00585664"/>
    <w:rsid w:val="005A0422"/>
    <w:rsid w:val="005A297B"/>
    <w:rsid w:val="005A2E89"/>
    <w:rsid w:val="005B13B4"/>
    <w:rsid w:val="005B13C7"/>
    <w:rsid w:val="005B2CDE"/>
    <w:rsid w:val="005C6615"/>
    <w:rsid w:val="005C67BD"/>
    <w:rsid w:val="00602EE5"/>
    <w:rsid w:val="00634193"/>
    <w:rsid w:val="0064256F"/>
    <w:rsid w:val="00671716"/>
    <w:rsid w:val="006754F6"/>
    <w:rsid w:val="00685ADF"/>
    <w:rsid w:val="006C7473"/>
    <w:rsid w:val="006D5472"/>
    <w:rsid w:val="006D56BF"/>
    <w:rsid w:val="006D76FC"/>
    <w:rsid w:val="006E3112"/>
    <w:rsid w:val="00704737"/>
    <w:rsid w:val="007217DE"/>
    <w:rsid w:val="00727B3F"/>
    <w:rsid w:val="00732D76"/>
    <w:rsid w:val="00732EAE"/>
    <w:rsid w:val="00742376"/>
    <w:rsid w:val="00743D79"/>
    <w:rsid w:val="007441E4"/>
    <w:rsid w:val="00752AC1"/>
    <w:rsid w:val="007821AC"/>
    <w:rsid w:val="00785586"/>
    <w:rsid w:val="00790D80"/>
    <w:rsid w:val="007C33CE"/>
    <w:rsid w:val="008141EA"/>
    <w:rsid w:val="008219D9"/>
    <w:rsid w:val="00823351"/>
    <w:rsid w:val="00836399"/>
    <w:rsid w:val="00853C8D"/>
    <w:rsid w:val="00862533"/>
    <w:rsid w:val="0088610C"/>
    <w:rsid w:val="00891E0C"/>
    <w:rsid w:val="008C0AA3"/>
    <w:rsid w:val="008C28C8"/>
    <w:rsid w:val="008C74F5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D52AB"/>
    <w:rsid w:val="009D765D"/>
    <w:rsid w:val="009E2888"/>
    <w:rsid w:val="009F2A04"/>
    <w:rsid w:val="009F4C89"/>
    <w:rsid w:val="00A15476"/>
    <w:rsid w:val="00A20B86"/>
    <w:rsid w:val="00A46DBB"/>
    <w:rsid w:val="00A53E90"/>
    <w:rsid w:val="00A56619"/>
    <w:rsid w:val="00A643A7"/>
    <w:rsid w:val="00A74016"/>
    <w:rsid w:val="00A82852"/>
    <w:rsid w:val="00AB59B5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97B41"/>
    <w:rsid w:val="00BB3051"/>
    <w:rsid w:val="00BB70C0"/>
    <w:rsid w:val="00BC2FD2"/>
    <w:rsid w:val="00BE2795"/>
    <w:rsid w:val="00BF29DA"/>
    <w:rsid w:val="00C03AA9"/>
    <w:rsid w:val="00C11BAD"/>
    <w:rsid w:val="00C12997"/>
    <w:rsid w:val="00C23324"/>
    <w:rsid w:val="00C24F52"/>
    <w:rsid w:val="00C31132"/>
    <w:rsid w:val="00C44274"/>
    <w:rsid w:val="00C6188C"/>
    <w:rsid w:val="00CA07A1"/>
    <w:rsid w:val="00CB75F7"/>
    <w:rsid w:val="00CD2C0C"/>
    <w:rsid w:val="00CD5CB9"/>
    <w:rsid w:val="00CD648F"/>
    <w:rsid w:val="00D15738"/>
    <w:rsid w:val="00D2044E"/>
    <w:rsid w:val="00D27628"/>
    <w:rsid w:val="00D3318C"/>
    <w:rsid w:val="00D44811"/>
    <w:rsid w:val="00D60324"/>
    <w:rsid w:val="00D95EAD"/>
    <w:rsid w:val="00DB4CC4"/>
    <w:rsid w:val="00DE299C"/>
    <w:rsid w:val="00DE68C8"/>
    <w:rsid w:val="00DE7FEB"/>
    <w:rsid w:val="00E0004A"/>
    <w:rsid w:val="00E1116D"/>
    <w:rsid w:val="00E2064B"/>
    <w:rsid w:val="00E34DCC"/>
    <w:rsid w:val="00E37E81"/>
    <w:rsid w:val="00E407F0"/>
    <w:rsid w:val="00E478FE"/>
    <w:rsid w:val="00E71E83"/>
    <w:rsid w:val="00E845C4"/>
    <w:rsid w:val="00E97D62"/>
    <w:rsid w:val="00EA0842"/>
    <w:rsid w:val="00EB528E"/>
    <w:rsid w:val="00EC490B"/>
    <w:rsid w:val="00EC751E"/>
    <w:rsid w:val="00ED0B06"/>
    <w:rsid w:val="00ED4E87"/>
    <w:rsid w:val="00F00632"/>
    <w:rsid w:val="00F0563A"/>
    <w:rsid w:val="00F075BE"/>
    <w:rsid w:val="00F3541B"/>
    <w:rsid w:val="00F46B9B"/>
    <w:rsid w:val="00F551A8"/>
    <w:rsid w:val="00F8317F"/>
    <w:rsid w:val="00F87F69"/>
    <w:rsid w:val="00FA3347"/>
    <w:rsid w:val="00FB2B02"/>
    <w:rsid w:val="00FB3B6F"/>
    <w:rsid w:val="00FD5F64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360</TotalTime>
  <Pages>1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146</cp:revision>
  <dcterms:created xsi:type="dcterms:W3CDTF">2024-06-26T02:47:00Z</dcterms:created>
  <dcterms:modified xsi:type="dcterms:W3CDTF">2024-07-10T01:39:00Z</dcterms:modified>
</cp:coreProperties>
</file>