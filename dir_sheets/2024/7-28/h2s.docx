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19381C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2803063" w:rsidR="00891E0C" w:rsidRPr="009A1428" w:rsidRDefault="00E67E7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July 2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8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CA0DAC1" w:rsidR="00891E0C" w:rsidRPr="009A1428" w:rsidRDefault="0059683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North Lincoln High School </w:t>
            </w:r>
            <w:r w:rsidR="00EB0EC7"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to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Allegacy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435A507" w:rsidR="00891E0C" w:rsidRPr="003F1BD9" w:rsidRDefault="00C21C4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2F04AC" w14:textId="673CE325" w:rsidR="00E30D9E" w:rsidRPr="00E30D9E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North Lincoln 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16083C25" w14:textId="77777777" w:rsidR="00E30D9E" w:rsidRPr="00E30D9E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2737 Lee Lawing Rd</w:t>
            </w:r>
          </w:p>
          <w:p w14:paraId="292C4F10" w14:textId="4B68A3CD" w:rsidR="009A1428" w:rsidRPr="009A1428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Lincolnton NC, 28092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2704565" w14:textId="77777777" w:rsidR="00E30D9E" w:rsidRPr="00E30D9E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Allegacy Federal Credit Union Stadium</w:t>
            </w:r>
          </w:p>
          <w:p w14:paraId="33523183" w14:textId="77777777" w:rsidR="00E30D9E" w:rsidRPr="00E30D9E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499 Deacon Blvd</w:t>
            </w:r>
          </w:p>
          <w:p w14:paraId="23E1E025" w14:textId="4E0196BD" w:rsidR="009A1428" w:rsidRPr="009A1428" w:rsidRDefault="00E30D9E" w:rsidP="00E30D9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30D9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Winston-Salem NC, 27105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B7743BD" w:rsidR="009A1428" w:rsidRPr="003F1BD9" w:rsidRDefault="005208E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208E3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96E89A5" wp14:editId="53B049A5">
                  <wp:extent cx="3734642" cy="3848735"/>
                  <wp:effectExtent l="0" t="0" r="0" b="0"/>
                  <wp:docPr id="1848291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2910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558" cy="388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2D43B3E" w:rsidR="009A1428" w:rsidRPr="003F1BD9" w:rsidRDefault="008B535E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B535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2F1AA4A" wp14:editId="0399DC52">
                  <wp:extent cx="3352800" cy="3755610"/>
                  <wp:effectExtent l="0" t="0" r="0" b="0"/>
                  <wp:docPr id="1248531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3162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503" cy="376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4CAA95E" w:rsidR="00D73157" w:rsidRPr="009A1428" w:rsidRDefault="00D73157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D73157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DD063F8" wp14:editId="3E9825B8">
                  <wp:extent cx="7001852" cy="5792008"/>
                  <wp:effectExtent l="0" t="0" r="8890" b="0"/>
                  <wp:docPr id="1673334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333475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1852" cy="5792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E5E7DC4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A0BC5C9" w14:textId="2F71A529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I-77 N from NC-150 E</w:t>
            </w:r>
          </w:p>
          <w:p w14:paraId="70AF73FA" w14:textId="77777777" w:rsidR="00D22E78" w:rsidRPr="00D22E78" w:rsidRDefault="00D22E78" w:rsidP="00D22E7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the school, turn left onto Lee Lawing Rd for 0.4 mi</w:t>
            </w:r>
          </w:p>
          <w:p w14:paraId="1601345C" w14:textId="77777777" w:rsidR="00D22E78" w:rsidRPr="00D22E78" w:rsidRDefault="00D22E78" w:rsidP="00D22E7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NC-150 E for 16.1 mi</w:t>
            </w:r>
          </w:p>
          <w:p w14:paraId="47426EAF" w14:textId="77777777" w:rsidR="00D22E78" w:rsidRPr="00D22E78" w:rsidRDefault="00D22E78" w:rsidP="00D22E7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I-77 N toward Statesville for 0.2 mi</w:t>
            </w:r>
          </w:p>
          <w:p w14:paraId="65DCC05D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CCA8B8" w14:textId="56113EB8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I-77 N and I-40 E to NC-67 W</w:t>
            </w:r>
          </w:p>
          <w:p w14:paraId="26717B21" w14:textId="77777777" w:rsidR="00D22E78" w:rsidRPr="00D22E78" w:rsidRDefault="00D22E78" w:rsidP="00D22E7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I-77 N for 14.6 mi</w:t>
            </w:r>
          </w:p>
          <w:p w14:paraId="6A8D641F" w14:textId="77777777" w:rsidR="00D22E78" w:rsidRPr="00D22E78" w:rsidRDefault="00D22E78" w:rsidP="00D22E7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51 for I-40 toward Winston-Salem/Asheville for 0.2 mi</w:t>
            </w:r>
          </w:p>
          <w:p w14:paraId="4D46EFDF" w14:textId="77777777" w:rsidR="00D22E78" w:rsidRPr="00D22E78" w:rsidRDefault="00D22E78" w:rsidP="00D22E7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I-40 E for 35.4 mi</w:t>
            </w:r>
          </w:p>
          <w:p w14:paraId="356D2C75" w14:textId="77777777" w:rsidR="00D22E78" w:rsidRPr="00D22E78" w:rsidRDefault="00D22E78" w:rsidP="00D22E7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take exit 188 to merge onto US-421 S toward I-40Business Loop/Winston - Salem/Downtown for 1.3 mi</w:t>
            </w:r>
          </w:p>
          <w:p w14:paraId="384F544E" w14:textId="77777777" w:rsidR="00D22E78" w:rsidRPr="00D22E78" w:rsidRDefault="00D22E78" w:rsidP="00D22E7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237A-B for NC-67 W/Silas Creek Pkwy N for 0.6 mi</w:t>
            </w:r>
          </w:p>
          <w:p w14:paraId="46E50119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67E702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NC-67 W. Take Reynolda Rd and Coliseum Dr NW to Whitaker Park</w:t>
            </w:r>
          </w:p>
          <w:p w14:paraId="705B8EED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NC-67 W/Silas Creek Pkwy for 3.3 mi</w:t>
            </w:r>
          </w:p>
          <w:p w14:paraId="038710DD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turn slightly right onto NC-67 W (signs for Wake Forest University/Reynolda Rd) for 0.3 mi</w:t>
            </w:r>
          </w:p>
          <w:p w14:paraId="6F9E9E03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Reynolda Rd for 1.0 mi</w:t>
            </w:r>
          </w:p>
          <w:p w14:paraId="3320CDFB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Coliseum Dr NW for 1.2 mi</w:t>
            </w:r>
          </w:p>
          <w:p w14:paraId="0C8AD773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2nd from the left lane to turn left onto University Pkwy for 0.6 mi</w:t>
            </w:r>
          </w:p>
          <w:p w14:paraId="45781245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continue on N Cherry St for 0.2 mi</w:t>
            </w:r>
          </w:p>
          <w:p w14:paraId="2A61C373" w14:textId="77777777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at the 1st cross street onto Reynolds Blvd for 0.4 mi</w:t>
            </w:r>
          </w:p>
          <w:p w14:paraId="0393D937" w14:textId="4E0E5279" w:rsidR="00D22E78" w:rsidRPr="00D22E78" w:rsidRDefault="00D22E78" w:rsidP="00D22E78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Whitaker Park</w:t>
            </w:r>
          </w:p>
          <w:p w14:paraId="5A00BC90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94ED93F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22E7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attendants</w:t>
            </w:r>
          </w:p>
          <w:p w14:paraId="10F1262C" w14:textId="77777777" w:rsidR="00D22E78" w:rsidRPr="00D22E78" w:rsidRDefault="00D22E78" w:rsidP="00D22E7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01CA47" w14:textId="0C0A08EF" w:rsidR="0030551D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From show runners:</w:t>
            </w:r>
          </w:p>
          <w:p w14:paraId="7EE25CC2" w14:textId="77777777" w:rsidR="0030551D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771859A" w14:textId="08CB1E69" w:rsidR="0030551D" w:rsidRPr="002734C1" w:rsidRDefault="0030551D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0551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5A5791" wp14:editId="3C78A989">
                  <wp:extent cx="6924675" cy="5314711"/>
                  <wp:effectExtent l="0" t="0" r="0" b="635"/>
                  <wp:docPr id="582059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0591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9966" cy="5326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2"/>
  </w:num>
  <w:num w:numId="2" w16cid:durableId="1750148658">
    <w:abstractNumId w:val="0"/>
  </w:num>
  <w:num w:numId="3" w16cid:durableId="2133595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A1265"/>
    <w:rsid w:val="000E0F59"/>
    <w:rsid w:val="0019381C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75CB6"/>
    <w:rsid w:val="00576929"/>
    <w:rsid w:val="00596832"/>
    <w:rsid w:val="005A1AE6"/>
    <w:rsid w:val="005D4EC3"/>
    <w:rsid w:val="006248D9"/>
    <w:rsid w:val="006446CF"/>
    <w:rsid w:val="006510BC"/>
    <w:rsid w:val="0065190C"/>
    <w:rsid w:val="00671474"/>
    <w:rsid w:val="006D6615"/>
    <w:rsid w:val="007271AC"/>
    <w:rsid w:val="007319A2"/>
    <w:rsid w:val="00757AED"/>
    <w:rsid w:val="00776A5C"/>
    <w:rsid w:val="00891E0C"/>
    <w:rsid w:val="008B535E"/>
    <w:rsid w:val="00917840"/>
    <w:rsid w:val="009A1428"/>
    <w:rsid w:val="009D543D"/>
    <w:rsid w:val="00A00230"/>
    <w:rsid w:val="00A01305"/>
    <w:rsid w:val="00A41B0C"/>
    <w:rsid w:val="00B306F2"/>
    <w:rsid w:val="00B64192"/>
    <w:rsid w:val="00B830E8"/>
    <w:rsid w:val="00B86359"/>
    <w:rsid w:val="00BD5E1E"/>
    <w:rsid w:val="00BD7550"/>
    <w:rsid w:val="00C21C47"/>
    <w:rsid w:val="00C65153"/>
    <w:rsid w:val="00CA00A1"/>
    <w:rsid w:val="00CA62D0"/>
    <w:rsid w:val="00CB52DB"/>
    <w:rsid w:val="00CC3A1B"/>
    <w:rsid w:val="00CE415B"/>
    <w:rsid w:val="00D22E78"/>
    <w:rsid w:val="00D46A61"/>
    <w:rsid w:val="00D73157"/>
    <w:rsid w:val="00D95FE9"/>
    <w:rsid w:val="00DB4423"/>
    <w:rsid w:val="00DE2CC0"/>
    <w:rsid w:val="00E30D9E"/>
    <w:rsid w:val="00E67E73"/>
    <w:rsid w:val="00EB0EC7"/>
    <w:rsid w:val="00F25856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87</TotalTime>
  <Pages>1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29</cp:revision>
  <dcterms:created xsi:type="dcterms:W3CDTF">2024-07-24T07:30:00Z</dcterms:created>
  <dcterms:modified xsi:type="dcterms:W3CDTF">2024-07-26T21:16:00Z</dcterms:modified>
</cp:coreProperties>
</file>