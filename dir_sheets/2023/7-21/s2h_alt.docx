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2336" w:type="dxa"/>
        <w:tblLook w:val="04A0" w:firstRow="1" w:lastRow="0" w:firstColumn="1" w:lastColumn="0" w:noHBand="0" w:noVBand="1"/>
      </w:tblPr>
      <w:tblGrid>
        <w:gridCol w:w="6126"/>
        <w:gridCol w:w="6210"/>
      </w:tblGrid>
      <w:tr w:rsidR="00934DC6" w:rsidRPr="009A1428" w14:paraId="5F75D656" w14:textId="77777777" w:rsidTr="008A00E8">
        <w:trPr>
          <w:trHeight w:val="315"/>
        </w:trPr>
        <w:tc>
          <w:tcPr>
            <w:tcW w:w="6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1E446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F47E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34DC6" w:rsidRPr="009A1428" w14:paraId="1130C3FD" w14:textId="77777777" w:rsidTr="008A00E8">
        <w:trPr>
          <w:trHeight w:val="315"/>
        </w:trPr>
        <w:tc>
          <w:tcPr>
            <w:tcW w:w="6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AC7948" w14:textId="77777777" w:rsidR="009A1428" w:rsidRPr="009A1428" w:rsidRDefault="00E24F87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4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B5A967" w14:textId="056E2F7A" w:rsidR="009A1428" w:rsidRPr="009A1428" w:rsidRDefault="00E24F87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tgtFrame="_parent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Download PDF Version</w:t>
              </w:r>
            </w:hyperlink>
          </w:p>
        </w:tc>
      </w:tr>
      <w:tr w:rsidR="00934DC6" w:rsidRPr="003F1BD9" w14:paraId="291D0DB1" w14:textId="77777777" w:rsidTr="008A00E8">
        <w:trPr>
          <w:trHeight w:val="300"/>
        </w:trPr>
        <w:tc>
          <w:tcPr>
            <w:tcW w:w="6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DB8626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60CF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3E1F4AB7" w14:textId="77777777" w:rsidTr="008A00E8">
        <w:trPr>
          <w:trHeight w:val="375"/>
        </w:trPr>
        <w:tc>
          <w:tcPr>
            <w:tcW w:w="123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A319BD" w14:textId="5FE0103C" w:rsidR="00891E0C" w:rsidRPr="009A1428" w:rsidRDefault="00342945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342945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Friday, July 21, 2023</w:t>
            </w:r>
          </w:p>
        </w:tc>
      </w:tr>
      <w:tr w:rsidR="00891E0C" w:rsidRPr="003F1BD9" w14:paraId="0A0F5AEE" w14:textId="77777777" w:rsidTr="008A00E8">
        <w:trPr>
          <w:trHeight w:val="375"/>
        </w:trPr>
        <w:tc>
          <w:tcPr>
            <w:tcW w:w="123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822D44" w14:textId="1ACCBC0E" w:rsidR="00891E0C" w:rsidRPr="009A1428" w:rsidRDefault="00815F23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815F23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Tomball ISD Stadium to Robert G. Cole HS</w:t>
            </w:r>
            <w:r w:rsidR="007B64F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SanAntonio</w:t>
            </w:r>
          </w:p>
        </w:tc>
      </w:tr>
      <w:tr w:rsidR="00891E0C" w:rsidRPr="003F1BD9" w14:paraId="0A7AC296" w14:textId="77777777" w:rsidTr="008A00E8">
        <w:trPr>
          <w:trHeight w:val="375"/>
        </w:trPr>
        <w:tc>
          <w:tcPr>
            <w:tcW w:w="123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200C0B" w14:textId="02316205" w:rsidR="00891E0C" w:rsidRPr="003F1BD9" w:rsidRDefault="007B64FD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192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34DC6" w:rsidRPr="009A1428" w14:paraId="683F2272" w14:textId="77777777" w:rsidTr="008A00E8">
        <w:trPr>
          <w:trHeight w:val="315"/>
        </w:trPr>
        <w:tc>
          <w:tcPr>
            <w:tcW w:w="6126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87BE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0C0B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A00E8" w:rsidRPr="009A1428" w14:paraId="3C4D6C18" w14:textId="77777777" w:rsidTr="008A00E8">
        <w:trPr>
          <w:trHeight w:val="315"/>
        </w:trPr>
        <w:tc>
          <w:tcPr>
            <w:tcW w:w="6126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9195F0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D608EA7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34DC6" w:rsidRPr="009A1428" w14:paraId="02FC8FF6" w14:textId="77777777" w:rsidTr="008A00E8">
        <w:trPr>
          <w:trHeight w:val="300"/>
        </w:trPr>
        <w:tc>
          <w:tcPr>
            <w:tcW w:w="6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26B8778" w14:textId="77777777" w:rsidR="00815F23" w:rsidRPr="00815F23" w:rsidRDefault="00815F23" w:rsidP="00815F2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15F2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Tomball ISD Stadium</w:t>
            </w:r>
          </w:p>
          <w:p w14:paraId="6238DBEF" w14:textId="77777777" w:rsidR="00815F23" w:rsidRPr="00815F23" w:rsidRDefault="00815F23" w:rsidP="00815F2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15F2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20235 Cypress Rosehill RD</w:t>
            </w:r>
          </w:p>
          <w:p w14:paraId="01389CE1" w14:textId="3A5A5BC2" w:rsidR="009A1428" w:rsidRPr="009A1428" w:rsidRDefault="00815F23" w:rsidP="00815F2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15F2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Tomball, TX 77377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BBFCB29" w14:textId="75D14997" w:rsidR="006465B9" w:rsidRDefault="006465B9" w:rsidP="00FD30A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School Address</w:t>
            </w:r>
          </w:p>
          <w:p w14:paraId="6D413918" w14:textId="3B573602" w:rsidR="00FD30A6" w:rsidRPr="00FD30A6" w:rsidRDefault="00FD30A6" w:rsidP="006465B9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D30A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Robert G. Cole HS</w:t>
            </w:r>
          </w:p>
          <w:p w14:paraId="7A382DEC" w14:textId="77777777" w:rsidR="00FD30A6" w:rsidRPr="00FD30A6" w:rsidRDefault="00FD30A6" w:rsidP="006465B9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D30A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4001 Winans Rd</w:t>
            </w:r>
          </w:p>
          <w:p w14:paraId="73E71424" w14:textId="5846BFA1" w:rsidR="009A1428" w:rsidRPr="009A1428" w:rsidRDefault="00FD30A6" w:rsidP="006465B9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D30A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San Antonio, Tx 78234</w:t>
            </w:r>
          </w:p>
        </w:tc>
      </w:tr>
      <w:tr w:rsidR="00934DC6" w:rsidRPr="009A1428" w14:paraId="19951988" w14:textId="77777777" w:rsidTr="008A00E8">
        <w:trPr>
          <w:trHeight w:val="315"/>
        </w:trPr>
        <w:tc>
          <w:tcPr>
            <w:tcW w:w="612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E2B782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F8AC63" w14:textId="77777777" w:rsid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2D06F9" w14:textId="69D0B5FD" w:rsidR="006465B9" w:rsidRDefault="006465B9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Gate Address</w:t>
            </w:r>
          </w:p>
          <w:p w14:paraId="286D1E95" w14:textId="77777777" w:rsidR="006465B9" w:rsidRDefault="006465B9" w:rsidP="006465B9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465B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3500 Binz Engleman Rd</w:t>
            </w:r>
          </w:p>
          <w:p w14:paraId="3FDCB3F1" w14:textId="0B35C256" w:rsidR="006465B9" w:rsidRDefault="006465B9" w:rsidP="006465B9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465B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San Antonio, TX 78219</w:t>
            </w:r>
          </w:p>
          <w:p w14:paraId="54AD5B51" w14:textId="77777777" w:rsidR="006465B9" w:rsidRPr="009A1428" w:rsidRDefault="006465B9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34DC6" w:rsidRPr="009A1428" w14:paraId="702EA6FA" w14:textId="77777777" w:rsidTr="008A00E8">
        <w:trPr>
          <w:trHeight w:val="4830"/>
        </w:trPr>
        <w:tc>
          <w:tcPr>
            <w:tcW w:w="61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0801277D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AA79687" w14:textId="179AFB2C" w:rsidR="009A1428" w:rsidRPr="003F1BD9" w:rsidRDefault="00AC2216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C2216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F8A8A24" wp14:editId="4ABE5061">
                  <wp:extent cx="3744906" cy="4057650"/>
                  <wp:effectExtent l="0" t="0" r="8255" b="0"/>
                  <wp:docPr id="11162059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620590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710" cy="4076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6636B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A4CD17C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00D49D4" w14:textId="098A3FA0" w:rsidR="009A1428" w:rsidRPr="003F1BD9" w:rsidRDefault="00934DC6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34DC6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17B78477" wp14:editId="2CBD3775">
                  <wp:extent cx="3745174" cy="4134485"/>
                  <wp:effectExtent l="0" t="0" r="8255" b="0"/>
                  <wp:docPr id="5040940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09409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8977" cy="4149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77EF9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34DC6" w:rsidRPr="009A1428" w14:paraId="33409CCB" w14:textId="77777777" w:rsidTr="008A00E8">
        <w:trPr>
          <w:trHeight w:val="315"/>
        </w:trPr>
        <w:tc>
          <w:tcPr>
            <w:tcW w:w="6126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48C8B716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5724A0FB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9B2682B" w14:textId="77777777" w:rsidTr="008A00E8">
        <w:trPr>
          <w:trHeight w:val="315"/>
        </w:trPr>
        <w:tc>
          <w:tcPr>
            <w:tcW w:w="12336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0CBE8E5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</w:t>
            </w:r>
            <w:proofErr w:type="gramEnd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Route</w:t>
            </w:r>
          </w:p>
        </w:tc>
      </w:tr>
      <w:tr w:rsidR="003F1BD9" w:rsidRPr="003F1BD9" w14:paraId="785F31D6" w14:textId="77777777" w:rsidTr="008A00E8">
        <w:trPr>
          <w:trHeight w:val="4327"/>
        </w:trPr>
        <w:tc>
          <w:tcPr>
            <w:tcW w:w="12336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0C52FE55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6F3CC02" w14:textId="33C57C4B" w:rsidR="003F1BD9" w:rsidRPr="003F1BD9" w:rsidRDefault="008A00E8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A00E8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A3E0809" wp14:editId="4CB821B9">
                  <wp:extent cx="7667626" cy="2229548"/>
                  <wp:effectExtent l="0" t="0" r="0" b="0"/>
                  <wp:docPr id="505555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55556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1290" cy="2250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B1A04B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34DC6" w:rsidRPr="009A1428" w14:paraId="633A3ACF" w14:textId="77777777" w:rsidTr="008A00E8">
        <w:trPr>
          <w:trHeight w:val="315"/>
        </w:trPr>
        <w:tc>
          <w:tcPr>
            <w:tcW w:w="6126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5690EA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021DB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2D170AF7" w14:textId="77777777" w:rsidTr="008A00E8">
        <w:trPr>
          <w:trHeight w:val="315"/>
        </w:trPr>
        <w:tc>
          <w:tcPr>
            <w:tcW w:w="1233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4BEF0EC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3EBE214B" w14:textId="77777777" w:rsidTr="008A00E8">
        <w:trPr>
          <w:trHeight w:val="4215"/>
        </w:trPr>
        <w:tc>
          <w:tcPr>
            <w:tcW w:w="1233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BAA3A54" w14:textId="77777777" w:rsid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09506BA" w14:textId="576FF400" w:rsidR="00D7478B" w:rsidRPr="00855181" w:rsidRDefault="00ED1234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</w:pPr>
            <w:r w:rsidRPr="00855181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>Note:</w:t>
            </w:r>
          </w:p>
          <w:p w14:paraId="327CE2BE" w14:textId="7F8B1D73" w:rsidR="00ED1234" w:rsidRDefault="00ED1234" w:rsidP="0085518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This housing site is on a </w:t>
            </w:r>
            <w:r w:rsidR="005114C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military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base.</w:t>
            </w:r>
          </w:p>
          <w:p w14:paraId="5FEC58A6" w14:textId="3AFD74D5" w:rsidR="0082285E" w:rsidRDefault="0082285E" w:rsidP="0085518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The address above is the address of the school on the base.</w:t>
            </w:r>
          </w:p>
          <w:p w14:paraId="65A520F0" w14:textId="01859143" w:rsidR="0082285E" w:rsidRDefault="0082285E" w:rsidP="0085518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These directions lead through the </w:t>
            </w:r>
            <w:r w:rsidR="004F649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gate of the base.</w:t>
            </w:r>
          </w:p>
          <w:p w14:paraId="2131B0B5" w14:textId="5A91891C" w:rsidR="0082285E" w:rsidRDefault="0082285E" w:rsidP="0085518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All vehicles </w:t>
            </w:r>
            <w:r w:rsidR="004F649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are required to stop and the gate and check-in with the guard.</w:t>
            </w:r>
          </w:p>
          <w:p w14:paraId="3F4D5C4B" w14:textId="64ACD343" w:rsidR="004F6494" w:rsidRDefault="004F6494" w:rsidP="0085518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All passengers </w:t>
            </w:r>
            <w:r w:rsidR="004C5D5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need to be prepared with ID to potentially show the guard.</w:t>
            </w:r>
          </w:p>
          <w:p w14:paraId="6B2D98EE" w14:textId="503B19CF" w:rsidR="004C5D5B" w:rsidRDefault="009E5EDF" w:rsidP="0085518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Member buses will be escorted to the school.</w:t>
            </w:r>
          </w:p>
          <w:p w14:paraId="4410B403" w14:textId="6D9990D1" w:rsidR="009E5EDF" w:rsidRDefault="009E5EDF" w:rsidP="0085518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Other vehicles may</w:t>
            </w:r>
            <w:r w:rsidR="0078011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, or may not, be escorted to the school.</w:t>
            </w:r>
          </w:p>
          <w:p w14:paraId="268C5AAB" w14:textId="77777777" w:rsidR="009E5EDF" w:rsidRDefault="009E5EDF" w:rsidP="0085518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95FD02E" w14:textId="0B379EFF" w:rsidR="004C5D5B" w:rsidRPr="005114C4" w:rsidRDefault="004C5D5B" w:rsidP="00855181">
            <w:pPr>
              <w:spacing w:after="0" w:line="240" w:lineRule="auto"/>
              <w:ind w:left="720"/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</w:pPr>
            <w:r w:rsidRPr="005114C4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 xml:space="preserve">If there </w:t>
            </w:r>
            <w:r w:rsidR="0078011F" w:rsidRPr="005114C4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>are</w:t>
            </w:r>
            <w:r w:rsidRPr="005114C4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 xml:space="preserve"> any issue</w:t>
            </w:r>
            <w:r w:rsidR="0078011F" w:rsidRPr="005114C4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>s</w:t>
            </w:r>
            <w:r w:rsidRPr="005114C4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 xml:space="preserve"> with access to the base, contact Keith</w:t>
            </w:r>
            <w:r w:rsidR="007F04E1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 xml:space="preserve"> </w:t>
            </w:r>
            <w:r w:rsidR="00653571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>503-</w:t>
            </w:r>
            <w:r w:rsidR="00041D27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>593-7787</w:t>
            </w:r>
          </w:p>
          <w:p w14:paraId="07909FDA" w14:textId="77777777" w:rsidR="00D7478B" w:rsidRPr="00D7478B" w:rsidRDefault="00D7478B" w:rsidP="00D747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25110D0" w14:textId="77777777" w:rsidR="00D7478B" w:rsidRPr="00D7478B" w:rsidRDefault="00D7478B" w:rsidP="00D747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AFED242" w14:textId="77777777" w:rsidR="00D7478B" w:rsidRPr="00ED7527" w:rsidRDefault="00D7478B" w:rsidP="00D7478B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ED7527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Get on TX-99</w:t>
            </w:r>
          </w:p>
          <w:p w14:paraId="6CD4E785" w14:textId="77777777" w:rsidR="00D7478B" w:rsidRPr="00D7478B" w:rsidRDefault="00D7478B" w:rsidP="00D747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EC2C656" w14:textId="77777777" w:rsidR="00D7478B" w:rsidRPr="00D7478B" w:rsidRDefault="00D7478B" w:rsidP="0085518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7478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to depart the show site heading south on Cypress Rosehill Rd</w:t>
            </w:r>
          </w:p>
          <w:p w14:paraId="513FB62B" w14:textId="08FA37BF" w:rsidR="00D7478B" w:rsidRPr="00D7478B" w:rsidRDefault="00D7478B" w:rsidP="0085518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7478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to merge onto TX-99</w:t>
            </w:r>
            <w:r w:rsidR="007F04E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D7478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Toll Road</w:t>
            </w:r>
          </w:p>
          <w:p w14:paraId="4D40F074" w14:textId="77777777" w:rsidR="00D7478B" w:rsidRPr="00D7478B" w:rsidRDefault="00D7478B" w:rsidP="00D747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F557199" w14:textId="77777777" w:rsidR="00D7478B" w:rsidRPr="00697DAD" w:rsidRDefault="00D7478B" w:rsidP="00D7478B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697DAD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Follow TX-99 and I-10 W to I-35 Frontage Rd in San Antonio</w:t>
            </w:r>
          </w:p>
          <w:p w14:paraId="1BF3E429" w14:textId="77777777" w:rsidR="00D7478B" w:rsidRPr="00D7478B" w:rsidRDefault="00D7478B" w:rsidP="00D747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684A9BF" w14:textId="2C8A7A5F" w:rsidR="00D7478B" w:rsidRPr="00D7478B" w:rsidRDefault="00D7478B" w:rsidP="008B628B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7478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TX-99 for 21.0 mi</w:t>
            </w:r>
            <w:r w:rsidR="007F04E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gramStart"/>
            <w:r w:rsidRPr="00D7478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Toll road</w:t>
            </w:r>
            <w:proofErr w:type="gramEnd"/>
          </w:p>
          <w:p w14:paraId="5A70EEB5" w14:textId="77777777" w:rsidR="00D7478B" w:rsidRPr="00D7478B" w:rsidRDefault="00D7478B" w:rsidP="008B628B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7478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right 2 lanes to merge onto I-10 W toward San Antonio for 162 </w:t>
            </w:r>
            <w:proofErr w:type="gramStart"/>
            <w:r w:rsidRPr="00D7478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39828C5E" w14:textId="77777777" w:rsidR="00D7478B" w:rsidRPr="00D7478B" w:rsidRDefault="00D7478B" w:rsidP="008B628B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7478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Take exit 581 toward TX-130 for 0.3 </w:t>
            </w:r>
            <w:proofErr w:type="gramStart"/>
            <w:r w:rsidRPr="00D7478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604FBA3A" w14:textId="77777777" w:rsidR="00D7478B" w:rsidRPr="00D7478B" w:rsidRDefault="00D7478B" w:rsidP="008B628B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7478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Keep right at the fork, follow signs for I-410 N and merge onto I-410 N for 1.4 </w:t>
            </w:r>
            <w:proofErr w:type="gramStart"/>
            <w:r w:rsidRPr="00D7478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195DD205" w14:textId="77777777" w:rsidR="003B4C0E" w:rsidRPr="003B4C0E" w:rsidRDefault="003B4C0E" w:rsidP="003B4C0E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B4C0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lane to take the exit toward I- 410 Access Rd</w:t>
            </w:r>
          </w:p>
          <w:p w14:paraId="42FB991C" w14:textId="3F4EC2D6" w:rsidR="00D7478B" w:rsidRDefault="003B4C0E" w:rsidP="003B4C0E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B4C0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Keep right and merge onto I- 410 Access Rd</w:t>
            </w:r>
          </w:p>
          <w:p w14:paraId="04470001" w14:textId="77777777" w:rsidR="003B4C0E" w:rsidRDefault="003B4C0E" w:rsidP="003B4C0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06BE169" w14:textId="77777777" w:rsidR="00467824" w:rsidRPr="00467824" w:rsidRDefault="00467824" w:rsidP="0046782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467824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Drive to Binz Engleman Rd in Fort Sam Houston</w:t>
            </w:r>
          </w:p>
          <w:p w14:paraId="35B34798" w14:textId="77777777" w:rsidR="00467824" w:rsidRPr="00467824" w:rsidRDefault="00467824" w:rsidP="0046782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019E15A" w14:textId="3BC1A393" w:rsidR="00467824" w:rsidRPr="00467824" w:rsidRDefault="00467824" w:rsidP="00467824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6782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I- 410 Access Rd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</w:t>
            </w:r>
            <w:r w:rsidRPr="0046782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0.2 </w:t>
            </w:r>
            <w:proofErr w:type="gramStart"/>
            <w:r w:rsidRPr="0046782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2C1E9259" w14:textId="77777777" w:rsidR="00467824" w:rsidRPr="00467824" w:rsidRDefault="00467824" w:rsidP="00467824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6782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left 2 lanes to turn left onto Binz Engleman Rd for 1.4 </w:t>
            </w:r>
            <w:proofErr w:type="gramStart"/>
            <w:r w:rsidRPr="0046782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765CCB60" w14:textId="77777777" w:rsidR="00467824" w:rsidRDefault="00467824" w:rsidP="00467824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6782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Head west on Binz Engleman Rd/Schofield Rd</w:t>
            </w:r>
          </w:p>
          <w:p w14:paraId="60F313C4" w14:textId="62EAFE42" w:rsidR="00467824" w:rsidRDefault="00467824" w:rsidP="00467824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6782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Binz Engleman Rd</w:t>
            </w:r>
            <w:r w:rsidR="0006060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to enter gate.</w:t>
            </w:r>
          </w:p>
          <w:p w14:paraId="6E6D4B2B" w14:textId="77777777" w:rsidR="00060601" w:rsidRDefault="00060601" w:rsidP="00467824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018732A" w14:textId="77777777" w:rsidR="00060601" w:rsidRDefault="00060601" w:rsidP="0006060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Stop at gate.</w:t>
            </w:r>
          </w:p>
          <w:p w14:paraId="5AF90B1D" w14:textId="0E1E3899" w:rsidR="006465B9" w:rsidRDefault="006465B9" w:rsidP="0006060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Gate Address:  </w:t>
            </w:r>
            <w:r w:rsidRPr="006465B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3500 Binz Engleman Rd, San Antonio, TX 78219</w:t>
            </w:r>
          </w:p>
          <w:p w14:paraId="68118D02" w14:textId="77777777" w:rsidR="00060601" w:rsidRPr="00467824" w:rsidRDefault="00060601" w:rsidP="00467824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84A23A3" w14:textId="77777777" w:rsidR="00467824" w:rsidRPr="00467824" w:rsidRDefault="00467824" w:rsidP="00467824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6782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Binz Engleman Rd turns left and becomes S-33 Rd/Nursery Rd</w:t>
            </w:r>
          </w:p>
          <w:p w14:paraId="7F461175" w14:textId="77777777" w:rsidR="00467824" w:rsidRPr="00467824" w:rsidRDefault="00467824" w:rsidP="00467824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6782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to follow Nursery Rd</w:t>
            </w:r>
          </w:p>
          <w:p w14:paraId="3E18AF43" w14:textId="77777777" w:rsidR="00467824" w:rsidRPr="00467824" w:rsidRDefault="00467824" w:rsidP="00467824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6782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Slight left to stay on Nursery Rd</w:t>
            </w:r>
          </w:p>
          <w:p w14:paraId="54087D9F" w14:textId="77777777" w:rsidR="00467824" w:rsidRPr="00467824" w:rsidRDefault="00467824" w:rsidP="00467824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6782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Nursery Rd/Williams Rd/Williams Wy</w:t>
            </w:r>
          </w:p>
          <w:p w14:paraId="64C82642" w14:textId="77777777" w:rsidR="00467824" w:rsidRPr="00467824" w:rsidRDefault="00467824" w:rsidP="00467824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6782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to follow Nursery Rd</w:t>
            </w:r>
          </w:p>
          <w:p w14:paraId="5BB31773" w14:textId="76B85F93" w:rsidR="00D7478B" w:rsidRDefault="00F44BEF" w:rsidP="00CA501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44BE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</w:t>
            </w:r>
            <w:r w:rsidR="00516BE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="000F451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Winans Rd for 0.5 </w:t>
            </w:r>
            <w:proofErr w:type="gramStart"/>
            <w:r w:rsidR="000F451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38B825D1" w14:textId="7EF6FC9D" w:rsidR="000F4511" w:rsidRDefault="00A00CFD" w:rsidP="00CA501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School and lot </w:t>
            </w:r>
            <w:proofErr w:type="gramStart"/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is</w:t>
            </w:r>
            <w:proofErr w:type="gramEnd"/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on the left.</w:t>
            </w:r>
          </w:p>
          <w:p w14:paraId="5F6D26DC" w14:textId="77777777" w:rsidR="002F25A9" w:rsidRDefault="002F25A9" w:rsidP="00CA501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1B72216" w14:textId="77777777" w:rsidR="002F25A9" w:rsidRDefault="002F25A9" w:rsidP="00CA501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24ECA54" w14:textId="6DFDF859" w:rsidR="002F25A9" w:rsidRDefault="002F25A9" w:rsidP="00CA501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Image for the gate location:</w:t>
            </w:r>
          </w:p>
          <w:p w14:paraId="41D0750F" w14:textId="57083F32" w:rsidR="00D7478B" w:rsidRDefault="002F25A9" w:rsidP="002F25A9">
            <w:pPr>
              <w:spacing w:after="0" w:line="240" w:lineRule="auto"/>
              <w:ind w:left="144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138F6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726D3F92" wp14:editId="642CBF25">
                  <wp:extent cx="5525271" cy="3667637"/>
                  <wp:effectExtent l="0" t="0" r="0" b="9525"/>
                  <wp:docPr id="15693990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939903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5271" cy="366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0C6651" w14:textId="77777777" w:rsidR="00D7478B" w:rsidRPr="009A1428" w:rsidRDefault="00D7478B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34DC6" w:rsidRPr="009A1428" w14:paraId="4B60AF8B" w14:textId="77777777" w:rsidTr="008A00E8">
        <w:trPr>
          <w:trHeight w:val="300"/>
        </w:trPr>
        <w:tc>
          <w:tcPr>
            <w:tcW w:w="6126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01B5B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6351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34DC6" w:rsidRPr="009A1428" w14:paraId="19B20F4D" w14:textId="77777777" w:rsidTr="008A00E8">
        <w:trPr>
          <w:trHeight w:val="300"/>
        </w:trPr>
        <w:tc>
          <w:tcPr>
            <w:tcW w:w="6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B33B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B297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34DC6" w:rsidRPr="009A1428" w14:paraId="68F308A6" w14:textId="77777777" w:rsidTr="008A00E8">
        <w:trPr>
          <w:trHeight w:val="300"/>
        </w:trPr>
        <w:tc>
          <w:tcPr>
            <w:tcW w:w="6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1AD6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522C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34DC6" w:rsidRPr="009A1428" w14:paraId="184A0C4F" w14:textId="77777777" w:rsidTr="008A00E8">
        <w:trPr>
          <w:trHeight w:val="300"/>
        </w:trPr>
        <w:tc>
          <w:tcPr>
            <w:tcW w:w="6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FAD8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1237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6BC6ED24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498471FE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915F71C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5AB5E535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0F26FBCC" w14:textId="64583CED" w:rsidR="009A1428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5CFB04C4" w14:textId="77777777" w:rsidR="004838BE" w:rsidRDefault="004838BE" w:rsidP="009A1428">
      <w:pPr>
        <w:pStyle w:val="NoSpacing"/>
        <w:rPr>
          <w:rFonts w:cstheme="minorHAnsi"/>
          <w:sz w:val="24"/>
          <w:szCs w:val="24"/>
        </w:rPr>
      </w:pPr>
    </w:p>
    <w:p w14:paraId="10ED423E" w14:textId="77777777" w:rsidR="004838BE" w:rsidRPr="003F1BD9" w:rsidRDefault="004838BE" w:rsidP="009A1428">
      <w:pPr>
        <w:pStyle w:val="NoSpacing"/>
        <w:rPr>
          <w:rFonts w:cstheme="minorHAnsi"/>
          <w:sz w:val="24"/>
          <w:szCs w:val="24"/>
        </w:rPr>
      </w:pPr>
    </w:p>
    <w:sectPr w:rsidR="004838BE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proofState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C4E"/>
    <w:rsid w:val="00041D27"/>
    <w:rsid w:val="00060601"/>
    <w:rsid w:val="000932BE"/>
    <w:rsid w:val="000E32A6"/>
    <w:rsid w:val="000F4511"/>
    <w:rsid w:val="001B1800"/>
    <w:rsid w:val="002F25A9"/>
    <w:rsid w:val="00342945"/>
    <w:rsid w:val="003B4C0E"/>
    <w:rsid w:val="003F1BD9"/>
    <w:rsid w:val="00467824"/>
    <w:rsid w:val="004838BE"/>
    <w:rsid w:val="004C5D5B"/>
    <w:rsid w:val="004F6494"/>
    <w:rsid w:val="005114C4"/>
    <w:rsid w:val="00516BEC"/>
    <w:rsid w:val="005648BD"/>
    <w:rsid w:val="00606C4E"/>
    <w:rsid w:val="006465B9"/>
    <w:rsid w:val="00653571"/>
    <w:rsid w:val="00697DAD"/>
    <w:rsid w:val="0078011F"/>
    <w:rsid w:val="007B64FD"/>
    <w:rsid w:val="007D1BAF"/>
    <w:rsid w:val="007F04E1"/>
    <w:rsid w:val="00815F23"/>
    <w:rsid w:val="0082285E"/>
    <w:rsid w:val="00855181"/>
    <w:rsid w:val="00891E0C"/>
    <w:rsid w:val="008A00E8"/>
    <w:rsid w:val="008B628B"/>
    <w:rsid w:val="00934DC6"/>
    <w:rsid w:val="009A1428"/>
    <w:rsid w:val="009E5EDF"/>
    <w:rsid w:val="00A00CFD"/>
    <w:rsid w:val="00AC2216"/>
    <w:rsid w:val="00B64192"/>
    <w:rsid w:val="00BF10BB"/>
    <w:rsid w:val="00C138F6"/>
    <w:rsid w:val="00CA5018"/>
    <w:rsid w:val="00CC5CFB"/>
    <w:rsid w:val="00D7478B"/>
    <w:rsid w:val="00DB220F"/>
    <w:rsid w:val="00E24F87"/>
    <w:rsid w:val="00E8023D"/>
    <w:rsid w:val="00ED1234"/>
    <w:rsid w:val="00ED7527"/>
    <w:rsid w:val="00F131B2"/>
    <w:rsid w:val="00F44BEF"/>
    <w:rsid w:val="00FD3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C8C27"/>
  <w15:chartTrackingRefBased/>
  <w15:docId w15:val="{428CCE42-E1E4-4C6C-948E-52C4F702C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richdrichd.github.io/BDFleet/7-21/s2h_alt.pdf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richdrichd.github.io/BDFleet" TargetMode="Externa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17</TotalTime>
  <Pages>1</Pages>
  <Words>324</Words>
  <Characters>1851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16</cp:revision>
  <dcterms:created xsi:type="dcterms:W3CDTF">2023-07-22T03:52:00Z</dcterms:created>
  <dcterms:modified xsi:type="dcterms:W3CDTF">2023-07-22T04:18:00Z</dcterms:modified>
</cp:coreProperties>
</file>