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A4382BA" w:rsidR="00891E0C" w:rsidRPr="009A1428" w:rsidRDefault="0014108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4108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2,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8DF9D04" w:rsidR="00891E0C" w:rsidRPr="009A1428" w:rsidRDefault="005940E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Dana Heights HS to San Bernardino Valley College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0094224" w:rsidR="00891E0C" w:rsidRPr="003F1BD9" w:rsidRDefault="00AC4F7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1214A4" w14:textId="77777777" w:rsidR="00F91638" w:rsidRPr="00F91638" w:rsidRDefault="00F91638" w:rsidP="00F916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916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Dana Hills HS</w:t>
            </w:r>
          </w:p>
          <w:p w14:paraId="14AEA163" w14:textId="77777777" w:rsidR="00F91638" w:rsidRPr="00F91638" w:rsidRDefault="00F91638" w:rsidP="00F916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916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33333 Golden Lantern</w:t>
            </w:r>
          </w:p>
          <w:p w14:paraId="292C4F10" w14:textId="0A720339" w:rsidR="009A1428" w:rsidRPr="009A1428" w:rsidRDefault="00F91638" w:rsidP="00F916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916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Dana Point, CA 92629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6E63C3C" w14:textId="77777777" w:rsidR="00F91638" w:rsidRPr="00F91638" w:rsidRDefault="00F91638" w:rsidP="00F916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916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Bernardino Valley College</w:t>
            </w:r>
          </w:p>
          <w:p w14:paraId="39A1ABE1" w14:textId="77777777" w:rsidR="00F91638" w:rsidRPr="00F91638" w:rsidRDefault="00F91638" w:rsidP="00F916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916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S. Mount Vernon</w:t>
            </w:r>
          </w:p>
          <w:p w14:paraId="23E1E025" w14:textId="0A4BA7AA" w:rsidR="009A1428" w:rsidRPr="009A1428" w:rsidRDefault="00F91638" w:rsidP="00F916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916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Bernardino, CA 92410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2C02BD9" w:rsidR="009A1428" w:rsidRPr="003F1BD9" w:rsidRDefault="00E76A0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93A94F" wp14:editId="59B07D34">
                  <wp:extent cx="3314700" cy="2733675"/>
                  <wp:effectExtent l="0" t="0" r="0" b="9525"/>
                  <wp:docPr id="143063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2733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050E7E43" w:rsidR="009A1428" w:rsidRPr="003F1BD9" w:rsidRDefault="00A01FE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01F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80E9175" wp14:editId="67513C60">
                  <wp:extent cx="3448050" cy="2766734"/>
                  <wp:effectExtent l="0" t="0" r="0" b="0"/>
                  <wp:docPr id="2088051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0517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174" cy="280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3785CF50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6F0A81" w14:textId="48B82020" w:rsidR="003F1BD9" w:rsidRPr="003F1BD9" w:rsidRDefault="0025672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6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AB54743" wp14:editId="777BB4CC">
                  <wp:extent cx="4944165" cy="5820587"/>
                  <wp:effectExtent l="0" t="0" r="8890" b="8890"/>
                  <wp:docPr id="1015204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2048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3D59BAE" w14:textId="77777777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215D7" w14:textId="77777777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I-5 N in San Juan Capistrano from Stonehill Dr</w:t>
            </w:r>
          </w:p>
          <w:p w14:paraId="24CC925A" w14:textId="4AEA49A8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1757D7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east on Acapulco Dr toward Golden Lantern for 0.1 mi</w:t>
            </w:r>
          </w:p>
          <w:p w14:paraId="3591C872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Golden Lantern for 0.2 mi</w:t>
            </w:r>
          </w:p>
          <w:p w14:paraId="34C38220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Stonehill Dr for 1.3 mi</w:t>
            </w:r>
          </w:p>
          <w:p w14:paraId="4B63CEC1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the ramp onto I-5 N</w:t>
            </w:r>
          </w:p>
          <w:p w14:paraId="40AC9EB1" w14:textId="77777777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950B3B5" w14:textId="60D6F7DC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I-5 N. Take CA-241 N, CA-91 E and I-215 N to S Inland Center Dr in San Bernardino.</w:t>
            </w:r>
          </w:p>
          <w:p w14:paraId="680B0490" w14:textId="1918A0A1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9BAF20A" w14:textId="15607E1A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Merge onto I-5 N </w:t>
            </w:r>
            <w:r w:rsidR="006871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and continue </w:t>
            </w:r>
            <w:r w:rsidR="00C074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north</w:t>
            </w:r>
          </w:p>
          <w:p w14:paraId="4076FBC4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95 to merge onto CA-133 N toward Riverside</w:t>
            </w:r>
          </w:p>
          <w:p w14:paraId="2FA55F5A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 for 3.3 mi</w:t>
            </w:r>
          </w:p>
          <w:p w14:paraId="7647CEAB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BD06132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take exit 14B to merge onto CA-241 N toward Riverside</w:t>
            </w:r>
          </w:p>
          <w:p w14:paraId="442D845E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 for 12.2 mi</w:t>
            </w:r>
          </w:p>
          <w:p w14:paraId="213BF5BF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39A to merge onto CA-91 E toward Riverside for 25.0 mi</w:t>
            </w:r>
          </w:p>
          <w:p w14:paraId="144F73EF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I-215 N for 7.0 mi</w:t>
            </w:r>
          </w:p>
          <w:p w14:paraId="471F5F9B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42A for Inland Ctr Dr toward Mill Street for 0.5 mi</w:t>
            </w:r>
          </w:p>
          <w:p w14:paraId="33FB9DB4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6DDC30D" w14:textId="77777777" w:rsidR="000B709A" w:rsidRPr="000B709A" w:rsidRDefault="000B709A" w:rsidP="000B709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Drive to W Grant Ave</w:t>
            </w:r>
          </w:p>
          <w:p w14:paraId="1490C090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Inland Center Dr for 0.2 mi</w:t>
            </w:r>
          </w:p>
          <w:p w14:paraId="10380AF0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Sharp right turn onto S I St for 0.1 mi</w:t>
            </w:r>
          </w:p>
          <w:p w14:paraId="51085C9F" w14:textId="77777777" w:rsidR="000B709A" w:rsidRP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Grant Ave for 0.5 mi</w:t>
            </w:r>
          </w:p>
          <w:p w14:paraId="37F903C3" w14:textId="48D62BE2" w:rsidR="000B709A" w:rsidRDefault="000B709A" w:rsidP="000B709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B70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lot attendants as directed.</w:t>
            </w:r>
          </w:p>
          <w:p w14:paraId="0BB6C326" w14:textId="77777777" w:rsidR="000B709A" w:rsidRPr="009A1428" w:rsidRDefault="000B709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B709A"/>
    <w:rsid w:val="00141083"/>
    <w:rsid w:val="00256721"/>
    <w:rsid w:val="003B0D64"/>
    <w:rsid w:val="003F1BD9"/>
    <w:rsid w:val="00567BF6"/>
    <w:rsid w:val="005940EC"/>
    <w:rsid w:val="0068717C"/>
    <w:rsid w:val="00757AED"/>
    <w:rsid w:val="00891E0C"/>
    <w:rsid w:val="009A1428"/>
    <w:rsid w:val="00A01FE9"/>
    <w:rsid w:val="00AC4F76"/>
    <w:rsid w:val="00B64192"/>
    <w:rsid w:val="00C0748B"/>
    <w:rsid w:val="00E76A02"/>
    <w:rsid w:val="00F9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35</TotalTime>
  <Pages>1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13</cp:revision>
  <dcterms:created xsi:type="dcterms:W3CDTF">2023-06-23T02:46:00Z</dcterms:created>
  <dcterms:modified xsi:type="dcterms:W3CDTF">2023-07-01T20:25:00Z</dcterms:modified>
</cp:coreProperties>
</file>