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0563783B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5307F435" w:rsidR="00891E0C" w:rsidRPr="009A1428" w:rsidRDefault="008A568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A568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Tuesday, July 4,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2F1E6A0B" w:rsidR="00891E0C" w:rsidRPr="009A1428" w:rsidRDefault="008A568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A568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Palm Desert High School</w:t>
            </w:r>
            <w:r w:rsidR="00672AA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5146E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Bulldog Stadium </w:t>
            </w:r>
            <w:r w:rsidR="00672AA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Fresno State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8C69F17" w:rsidR="00891E0C" w:rsidRPr="003F1BD9" w:rsidRDefault="00792AA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7693BBF" w14:textId="77777777" w:rsidR="003D4158" w:rsidRPr="003D4158" w:rsidRDefault="003D4158" w:rsidP="003D41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D41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Palm Desert High School</w:t>
            </w:r>
          </w:p>
          <w:p w14:paraId="7B25F2CA" w14:textId="77777777" w:rsidR="003D4158" w:rsidRPr="003D4158" w:rsidRDefault="003D4158" w:rsidP="003D41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D41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74910 Aztec Rd</w:t>
            </w:r>
          </w:p>
          <w:p w14:paraId="292C4F10" w14:textId="79E01881" w:rsidR="009A1428" w:rsidRPr="009A1428" w:rsidRDefault="003D4158" w:rsidP="003D415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D41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Palm Desert, CA 92260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5CE6826" w14:textId="77777777" w:rsidR="00A167B4" w:rsidRDefault="00A167B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Bulldog Stadium</w:t>
            </w:r>
          </w:p>
          <w:p w14:paraId="0A69CDBB" w14:textId="77777777" w:rsidR="005146E3" w:rsidRDefault="00A167B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67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1620 E Bulldog Ln</w:t>
            </w:r>
          </w:p>
          <w:p w14:paraId="23E1E025" w14:textId="392CE569" w:rsidR="009A1428" w:rsidRPr="009A1428" w:rsidRDefault="00A167B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67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Fresno, CA 93710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AB15E46" w:rsidR="009A1428" w:rsidRPr="003F1BD9" w:rsidRDefault="001607A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07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7A8B95" wp14:editId="75ECBD5E">
                  <wp:extent cx="3727407" cy="3028950"/>
                  <wp:effectExtent l="0" t="0" r="6985" b="0"/>
                  <wp:docPr id="1209648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64851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289" cy="306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57FCB89" w:rsidR="009A1428" w:rsidRPr="003F1BD9" w:rsidRDefault="00FE580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580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B01777" wp14:editId="40600C44">
                  <wp:extent cx="3609814" cy="3067050"/>
                  <wp:effectExtent l="0" t="0" r="0" b="0"/>
                  <wp:docPr id="103271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126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91" cy="307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4E06BF65" w:rsidR="003F1BD9" w:rsidRPr="003F1BD9" w:rsidRDefault="0068746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8746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E97781" wp14:editId="1D019A14">
                  <wp:extent cx="5791200" cy="5516694"/>
                  <wp:effectExtent l="0" t="0" r="0" b="8255"/>
                  <wp:docPr id="377643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434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47" cy="552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E241854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EEEEEC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I-10 W</w:t>
            </w:r>
          </w:p>
          <w:p w14:paraId="5B509BBD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7390DB" w14:textId="77777777" w:rsidR="00C4622B" w:rsidRDefault="00C4622B" w:rsidP="00C4622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out of the school to head southeast on Aztec Rd toward Cook St</w:t>
            </w:r>
          </w:p>
          <w:p w14:paraId="7288EA50" w14:textId="77777777" w:rsidR="00C4622B" w:rsidRPr="00C4622B" w:rsidRDefault="00C4622B" w:rsidP="00C4622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Cook St for 3.7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D5FEF0A" w14:textId="77777777" w:rsidR="00C4622B" w:rsidRPr="00C4622B" w:rsidRDefault="00C4622B" w:rsidP="00C4622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Slight right to merge onto I-10 W for 0.2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FA4A42C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3B00BA" w14:textId="0CEBB834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4622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C4622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I-10 W. Take CA-210 W, I-210 W, I-5 N and CA-99 N to E </w:t>
            </w:r>
            <w:proofErr w:type="spellStart"/>
            <w:r w:rsidRPr="00C4622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Ashlan</w:t>
            </w:r>
            <w:proofErr w:type="spellEnd"/>
            <w:r w:rsidRPr="00C4622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Ave in Fresno.</w:t>
            </w:r>
          </w:p>
          <w:p w14:paraId="4497CA1E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E31C621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I-10 W for 28.8 mi</w:t>
            </w:r>
          </w:p>
          <w:p w14:paraId="2F8F93A7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77C for CA-210 toward Pasadena for 0.8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6AFAE17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CA-210 W for 59.5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AEAEC2F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take exit 1A for I-5 N/Golden State Fwy toward Sacramento</w:t>
            </w:r>
          </w:p>
          <w:p w14:paraId="16C0FE6E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 and merge onto I-5 N/Golden State Fwy</w:t>
            </w:r>
          </w:p>
          <w:p w14:paraId="284B727E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I-5 N</w:t>
            </w:r>
          </w:p>
          <w:p w14:paraId="101306DD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CA-99 N, follow signs for Bakersfield/Fresno</w:t>
            </w:r>
          </w:p>
          <w:p w14:paraId="6FCA8420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131 to merge onto CA-41 N toward Yosemite for 2.7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801D35E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128A for CA-168 E for 1.9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531FC7C" w14:textId="77777777" w:rsidR="00C4622B" w:rsidRPr="00C4622B" w:rsidRDefault="00C4622B" w:rsidP="00B345A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CA-168 for 2.2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E2D5429" w14:textId="77777777" w:rsidR="00C4622B" w:rsidRPr="00C4622B" w:rsidRDefault="00C4622B" w:rsidP="001569E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3 toward E </w:t>
            </w:r>
            <w:proofErr w:type="spell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Ashlan</w:t>
            </w:r>
            <w:proofErr w:type="spellEnd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Ave for 0.3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D01371F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AC8377" w14:textId="77777777" w:rsidR="00C4622B" w:rsidRPr="001569E3" w:rsidRDefault="00C4622B" w:rsidP="00C4622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569E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Cedar Ave to E Bulldog Ln</w:t>
            </w:r>
          </w:p>
          <w:p w14:paraId="0F3C58F4" w14:textId="77777777" w:rsidR="00C4622B" w:rsidRPr="00C4622B" w:rsidRDefault="00C4622B" w:rsidP="00C4622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92D51A0" w14:textId="77777777" w:rsidR="00C4622B" w:rsidRPr="00C4622B" w:rsidRDefault="00C4622B" w:rsidP="001569E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E </w:t>
            </w:r>
            <w:proofErr w:type="spell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Ashlan</w:t>
            </w:r>
            <w:proofErr w:type="spellEnd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Ave for 0.5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10D9D0D" w14:textId="77777777" w:rsidR="00C4622B" w:rsidRPr="00C4622B" w:rsidRDefault="00C4622B" w:rsidP="001569E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Cedar Ave</w:t>
            </w:r>
          </w:p>
          <w:p w14:paraId="3283E818" w14:textId="77777777" w:rsidR="00C4622B" w:rsidRPr="00C4622B" w:rsidRDefault="00C4622B" w:rsidP="001569E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Bulldog Ln</w:t>
            </w:r>
          </w:p>
          <w:p w14:paraId="01EFB382" w14:textId="77777777" w:rsidR="00C4622B" w:rsidRPr="00C4622B" w:rsidRDefault="00C4622B" w:rsidP="001569E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Destination will be on the right in 0.2 </w:t>
            </w:r>
            <w:proofErr w:type="gramStart"/>
            <w:r w:rsidRPr="00C4622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3037965" w14:textId="77777777" w:rsidR="00C4622B" w:rsidRDefault="00C4622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3C51D7E" w14:textId="77777777" w:rsidR="0069423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CA937E" w14:textId="77777777" w:rsidR="0069423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813213" w14:textId="79839FE6" w:rsidR="00694238" w:rsidRPr="00807456" w:rsidRDefault="00694238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0745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Member Housing</w:t>
            </w:r>
          </w:p>
          <w:p w14:paraId="3C1D9E30" w14:textId="4966C55F" w:rsidR="00694238" w:rsidRDefault="00807456" w:rsidP="0080745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</w:rPr>
              <w:t>Rio Vista MS</w:t>
            </w:r>
            <w:r>
              <w:rPr>
                <w:rFonts w:ascii="Segoe UI" w:hAnsi="Segoe UI" w:cs="Segoe UI"/>
                <w:color w:val="212529"/>
              </w:rPr>
              <w:br/>
            </w:r>
            <w:r>
              <w:rPr>
                <w:rFonts w:ascii="Segoe UI" w:hAnsi="Segoe UI" w:cs="Segoe UI"/>
                <w:color w:val="212529"/>
                <w:shd w:val="clear" w:color="auto" w:fill="FFFFFF"/>
              </w:rPr>
              <w:t>6240 W. Palo Alto Ave</w:t>
            </w:r>
            <w:r>
              <w:rPr>
                <w:rFonts w:ascii="Segoe UI" w:hAnsi="Segoe UI" w:cs="Segoe UI"/>
                <w:color w:val="212529"/>
              </w:rPr>
              <w:br/>
            </w:r>
            <w:r>
              <w:rPr>
                <w:rFonts w:ascii="Segoe UI" w:hAnsi="Segoe UI" w:cs="Segoe UI"/>
                <w:color w:val="212529"/>
                <w:shd w:val="clear" w:color="auto" w:fill="FFFFFF"/>
              </w:rPr>
              <w:t>Fresno, CA 93722</w:t>
            </w:r>
          </w:p>
          <w:p w14:paraId="293B0D63" w14:textId="77777777" w:rsidR="0069423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63BFCE" w14:textId="1C97FD45" w:rsidR="00DC2BE4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From Stadium to </w:t>
            </w:r>
            <w:r w:rsidR="00FA5D9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Housing</w:t>
            </w:r>
          </w:p>
          <w:p w14:paraId="4D344979" w14:textId="77777777" w:rsidR="00FA5D9D" w:rsidRDefault="00FA5D9D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D8C53A" w14:textId="77777777" w:rsidR="00DC2BE4" w:rsidRPr="00DC2BE4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Bulldog Stadium - 1620 E Bulldog Ln, Fresno, CA 93710</w:t>
            </w:r>
          </w:p>
          <w:p w14:paraId="37FA219E" w14:textId="77777777" w:rsidR="00DC2BE4" w:rsidRPr="00DC2BE4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 Bulldog Ln to N Cedar Ave</w:t>
            </w:r>
          </w:p>
          <w:p w14:paraId="1FC14E5C" w14:textId="77777777" w:rsidR="00DC2BE4" w:rsidRPr="00DC2BE4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 Herndon Ave to N Hayes Ave</w:t>
            </w:r>
          </w:p>
          <w:p w14:paraId="3DDF81B2" w14:textId="77777777" w:rsidR="00DC2BE4" w:rsidRPr="00DC2BE4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 N Hayes Ave to your </w:t>
            </w:r>
            <w:proofErr w:type="gramStart"/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  <w:proofErr w:type="gramEnd"/>
          </w:p>
          <w:p w14:paraId="39FCA616" w14:textId="2B3607C1" w:rsidR="00694238" w:rsidRDefault="00DC2BE4" w:rsidP="00DC2BE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2B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Rio Vista Middle School - 6240 W Palo Alto Ave, Fresno, CA 93722</w:t>
            </w:r>
          </w:p>
          <w:p w14:paraId="3EFE5255" w14:textId="77777777" w:rsidR="0069423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77FD28B" w14:textId="09C97B45" w:rsidR="00694238" w:rsidRDefault="00766359" w:rsidP="0076635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6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8ACBC1" wp14:editId="5F8F9D27">
                  <wp:extent cx="6838949" cy="1709737"/>
                  <wp:effectExtent l="0" t="0" r="635" b="5080"/>
                  <wp:docPr id="1772248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2484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4248" cy="171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36B62" w14:textId="77777777" w:rsidR="0069423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694238" w:rsidRPr="009A1428" w:rsidRDefault="0069423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1569E3"/>
    <w:rsid w:val="001607A8"/>
    <w:rsid w:val="003D4158"/>
    <w:rsid w:val="003F1BD9"/>
    <w:rsid w:val="005146E3"/>
    <w:rsid w:val="00672AA6"/>
    <w:rsid w:val="0068746C"/>
    <w:rsid w:val="00694238"/>
    <w:rsid w:val="00721FC3"/>
    <w:rsid w:val="00757AED"/>
    <w:rsid w:val="00766359"/>
    <w:rsid w:val="00792AA4"/>
    <w:rsid w:val="00807456"/>
    <w:rsid w:val="00891E0C"/>
    <w:rsid w:val="008A568C"/>
    <w:rsid w:val="009A1428"/>
    <w:rsid w:val="00A167B4"/>
    <w:rsid w:val="00B345A4"/>
    <w:rsid w:val="00B64192"/>
    <w:rsid w:val="00C4622B"/>
    <w:rsid w:val="00DC2BE4"/>
    <w:rsid w:val="00FA5D9D"/>
    <w:rsid w:val="00FE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4/h2n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28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19</cp:revision>
  <dcterms:created xsi:type="dcterms:W3CDTF">2023-06-23T02:46:00Z</dcterms:created>
  <dcterms:modified xsi:type="dcterms:W3CDTF">2023-07-04T18:56:00Z</dcterms:modified>
</cp:coreProperties>
</file>