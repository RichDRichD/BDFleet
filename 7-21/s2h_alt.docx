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34DC6" w:rsidRPr="009A1428" w14:paraId="5F75D656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130C3FD" w14:textId="77777777" w:rsidTr="008A00E8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056E2F7A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934DC6" w:rsidRPr="003F1BD9" w14:paraId="291D0DB1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5FE0103C" w:rsidR="00891E0C" w:rsidRPr="009A1428" w:rsidRDefault="0034294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94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July 21, 2023</w:t>
            </w:r>
          </w:p>
        </w:tc>
      </w:tr>
      <w:tr w:rsidR="00891E0C" w:rsidRPr="003F1BD9" w14:paraId="0A0F5AEE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58134866" w:rsidR="00891E0C" w:rsidRPr="009A1428" w:rsidRDefault="00815F2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15F2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Tomball ISD Stadium to Robert G. Cole HS</w:t>
            </w:r>
            <w:r w:rsidR="007B64F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San Antonio</w:t>
            </w:r>
          </w:p>
        </w:tc>
      </w:tr>
      <w:tr w:rsidR="00891E0C" w:rsidRPr="003F1BD9" w14:paraId="0A7AC296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02316205" w:rsidR="00891E0C" w:rsidRPr="003F1BD9" w:rsidRDefault="007B64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192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34DC6" w:rsidRPr="009A1428" w14:paraId="683F2272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A00E8" w:rsidRPr="009A1428" w14:paraId="3C4D6C18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34DC6" w:rsidRPr="009A1428" w14:paraId="02FC8FF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26B8778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 ISD Stadium</w:t>
            </w:r>
          </w:p>
          <w:p w14:paraId="6238DBEF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20235 Cypress Rosehill RD</w:t>
            </w:r>
          </w:p>
          <w:p w14:paraId="01389CE1" w14:textId="3A5A5BC2" w:rsidR="009A1428" w:rsidRPr="009A1428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Tomball, TX 77377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D413918" w14:textId="77777777" w:rsidR="00FD30A6" w:rsidRPr="00FD30A6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7A382DEC" w14:textId="77777777" w:rsidR="00FD30A6" w:rsidRPr="00FD30A6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73E71424" w14:textId="5846BFA1" w:rsidR="009A1428" w:rsidRPr="009A1428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</w:tr>
      <w:tr w:rsidR="00934DC6" w:rsidRPr="009A1428" w14:paraId="19951988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702EA6FA" w14:textId="77777777" w:rsidTr="008A00E8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A79687" w14:textId="179AFB2C" w:rsidR="009A1428" w:rsidRPr="003F1BD9" w:rsidRDefault="00AC221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C221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F8A8A24" wp14:editId="4ABE5061">
                  <wp:extent cx="3744906" cy="4057650"/>
                  <wp:effectExtent l="0" t="0" r="8255" b="0"/>
                  <wp:docPr id="1116205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059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710" cy="407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098A3FA0" w:rsidR="009A1428" w:rsidRPr="003F1BD9" w:rsidRDefault="00934DC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4DC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7B78477" wp14:editId="2CBD3775">
                  <wp:extent cx="3745174" cy="4134485"/>
                  <wp:effectExtent l="0" t="0" r="8255" b="0"/>
                  <wp:docPr id="504094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940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977" cy="41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33409CCB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8A00E8">
        <w:trPr>
          <w:trHeight w:val="4327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33C57C4B" w:rsidR="003F1BD9" w:rsidRPr="003F1BD9" w:rsidRDefault="008A00E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00E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3E0809" wp14:editId="4CB821B9">
                  <wp:extent cx="7667626" cy="2229548"/>
                  <wp:effectExtent l="0" t="0" r="0" b="0"/>
                  <wp:docPr id="50555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55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290" cy="225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33A3ACF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A00E8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AA3A54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9506BA" w14:textId="576FF400" w:rsidR="00D7478B" w:rsidRPr="00855181" w:rsidRDefault="00ED1234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85518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Note:</w:t>
            </w:r>
          </w:p>
          <w:p w14:paraId="327CE2BE" w14:textId="7F8B1D73" w:rsidR="00ED1234" w:rsidRDefault="00ED1234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This housing site is on a </w:t>
            </w:r>
            <w:r w:rsidR="005114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military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base.</w:t>
            </w:r>
          </w:p>
          <w:p w14:paraId="5FEC58A6" w14:textId="3AFD74D5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 address above is the address of the school on the base.</w:t>
            </w:r>
          </w:p>
          <w:p w14:paraId="65A520F0" w14:textId="01859143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These directions lead through the </w:t>
            </w:r>
            <w:r w:rsidR="004F64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gate of the base.</w:t>
            </w:r>
          </w:p>
          <w:p w14:paraId="2131B0B5" w14:textId="5A91891C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vehicles </w:t>
            </w:r>
            <w:r w:rsidR="004F64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are required to stop and the gate and check-in with the guard.</w:t>
            </w:r>
          </w:p>
          <w:p w14:paraId="3F4D5C4B" w14:textId="64ACD343" w:rsidR="004F6494" w:rsidRDefault="004F6494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passengers </w:t>
            </w:r>
            <w:r w:rsidR="004C5D5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need to be prepared with ID to potentially show the guard.</w:t>
            </w:r>
          </w:p>
          <w:p w14:paraId="6B2D98EE" w14:textId="503B19CF" w:rsidR="004C5D5B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Member buses will be escorted to the school.</w:t>
            </w:r>
          </w:p>
          <w:p w14:paraId="4410B403" w14:textId="6D9990D1" w:rsidR="009E5EDF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Other vehicles may</w:t>
            </w:r>
            <w:r w:rsidR="0078011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or may not, be escorted to the school.</w:t>
            </w:r>
          </w:p>
          <w:p w14:paraId="268C5AAB" w14:textId="77777777" w:rsidR="009E5EDF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95FD02E" w14:textId="6D454C56" w:rsidR="004C5D5B" w:rsidRPr="005114C4" w:rsidRDefault="004C5D5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</w:pP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If there </w:t>
            </w:r>
            <w:r w:rsidR="0078011F"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are</w:t>
            </w: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any issue</w:t>
            </w:r>
            <w:r w:rsidR="0078011F"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s</w:t>
            </w: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with access to the base, contact Keith</w:t>
            </w:r>
            <w:r w:rsidR="00F131B2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 </w:t>
            </w:r>
            <w:r w:rsidR="00653571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503-</w:t>
            </w:r>
            <w:r w:rsidR="00041D27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593-7787</w:t>
            </w:r>
          </w:p>
          <w:p w14:paraId="07909FD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5110D0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FED242" w14:textId="77777777" w:rsidR="00D7478B" w:rsidRPr="00ED7527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D752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TX-99</w:t>
            </w:r>
          </w:p>
          <w:p w14:paraId="6CD4E78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C2C656" w14:textId="77777777" w:rsidR="00D7478B" w:rsidRPr="00D7478B" w:rsidRDefault="00D7478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depart the show site heading south on Cypress Rosehill Rd</w:t>
            </w:r>
          </w:p>
          <w:p w14:paraId="513FB62B" w14:textId="77777777" w:rsidR="00D7478B" w:rsidRPr="00D7478B" w:rsidRDefault="00D7478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TX-99   Toll Road</w:t>
            </w:r>
          </w:p>
          <w:p w14:paraId="4D40F074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557199" w14:textId="77777777" w:rsidR="00D7478B" w:rsidRPr="00697DAD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97DA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TX-99 and I-10 W to I-35 Frontage Rd in San Antonio</w:t>
            </w:r>
          </w:p>
          <w:p w14:paraId="1BF3E429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84A9BF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TX-99 for 21.0 mi    Toll road</w:t>
            </w:r>
          </w:p>
          <w:p w14:paraId="5A70EEB5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merge onto I-10 W toward San Antonio for 162 mi</w:t>
            </w:r>
          </w:p>
          <w:p w14:paraId="39828C5E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581 toward TX-130 for 0.3 mi</w:t>
            </w:r>
          </w:p>
          <w:p w14:paraId="604FBA3A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I-410 N and merge onto I-410 N for 1.4 mi</w:t>
            </w:r>
          </w:p>
          <w:p w14:paraId="195DD205" w14:textId="77777777" w:rsidR="003B4C0E" w:rsidRPr="003B4C0E" w:rsidRDefault="003B4C0E" w:rsidP="003B4C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4C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exit toward I- 410 Access Rd</w:t>
            </w:r>
          </w:p>
          <w:p w14:paraId="42FB991C" w14:textId="3F4EC2D6" w:rsidR="00D7478B" w:rsidRDefault="003B4C0E" w:rsidP="003B4C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B4C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and merge onto I- 410 Access Rd</w:t>
            </w:r>
          </w:p>
          <w:p w14:paraId="04470001" w14:textId="77777777" w:rsidR="003B4C0E" w:rsidRDefault="003B4C0E" w:rsidP="003B4C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BE169" w14:textId="77777777" w:rsidR="00467824" w:rsidRPr="00467824" w:rsidRDefault="00467824" w:rsidP="0046782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Drive to </w:t>
            </w:r>
            <w:proofErr w:type="spellStart"/>
            <w:r w:rsidRPr="0046782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Binz</w:t>
            </w:r>
            <w:proofErr w:type="spellEnd"/>
            <w:r w:rsidRPr="0046782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6782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Engleman</w:t>
            </w:r>
            <w:proofErr w:type="spellEnd"/>
            <w:r w:rsidRPr="0046782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Rd in Fort Sam Houston</w:t>
            </w:r>
          </w:p>
          <w:p w14:paraId="35B34798" w14:textId="77777777" w:rsidR="00467824" w:rsidRPr="00467824" w:rsidRDefault="00467824" w:rsidP="0046782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019E15A" w14:textId="3BC1A393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I- 410 Access Rd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</w:t>
            </w: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0.2 mi</w:t>
            </w:r>
          </w:p>
          <w:p w14:paraId="2C1E9259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Binz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Engleman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1.4 mi</w:t>
            </w:r>
          </w:p>
          <w:p w14:paraId="765CCB60" w14:textId="77777777" w:rsid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Head west on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Binz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Engleman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Rd/Schofield Rd</w:t>
            </w:r>
          </w:p>
          <w:p w14:paraId="60F313C4" w14:textId="62EAFE42" w:rsid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Binz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Engleman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  <w:r w:rsidR="000606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enter gate.</w:t>
            </w:r>
          </w:p>
          <w:p w14:paraId="6E6D4B2B" w14:textId="77777777" w:rsidR="00060601" w:rsidRDefault="00060601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18732A" w14:textId="77777777" w:rsidR="00060601" w:rsidRDefault="00060601" w:rsidP="0006060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Stop at gate.</w:t>
            </w:r>
          </w:p>
          <w:p w14:paraId="68118D02" w14:textId="77777777" w:rsidR="00060601" w:rsidRPr="00467824" w:rsidRDefault="00060601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84A23A3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Binz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Engleman</w:t>
            </w:r>
            <w:proofErr w:type="spellEnd"/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turns left and becomes S-33 Rd/Nursery Rd</w:t>
            </w:r>
          </w:p>
          <w:p w14:paraId="7F461175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Nursery Rd</w:t>
            </w:r>
          </w:p>
          <w:p w14:paraId="3E18AF43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left to stay on Nursery Rd</w:t>
            </w:r>
          </w:p>
          <w:p w14:paraId="54087D9F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Nursery Rd/Williams Rd/Williams Wy</w:t>
            </w:r>
          </w:p>
          <w:p w14:paraId="64C82642" w14:textId="77777777" w:rsidR="00467824" w:rsidRPr="00467824" w:rsidRDefault="00467824" w:rsidP="00467824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6782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Nursery Rd</w:t>
            </w:r>
          </w:p>
          <w:p w14:paraId="5BB31773" w14:textId="76B85F93" w:rsidR="00D7478B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</w:t>
            </w:r>
            <w:r w:rsidR="00516B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0F45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="000F45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0.5 mi</w:t>
            </w:r>
          </w:p>
          <w:p w14:paraId="38B825D1" w14:textId="7EF6FC9D" w:rsidR="000F4511" w:rsidRDefault="00A00CFD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and lot is on the left.</w:t>
            </w:r>
          </w:p>
          <w:p w14:paraId="5F6D26DC" w14:textId="77777777" w:rsidR="002F25A9" w:rsidRDefault="002F25A9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B72216" w14:textId="77777777" w:rsidR="002F25A9" w:rsidRDefault="002F25A9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24ECA54" w14:textId="6DFDF859" w:rsidR="002F25A9" w:rsidRDefault="002F25A9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Image for the gate location:</w:t>
            </w:r>
          </w:p>
          <w:p w14:paraId="41D0750F" w14:textId="57083F32" w:rsidR="00D7478B" w:rsidRDefault="002F25A9" w:rsidP="002F25A9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138F6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26D3F92" wp14:editId="642CBF25">
                  <wp:extent cx="5525271" cy="3667637"/>
                  <wp:effectExtent l="0" t="0" r="0" b="9525"/>
                  <wp:docPr id="1569399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39903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1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C6651" w14:textId="77777777" w:rsidR="00D7478B" w:rsidRPr="009A1428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4B60AF8B" w14:textId="77777777" w:rsidTr="008A00E8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9B20F4D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8F308A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84A0C4F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64583CED" w:rsidR="009A1428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CFB04C4" w14:textId="77777777" w:rsidR="004838BE" w:rsidRDefault="004838BE" w:rsidP="009A1428">
      <w:pPr>
        <w:pStyle w:val="NoSpacing"/>
        <w:rPr>
          <w:rFonts w:cstheme="minorHAnsi"/>
          <w:sz w:val="24"/>
          <w:szCs w:val="24"/>
        </w:rPr>
      </w:pPr>
    </w:p>
    <w:p w14:paraId="10ED423E" w14:textId="77777777" w:rsidR="004838BE" w:rsidRPr="003F1BD9" w:rsidRDefault="004838BE" w:rsidP="009A1428">
      <w:pPr>
        <w:pStyle w:val="NoSpacing"/>
        <w:rPr>
          <w:rFonts w:cstheme="minorHAnsi"/>
          <w:sz w:val="24"/>
          <w:szCs w:val="24"/>
        </w:rPr>
      </w:pPr>
    </w:p>
    <w:sectPr w:rsidR="004838BE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41D27"/>
    <w:rsid w:val="00060601"/>
    <w:rsid w:val="000932BE"/>
    <w:rsid w:val="000E32A6"/>
    <w:rsid w:val="000F4511"/>
    <w:rsid w:val="001B1800"/>
    <w:rsid w:val="002F25A9"/>
    <w:rsid w:val="00342945"/>
    <w:rsid w:val="003B4C0E"/>
    <w:rsid w:val="003F1BD9"/>
    <w:rsid w:val="00467824"/>
    <w:rsid w:val="004838BE"/>
    <w:rsid w:val="004C5D5B"/>
    <w:rsid w:val="004F6494"/>
    <w:rsid w:val="005114C4"/>
    <w:rsid w:val="00516BEC"/>
    <w:rsid w:val="005648BD"/>
    <w:rsid w:val="00606C4E"/>
    <w:rsid w:val="00653571"/>
    <w:rsid w:val="00697DAD"/>
    <w:rsid w:val="0078011F"/>
    <w:rsid w:val="007B64FD"/>
    <w:rsid w:val="007D1BAF"/>
    <w:rsid w:val="00815F23"/>
    <w:rsid w:val="0082285E"/>
    <w:rsid w:val="00855181"/>
    <w:rsid w:val="00891E0C"/>
    <w:rsid w:val="008A00E8"/>
    <w:rsid w:val="008B628B"/>
    <w:rsid w:val="00934DC6"/>
    <w:rsid w:val="009A1428"/>
    <w:rsid w:val="009E5EDF"/>
    <w:rsid w:val="00A00CFD"/>
    <w:rsid w:val="00AC2216"/>
    <w:rsid w:val="00B64192"/>
    <w:rsid w:val="00BF10BB"/>
    <w:rsid w:val="00C138F6"/>
    <w:rsid w:val="00CA5018"/>
    <w:rsid w:val="00CC5CFB"/>
    <w:rsid w:val="00D7478B"/>
    <w:rsid w:val="00DB220F"/>
    <w:rsid w:val="00E8023D"/>
    <w:rsid w:val="00ED1234"/>
    <w:rsid w:val="00ED7527"/>
    <w:rsid w:val="00F131B2"/>
    <w:rsid w:val="00F44BEF"/>
    <w:rsid w:val="00FD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21/s2h_alt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</TotalTime>
  <Pages>1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12</cp:revision>
  <dcterms:created xsi:type="dcterms:W3CDTF">2023-07-22T03:52:00Z</dcterms:created>
  <dcterms:modified xsi:type="dcterms:W3CDTF">2023-07-22T04:11:00Z</dcterms:modified>
</cp:coreProperties>
</file>