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84718F" w:rsidRPr="009A1428" w14:paraId="5C88134B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01CC9D" w14:textId="77777777" w:rsidTr="007963F3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3D88398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84718F" w:rsidRPr="003F1BD9" w14:paraId="1DA98EEA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C009373" w:rsidR="00891E0C" w:rsidRPr="009A1428" w:rsidRDefault="00D2684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D2684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Thursday, July 20, 2023</w:t>
            </w:r>
          </w:p>
        </w:tc>
      </w:tr>
      <w:tr w:rsidR="00891E0C" w:rsidRPr="003F1BD9" w14:paraId="2FA65810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5EE001A" w:rsidR="00891E0C" w:rsidRPr="009A1428" w:rsidRDefault="003E614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E614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Spring HS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Berry Center</w:t>
            </w:r>
          </w:p>
        </w:tc>
      </w:tr>
      <w:tr w:rsidR="00891E0C" w:rsidRPr="003F1BD9" w14:paraId="10A035BE" w14:textId="77777777" w:rsidTr="007963F3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115A9ABC" w:rsidR="00891E0C" w:rsidRPr="003F1BD9" w:rsidRDefault="004D7D3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C7319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84718F" w:rsidRPr="009A1428" w14:paraId="7D432708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39CA83BA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84718F" w:rsidRPr="009A1428" w14:paraId="2B60C249" w14:textId="77777777" w:rsidTr="007963F3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7478A0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 HS</w:t>
            </w:r>
          </w:p>
          <w:p w14:paraId="71446944" w14:textId="77777777" w:rsidR="001E61A5" w:rsidRPr="001E61A5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19428 I-45</w:t>
            </w:r>
          </w:p>
          <w:p w14:paraId="292C4F10" w14:textId="6887390E" w:rsidR="009A1428" w:rsidRPr="009A1428" w:rsidRDefault="001E61A5" w:rsidP="001E61A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E61A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Spring, TX 77373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12DB588" w14:textId="2717E724" w:rsidR="002243BA" w:rsidRDefault="0027725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725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Berry Center of Northwest Houston</w:t>
            </w:r>
          </w:p>
          <w:p w14:paraId="7F10A038" w14:textId="77777777" w:rsidR="005F24DF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8877 Barker Cypress Rd</w:t>
            </w:r>
          </w:p>
          <w:p w14:paraId="23E1E025" w14:textId="0F710D1C" w:rsidR="009A1428" w:rsidRPr="009A1428" w:rsidRDefault="002243B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243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Cypress, TX 77433</w:t>
            </w:r>
          </w:p>
        </w:tc>
      </w:tr>
      <w:tr w:rsidR="0084718F" w:rsidRPr="009A1428" w14:paraId="3F9CCDE5" w14:textId="77777777" w:rsidTr="007963F3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545B847" w14:textId="77777777" w:rsidTr="007963F3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16F1A7EB" w:rsidR="009A1428" w:rsidRPr="003F1BD9" w:rsidRDefault="0058696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869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FC3AF9F" wp14:editId="5FB79DFC">
                  <wp:extent cx="3715385" cy="2872598"/>
                  <wp:effectExtent l="0" t="0" r="0" b="4445"/>
                  <wp:docPr id="176087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879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181" cy="291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44326B7B" w:rsidR="009A1428" w:rsidRPr="003F1BD9" w:rsidRDefault="00893DF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93DF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D522C04" wp14:editId="74B18941">
                  <wp:extent cx="3763319" cy="2733675"/>
                  <wp:effectExtent l="0" t="0" r="8890" b="0"/>
                  <wp:docPr id="1365231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23107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390" cy="2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8D0B4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147F7A61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7963F3">
        <w:trPr>
          <w:trHeight w:val="7410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38CF2C18" w:rsidR="003F1BD9" w:rsidRPr="003F1BD9" w:rsidRDefault="00C265F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265F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EDB56CD" wp14:editId="3F9DFE9E">
                  <wp:extent cx="5334744" cy="3991532"/>
                  <wp:effectExtent l="0" t="0" r="0" b="9525"/>
                  <wp:docPr id="1158305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3056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EC8282" w14:textId="77777777" w:rsidTr="007963F3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7963F3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7963F3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B3138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18C80D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I-45</w:t>
            </w:r>
          </w:p>
          <w:p w14:paraId="7DBF52B1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D4447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out of the school to head west on E Cypresswood Dr toward Springs Park Creek Blvd for 0.2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D526B8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N Fwy Service Rd for 0.3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DF3268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lane to take the I-45 S ramp for 0.3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D24DCC0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35A703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I-45, Sam Houston Tollway W and US-290 W to US-290 Frontage </w:t>
            </w:r>
            <w:proofErr w:type="gramStart"/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Rd..</w:t>
            </w:r>
            <w:proofErr w:type="gramEnd"/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27550232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342056B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I-45 for 6.6 mi</w:t>
            </w:r>
          </w:p>
          <w:p w14:paraId="16D697C4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60B to merge onto TX-8 Beltway W/Sam Houston Tollway W for 1.4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188EF08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Sam Houston Tollway W for 11.2 mi.    Toll Road</w:t>
            </w:r>
          </w:p>
          <w:p w14:paraId="3D46D28F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merge onto US-290 W toward Austin for 4.4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1088AD1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exit toward TX-6 S/Farm to Market 1960 E for 0.2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152AEA6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02C1B0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Take Hwy 6 S and West Rd to your destination in </w:t>
            </w:r>
            <w:proofErr w:type="gramStart"/>
            <w:r w:rsidRPr="002B627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Cypress</w:t>
            </w:r>
            <w:proofErr w:type="gramEnd"/>
          </w:p>
          <w:p w14:paraId="70CD5D4B" w14:textId="77777777" w:rsidR="002B627F" w:rsidRPr="002B627F" w:rsidRDefault="002B627F" w:rsidP="002B62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81022E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merge onto US-290 Frontage Rd. for 0.2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D3D62F9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middle 2 lanes to stay on US-290 Frontage Rd.</w:t>
            </w:r>
          </w:p>
          <w:p w14:paraId="570AB024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to stay on US-290 Frontage Rd.</w:t>
            </w:r>
          </w:p>
          <w:p w14:paraId="50142C12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left</w:t>
            </w:r>
            <w:proofErr w:type="gramEnd"/>
          </w:p>
          <w:p w14:paraId="30EB83F5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the ramp on the left onto Hwy 6 S for 1.5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6322A8A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West Rd for 3.6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D96D67C" w14:textId="77777777" w:rsidR="002B627F" w:rsidRPr="002B627F" w:rsidRDefault="002B627F" w:rsidP="002B627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Past Barker Cypress Rd, turn left into parking </w:t>
            </w:r>
            <w:proofErr w:type="gramStart"/>
            <w:r w:rsidRPr="002B62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</w:t>
            </w:r>
            <w:proofErr w:type="gramEnd"/>
          </w:p>
          <w:p w14:paraId="0BB6C326" w14:textId="77777777" w:rsidR="004C5DEF" w:rsidRPr="009A1428" w:rsidRDefault="004C5DEF" w:rsidP="00DB02F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4718F" w:rsidRPr="009A1428" w14:paraId="6932DD77" w14:textId="77777777" w:rsidTr="007963F3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C0FD5"/>
    <w:rsid w:val="001E61A5"/>
    <w:rsid w:val="002243BA"/>
    <w:rsid w:val="00277250"/>
    <w:rsid w:val="002A4D57"/>
    <w:rsid w:val="002B627F"/>
    <w:rsid w:val="00327AE9"/>
    <w:rsid w:val="00393965"/>
    <w:rsid w:val="003E614B"/>
    <w:rsid w:val="003F1BD9"/>
    <w:rsid w:val="004157EB"/>
    <w:rsid w:val="004C5DEF"/>
    <w:rsid w:val="004D38FD"/>
    <w:rsid w:val="004D7D37"/>
    <w:rsid w:val="00586960"/>
    <w:rsid w:val="005F24DF"/>
    <w:rsid w:val="0070448F"/>
    <w:rsid w:val="00757AED"/>
    <w:rsid w:val="007963F3"/>
    <w:rsid w:val="00801EAC"/>
    <w:rsid w:val="0084718F"/>
    <w:rsid w:val="00891E0C"/>
    <w:rsid w:val="00893DF2"/>
    <w:rsid w:val="008D0B4C"/>
    <w:rsid w:val="009A1428"/>
    <w:rsid w:val="009D7B13"/>
    <w:rsid w:val="00B64192"/>
    <w:rsid w:val="00C265F7"/>
    <w:rsid w:val="00C73197"/>
    <w:rsid w:val="00D26843"/>
    <w:rsid w:val="00DB02FB"/>
    <w:rsid w:val="00E4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0/h2r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56</TotalTime>
  <Pages>1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28</cp:revision>
  <dcterms:created xsi:type="dcterms:W3CDTF">2023-06-23T02:46:00Z</dcterms:created>
  <dcterms:modified xsi:type="dcterms:W3CDTF">2023-07-19T01:37:00Z</dcterms:modified>
</cp:coreProperties>
</file>