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35C9C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7A288D85" w:rsidR="009A1428" w:rsidRPr="009A1428" w:rsidRDefault="00035C9C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1C566FF0" w:rsidR="00891E0C" w:rsidRPr="009A1428" w:rsidRDefault="003D1EE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D1EE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30, 2023</w:t>
            </w:r>
          </w:p>
        </w:tc>
      </w:tr>
      <w:tr w:rsidR="00891E0C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276C23F1" w:rsidR="00891E0C" w:rsidRPr="009A1428" w:rsidRDefault="0000526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00526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BB&amp;T Field at Wake Forest University to Charles Herbert Flowers HS</w:t>
            </w:r>
          </w:p>
        </w:tc>
      </w:tr>
      <w:tr w:rsidR="00891E0C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0FFDC360" w:rsidR="00891E0C" w:rsidRPr="003F1BD9" w:rsidRDefault="004F2FB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353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A96ED18" w14:textId="77777777" w:rsidR="004C19D7" w:rsidRPr="004C19D7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BB&amp;T Field at Wake Forest University</w:t>
            </w:r>
          </w:p>
          <w:p w14:paraId="6B12A854" w14:textId="77777777" w:rsidR="004C19D7" w:rsidRPr="004C19D7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499 Deacon</w:t>
            </w:r>
          </w:p>
          <w:p w14:paraId="01389CE1" w14:textId="45D08CF6" w:rsidR="009A1428" w:rsidRPr="009A1428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Winston-Salem, NC 27105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B728BBE" w14:textId="77777777" w:rsidR="004C19D7" w:rsidRPr="004C19D7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Charles Herbert Flowers HS</w:t>
            </w:r>
          </w:p>
          <w:p w14:paraId="1467BF49" w14:textId="77777777" w:rsidR="004C19D7" w:rsidRPr="004C19D7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10001 Ardwick Ardmore Rd</w:t>
            </w:r>
          </w:p>
          <w:p w14:paraId="73E71424" w14:textId="6B21FD07" w:rsidR="009A1428" w:rsidRPr="009A1428" w:rsidRDefault="004C19D7" w:rsidP="004C19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9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Springdale, MD 20774</w:t>
            </w:r>
          </w:p>
        </w:tc>
      </w:tr>
      <w:tr w:rsidR="009A1428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12A55EFD" w:rsidR="009A1428" w:rsidRPr="003F1BD9" w:rsidRDefault="00A426D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26D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D39C9E7" wp14:editId="38D51D3F">
                  <wp:extent cx="3720010" cy="3914774"/>
                  <wp:effectExtent l="0" t="0" r="0" b="0"/>
                  <wp:docPr id="1976050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505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72" cy="392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708C65DE" w:rsidR="009A1428" w:rsidRPr="003F1BD9" w:rsidRDefault="00BA03B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A03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2CD974" wp14:editId="3C4476F5">
                  <wp:extent cx="3781425" cy="3148818"/>
                  <wp:effectExtent l="0" t="0" r="0" b="0"/>
                  <wp:docPr id="659642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642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942" cy="317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BA03BF" w:rsidRPr="009A1428" w:rsidRDefault="00BA03B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785F31D6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61679BD7" w:rsidR="003F1BD9" w:rsidRPr="003F1BD9" w:rsidRDefault="001F640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F64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ED27792" wp14:editId="4B420E87">
                  <wp:extent cx="5792008" cy="6011114"/>
                  <wp:effectExtent l="0" t="0" r="0" b="8890"/>
                  <wp:docPr id="849443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433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60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4C48B11A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A12C95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7383A3A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NC-8 S/US-52 S from Reynolds Blvd</w:t>
            </w:r>
          </w:p>
          <w:p w14:paraId="531EA4B3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9A15ADE" w14:textId="77777777" w:rsidR="0014646F" w:rsidRPr="0014646F" w:rsidRDefault="0014646F" w:rsidP="0014646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lot heading north on Whitaker Park</w:t>
            </w:r>
          </w:p>
          <w:p w14:paraId="1E27C972" w14:textId="77777777" w:rsidR="0014646F" w:rsidRPr="0014646F" w:rsidRDefault="0014646F" w:rsidP="0014646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Reynolds Blvd</w:t>
            </w:r>
          </w:p>
          <w:p w14:paraId="7767E93C" w14:textId="77777777" w:rsidR="0014646F" w:rsidRPr="0014646F" w:rsidRDefault="0014646F" w:rsidP="0014646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Akron Dr for 0.2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86BA64B" w14:textId="77777777" w:rsidR="0014646F" w:rsidRPr="0014646F" w:rsidRDefault="0014646F" w:rsidP="0014646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Leo St</w:t>
            </w:r>
          </w:p>
          <w:p w14:paraId="04D7830F" w14:textId="77777777" w:rsidR="0014646F" w:rsidRPr="0014646F" w:rsidRDefault="0014646F" w:rsidP="0014646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NC-8 S/US-52 S</w:t>
            </w:r>
          </w:p>
          <w:p w14:paraId="5ACB9AEF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039D69" w14:textId="77777777" w:rsidR="0014646F" w:rsidRPr="00985B6C" w:rsidRDefault="0014646F" w:rsidP="0014646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85B6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I-40 E, I-85 </w:t>
            </w:r>
            <w:proofErr w:type="gramStart"/>
            <w:r w:rsidRPr="00985B6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N</w:t>
            </w:r>
            <w:proofErr w:type="gramEnd"/>
            <w:r w:rsidRPr="00985B6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and I-95 N to Landover Rd in Lake Arbor</w:t>
            </w:r>
          </w:p>
          <w:p w14:paraId="35BAB623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EA3342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NC-8 S/US-52 S for 3.0 mi</w:t>
            </w:r>
          </w:p>
          <w:p w14:paraId="71BD3CF2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109A to merge onto NC-150 E/US-158 E/US-421 S toward Kernersville for 13.4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3D8052E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I-40 E/US-421 S for 4.8 mi</w:t>
            </w:r>
          </w:p>
          <w:p w14:paraId="114B7388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fork to stay on I-40 E, follow signs for I-73 N/Greensboro/Martinsville for 26.6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69BD644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continue on I-40 E/I-85 N for 19.5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377A878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continue on I-85 N, follow signs for Interstate 85/Durham for 140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0870585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EB97F4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Entering Virginia</w:t>
            </w:r>
          </w:p>
          <w:p w14:paraId="77316745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D53B708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and merge onto I-95 N for 27.1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FA17636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stay on I-95 N for 64.9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040DA53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I-95 N for 25.6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3045A6C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stay on I-95 N, follow signs for I-495 E/Baltimore for 5.5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90DCAE2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continue on I-495 E/I-95 N for 18.8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12D2CAC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D17A3E4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Passing through District of Columbia</w:t>
            </w:r>
          </w:p>
          <w:p w14:paraId="1EF740C4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Maryland</w:t>
            </w:r>
          </w:p>
          <w:p w14:paraId="0E7C5801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48C5B3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17 toward Bladensburg for 0.5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6C70764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738BF3" w14:textId="77777777" w:rsidR="0014646F" w:rsidRPr="00F13D5A" w:rsidRDefault="0014646F" w:rsidP="0014646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13D5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Take St </w:t>
            </w:r>
            <w:proofErr w:type="spellStart"/>
            <w:r w:rsidRPr="00F13D5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Josephs</w:t>
            </w:r>
            <w:proofErr w:type="spellEnd"/>
            <w:r w:rsidRPr="00F13D5A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Dr to Shekhar Ct</w:t>
            </w:r>
          </w:p>
          <w:p w14:paraId="07CCD69A" w14:textId="77777777" w:rsidR="0014646F" w:rsidRPr="0014646F" w:rsidRDefault="0014646F" w:rsidP="0014646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85185F2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Landover Rd</w:t>
            </w:r>
          </w:p>
          <w:p w14:paraId="4A8C7100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slightly left to stay on Landover Rd for 0.2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8D7EFE9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Landover Rd turns left and becomes St </w:t>
            </w:r>
            <w:proofErr w:type="spell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Josephs</w:t>
            </w:r>
            <w:proofErr w:type="spellEnd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Dr for 0.3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F1B6821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At the traffic circle, take the 2nd exit and stay on St </w:t>
            </w:r>
            <w:proofErr w:type="spell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Josephs</w:t>
            </w:r>
            <w:proofErr w:type="spellEnd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Dr for 1.0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9769374" w14:textId="77777777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Ardwick Ardmore Rd</w:t>
            </w:r>
          </w:p>
          <w:p w14:paraId="15039E56" w14:textId="70ED72C8" w:rsidR="0014646F" w:rsidRPr="0014646F" w:rsidRDefault="0014646F" w:rsidP="00F13D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School and lot </w:t>
            </w:r>
            <w:r w:rsidR="00C966A2"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</w:t>
            </w:r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 the </w:t>
            </w:r>
            <w:proofErr w:type="gramStart"/>
            <w:r w:rsidRPr="0014646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</w:t>
            </w:r>
            <w:proofErr w:type="gramEnd"/>
          </w:p>
          <w:p w14:paraId="680C6651" w14:textId="77777777" w:rsidR="0014646F" w:rsidRPr="009A1428" w:rsidRDefault="0014646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05262"/>
    <w:rsid w:val="00035C9C"/>
    <w:rsid w:val="0014646F"/>
    <w:rsid w:val="001F640A"/>
    <w:rsid w:val="003D1EE7"/>
    <w:rsid w:val="003F1BD9"/>
    <w:rsid w:val="004C19D7"/>
    <w:rsid w:val="004F2FB3"/>
    <w:rsid w:val="00606C4E"/>
    <w:rsid w:val="006C259B"/>
    <w:rsid w:val="00891E0C"/>
    <w:rsid w:val="008C7B86"/>
    <w:rsid w:val="00985B6C"/>
    <w:rsid w:val="009A1428"/>
    <w:rsid w:val="00A426D3"/>
    <w:rsid w:val="00A6707B"/>
    <w:rsid w:val="00B64192"/>
    <w:rsid w:val="00BA03BF"/>
    <w:rsid w:val="00C966A2"/>
    <w:rsid w:val="00F1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30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16</cp:revision>
  <cp:lastPrinted>2023-07-30T18:38:00Z</cp:lastPrinted>
  <dcterms:created xsi:type="dcterms:W3CDTF">2023-06-23T02:45:00Z</dcterms:created>
  <dcterms:modified xsi:type="dcterms:W3CDTF">2023-07-30T18:40:00Z</dcterms:modified>
</cp:coreProperties>
</file>