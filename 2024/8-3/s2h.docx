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7777"/>
        <w:gridCol w:w="6210"/>
      </w:tblGrid>
      <w:tr w:rsidR="00D0664C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B61C4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1613DCFD" w:rsidR="009A1428" w:rsidRPr="009A1428" w:rsidRDefault="009A1428" w:rsidP="00DB4423">
            <w:pPr>
              <w:spacing w:after="0" w:line="240" w:lineRule="auto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D0664C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24E44722" w:rsidR="00891E0C" w:rsidRPr="009A1428" w:rsidRDefault="00B00769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Friday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,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August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</w:t>
            </w:r>
            <w:r w:rsidR="00CC3A1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4458FED6" w:rsidR="00891E0C" w:rsidRPr="009A1428" w:rsidRDefault="00B00769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J Birney Crum Stadium</w:t>
            </w:r>
            <w:r w:rsidR="00F44C2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Case Western University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75B6079D" w:rsidR="00891E0C" w:rsidRPr="003F1BD9" w:rsidRDefault="001D122E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40</w:t>
            </w:r>
            <w:r w:rsidR="00BF21C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9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D0664C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D0664C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23418C0" w14:textId="77777777" w:rsidR="00C35C12" w:rsidRPr="00C35C12" w:rsidRDefault="00C35C12" w:rsidP="00C35C1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35C1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J Birney Crum Stadium</w:t>
            </w:r>
          </w:p>
          <w:p w14:paraId="0EBA7632" w14:textId="77777777" w:rsidR="00C35C12" w:rsidRPr="00C35C12" w:rsidRDefault="00C35C12" w:rsidP="00C35C1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35C1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Linden St. &amp; 20th Ave.</w:t>
            </w:r>
          </w:p>
          <w:p w14:paraId="292C4F10" w14:textId="3556EBF7" w:rsidR="009A1428" w:rsidRPr="009A1428" w:rsidRDefault="00C35C12" w:rsidP="00C35C1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35C1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Allentown PA, 19604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0B399D1" w14:textId="77777777" w:rsidR="00FF3846" w:rsidRDefault="00FF3846" w:rsidP="006E400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38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DiSanto Field</w:t>
            </w:r>
          </w:p>
          <w:p w14:paraId="2FB4BD77" w14:textId="4F624781" w:rsidR="00A01709" w:rsidRDefault="00FF3846" w:rsidP="006E400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38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1747 E 118th St</w:t>
            </w:r>
            <w:r w:rsidR="00A0170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.</w:t>
            </w:r>
          </w:p>
          <w:p w14:paraId="23E1E025" w14:textId="6CEF3442" w:rsidR="009A1428" w:rsidRPr="009A1428" w:rsidRDefault="00FF3846" w:rsidP="006E400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38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Cleveland, OH 44106</w:t>
            </w:r>
          </w:p>
        </w:tc>
      </w:tr>
      <w:tr w:rsidR="00D0664C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2CD863EC" w:rsidR="009A1428" w:rsidRPr="003F1BD9" w:rsidRDefault="00C740B6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740B6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47E11A8" wp14:editId="737800FE">
                  <wp:extent cx="4801270" cy="3229426"/>
                  <wp:effectExtent l="0" t="0" r="0" b="9525"/>
                  <wp:docPr id="18518010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80109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3229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3770B7CB" w:rsidR="005A1AE6" w:rsidRPr="009A1428" w:rsidRDefault="005A1AE6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5D67D580" w:rsidR="009A1428" w:rsidRPr="003F1BD9" w:rsidRDefault="005564AF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564AF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3768775" wp14:editId="6F11DB70">
                  <wp:extent cx="3762375" cy="5186452"/>
                  <wp:effectExtent l="0" t="0" r="0" b="0"/>
                  <wp:docPr id="14082303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823038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2231" cy="5213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CE415B" w:rsidRPr="009A1428" w:rsidRDefault="00CE415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52B33F37" w14:textId="77777777" w:rsidTr="001D122E">
        <w:trPr>
          <w:trHeight w:val="42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B2241C9" w14:textId="026E8544" w:rsidR="009F683A" w:rsidRDefault="00BF21CD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F21C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4FB42AA" wp14:editId="4F85EE37">
                  <wp:extent cx="8715376" cy="3169890"/>
                  <wp:effectExtent l="0" t="0" r="0" b="0"/>
                  <wp:docPr id="17776268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62683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7450" cy="3185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14C28881" w:rsidR="00D73157" w:rsidRPr="009A1428" w:rsidRDefault="00D73157" w:rsidP="006F2C6A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5A0EA9FC" w14:textId="77777777" w:rsidTr="001D122E">
        <w:trPr>
          <w:trHeight w:val="8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8D053C" w14:textId="77777777" w:rsidR="003F1BD9" w:rsidRPr="009A1428" w:rsidRDefault="003F1BD9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BF21CD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ACB26A7" w14:textId="77777777" w:rsidR="002734C1" w:rsidRDefault="002734C1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856C1AE" w14:textId="77777777" w:rsidR="00BF130A" w:rsidRPr="00BF130A" w:rsidRDefault="00BF130A" w:rsidP="00BF130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F130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I-78 W</w:t>
            </w:r>
          </w:p>
          <w:p w14:paraId="0F8DF6FE" w14:textId="39A88A9E" w:rsidR="00864583" w:rsidRPr="00864583" w:rsidRDefault="00864583" w:rsidP="0086458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6458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Head west on Linden St/Parkway Blvd</w:t>
            </w:r>
          </w:p>
          <w:p w14:paraId="544914DC" w14:textId="77777777" w:rsidR="00864583" w:rsidRPr="00864583" w:rsidRDefault="00864583" w:rsidP="0086458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6458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to follow Parkway Blvd for 0.6 mi</w:t>
            </w:r>
          </w:p>
          <w:p w14:paraId="12B22AAB" w14:textId="77777777" w:rsidR="00864583" w:rsidRPr="00864583" w:rsidRDefault="00864583" w:rsidP="0086458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6458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N Ott St for 0.2 mi</w:t>
            </w:r>
          </w:p>
          <w:p w14:paraId="581BA76E" w14:textId="77777777" w:rsidR="00864583" w:rsidRPr="00864583" w:rsidRDefault="00864583" w:rsidP="0086458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6458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PA-222 S/Hamilton Blvd for 1.8 mi</w:t>
            </w:r>
          </w:p>
          <w:p w14:paraId="79BF38DC" w14:textId="37F3017A" w:rsidR="00864583" w:rsidRPr="00864583" w:rsidRDefault="00864583" w:rsidP="0086458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6458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merge onto I-78 W/PA-309 N via the ramp to Tamaqua/Harrisburg for 0.5 mi</w:t>
            </w:r>
          </w:p>
          <w:p w14:paraId="56D0C73C" w14:textId="77777777" w:rsidR="00864583" w:rsidRDefault="00864583" w:rsidP="00BF130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22507B6" w14:textId="77777777" w:rsidR="00BF130A" w:rsidRPr="00BF130A" w:rsidRDefault="00BF130A" w:rsidP="00BF130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F130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 I-78 W. Take I-81 S, I-76 W and I-80 W to OH-10 in Cleveland</w:t>
            </w:r>
          </w:p>
          <w:p w14:paraId="394C2551" w14:textId="77777777" w:rsidR="00BF130A" w:rsidRPr="00964100" w:rsidRDefault="00BF130A" w:rsidP="00964100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410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I-78 W/PA-309 N for 53.5 mi</w:t>
            </w:r>
          </w:p>
          <w:p w14:paraId="394072C3" w14:textId="77777777" w:rsidR="00BF130A" w:rsidRPr="00964100" w:rsidRDefault="00BF130A" w:rsidP="00964100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410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merge onto I-81 S toward Harrisburg 37.2 mi</w:t>
            </w:r>
          </w:p>
          <w:p w14:paraId="787F709D" w14:textId="77777777" w:rsidR="00BF130A" w:rsidRPr="00964100" w:rsidRDefault="00BF130A" w:rsidP="00964100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410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52 for US-11 toward I-76/Penna Turn Pike/New Kingstown/Middlesex for 0.3 mi</w:t>
            </w:r>
          </w:p>
          <w:p w14:paraId="4C1025B4" w14:textId="77777777" w:rsidR="00BF130A" w:rsidRPr="00964100" w:rsidRDefault="00BF130A" w:rsidP="00964100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410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right at the fork, follow signs for Carlisle Barracks and merge onto US-11 S for 1.0 mi</w:t>
            </w:r>
          </w:p>
          <w:p w14:paraId="22834F2C" w14:textId="77777777" w:rsidR="00BF130A" w:rsidRPr="00964100" w:rsidRDefault="00BF130A" w:rsidP="00964100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410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right to merge onto I-76 W 250 mi      Toll Road</w:t>
            </w:r>
          </w:p>
          <w:p w14:paraId="22810A3A" w14:textId="77777777" w:rsidR="00BF130A" w:rsidRPr="00BF130A" w:rsidRDefault="00BF130A" w:rsidP="00BF130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B72123C" w14:textId="77777777" w:rsidR="00BF130A" w:rsidRPr="00BF130A" w:rsidRDefault="00BF130A" w:rsidP="00964100">
            <w:pPr>
              <w:spacing w:after="0" w:line="240" w:lineRule="auto"/>
              <w:ind w:left="36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F130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Entering Ohio</w:t>
            </w:r>
          </w:p>
          <w:p w14:paraId="7232665B" w14:textId="77777777" w:rsidR="00BF130A" w:rsidRPr="00BF130A" w:rsidRDefault="00BF130A" w:rsidP="00BF130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28D93BE" w14:textId="77777777" w:rsidR="00BF130A" w:rsidRPr="00964100" w:rsidRDefault="00BF130A" w:rsidP="00964100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410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I-80 W for 31.5 mi     Toll Road</w:t>
            </w:r>
          </w:p>
          <w:p w14:paraId="5C699C0A" w14:textId="77777777" w:rsidR="00BF130A" w:rsidRPr="00964100" w:rsidRDefault="00BF130A" w:rsidP="00964100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410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187 to merge onto I-480 W/OH-14 W toward Cleveland for 12.0 mi</w:t>
            </w:r>
          </w:p>
          <w:p w14:paraId="5A94186D" w14:textId="77777777" w:rsidR="00BF130A" w:rsidRPr="00964100" w:rsidRDefault="00BF130A" w:rsidP="00964100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410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3 lanes to take the ramp onto I-271 N/I-480 W for 2.4 mi</w:t>
            </w:r>
          </w:p>
          <w:p w14:paraId="7E7A03E8" w14:textId="77777777" w:rsidR="00BF130A" w:rsidRPr="00964100" w:rsidRDefault="00BF130A" w:rsidP="00964100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410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right to continue on I-480 W, follow signs for Airport/Rockside Rd/Cleveland for 8.2 mi</w:t>
            </w:r>
          </w:p>
          <w:p w14:paraId="29F4D438" w14:textId="77777777" w:rsidR="00BF130A" w:rsidRPr="00964100" w:rsidRDefault="00BF130A" w:rsidP="00964100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410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take exit 20A-20B to merge onto I-77 N toward Cleveland for 5.1 mi</w:t>
            </w:r>
          </w:p>
          <w:p w14:paraId="307E226A" w14:textId="77777777" w:rsidR="00BF130A" w:rsidRPr="00964100" w:rsidRDefault="00BF130A" w:rsidP="00964100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410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161B for I-490 toward I-71/I-90 W for 0.1 mi</w:t>
            </w:r>
          </w:p>
          <w:p w14:paraId="71FB0D94" w14:textId="77777777" w:rsidR="00BF130A" w:rsidRPr="00964100" w:rsidRDefault="00BF130A" w:rsidP="00964100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410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right onto the ramp to E 55th St for 0.4 mi</w:t>
            </w:r>
          </w:p>
          <w:p w14:paraId="4744D523" w14:textId="77777777" w:rsidR="00BF130A" w:rsidRPr="00964100" w:rsidRDefault="00BF130A" w:rsidP="00964100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410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I-490 E for 0.2 mi</w:t>
            </w:r>
          </w:p>
          <w:p w14:paraId="4F076B7C" w14:textId="77777777" w:rsidR="00BF130A" w:rsidRPr="00BF130A" w:rsidRDefault="00BF130A" w:rsidP="00BF130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AB35813" w14:textId="77777777" w:rsidR="00BF130A" w:rsidRPr="00BF130A" w:rsidRDefault="00BF130A" w:rsidP="00BF130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F130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 OH-10.</w:t>
            </w:r>
          </w:p>
          <w:p w14:paraId="1DE28C3D" w14:textId="77777777" w:rsidR="00BF130A" w:rsidRPr="00964100" w:rsidRDefault="00BF130A" w:rsidP="00964100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410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OH-10 for 2.9 mi</w:t>
            </w:r>
          </w:p>
          <w:p w14:paraId="172AB4B0" w14:textId="77777777" w:rsidR="00BF130A" w:rsidRPr="00964100" w:rsidRDefault="00BF130A" w:rsidP="00964100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410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Euclid Ave for 1.0 mi</w:t>
            </w:r>
          </w:p>
          <w:p w14:paraId="65209A97" w14:textId="4A71B953" w:rsidR="00BF21CD" w:rsidRDefault="00BF130A" w:rsidP="00964100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410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E 118th St for 0.1 mi</w:t>
            </w:r>
          </w:p>
          <w:p w14:paraId="4CA06B64" w14:textId="77777777" w:rsidR="00E14D3A" w:rsidRDefault="00E14D3A" w:rsidP="00E14D3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EA6B5A9" w14:textId="435ED86D" w:rsidR="00E14D3A" w:rsidRDefault="00E14D3A" w:rsidP="00E14D3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Food fleet into the lot at 117</w:t>
            </w:r>
            <w:r w:rsidRPr="00E14D3A">
              <w:rPr>
                <w:rFonts w:eastAsia="Times New Roman" w:cstheme="minorHAnsi"/>
                <w:color w:val="000000"/>
                <w:kern w:val="0"/>
                <w:sz w:val="24"/>
                <w:szCs w:val="24"/>
                <w:vertAlign w:val="superscript"/>
                <w14:ligatures w14:val="none"/>
              </w:rPr>
              <w:t>th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St.</w:t>
            </w:r>
          </w:p>
          <w:p w14:paraId="5AA19C61" w14:textId="5002C1E1" w:rsidR="00E14D3A" w:rsidRPr="00E14D3A" w:rsidRDefault="004D69E9" w:rsidP="00E14D3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Trucks and busses left on Fin</w:t>
            </w:r>
            <w:r w:rsidR="000B61C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n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igan</w:t>
            </w:r>
            <w:r w:rsidR="000B61C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Way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. </w:t>
            </w:r>
          </w:p>
          <w:p w14:paraId="0BB6C326" w14:textId="77777777" w:rsidR="00BF21CD" w:rsidRPr="009A1428" w:rsidRDefault="00BF21CD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06991"/>
    <w:multiLevelType w:val="hybridMultilevel"/>
    <w:tmpl w:val="675EFEB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C5B60"/>
    <w:multiLevelType w:val="hybridMultilevel"/>
    <w:tmpl w:val="8FDA1EA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ED2383"/>
    <w:multiLevelType w:val="hybridMultilevel"/>
    <w:tmpl w:val="1A9E988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8D0BDD"/>
    <w:multiLevelType w:val="hybridMultilevel"/>
    <w:tmpl w:val="ABF8D36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5037EA"/>
    <w:multiLevelType w:val="hybridMultilevel"/>
    <w:tmpl w:val="9FBA25C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88663B"/>
    <w:multiLevelType w:val="hybridMultilevel"/>
    <w:tmpl w:val="5F000F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BE25CF"/>
    <w:multiLevelType w:val="hybridMultilevel"/>
    <w:tmpl w:val="541AD18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502D38"/>
    <w:multiLevelType w:val="hybridMultilevel"/>
    <w:tmpl w:val="E4F4E3F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024E0B"/>
    <w:multiLevelType w:val="hybridMultilevel"/>
    <w:tmpl w:val="8B36307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216898"/>
    <w:multiLevelType w:val="hybridMultilevel"/>
    <w:tmpl w:val="BA64405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952F7"/>
    <w:multiLevelType w:val="hybridMultilevel"/>
    <w:tmpl w:val="4546DDA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CA5216"/>
    <w:multiLevelType w:val="hybridMultilevel"/>
    <w:tmpl w:val="B7A2363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AE7E6B"/>
    <w:multiLevelType w:val="hybridMultilevel"/>
    <w:tmpl w:val="5B04300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BA34C3"/>
    <w:multiLevelType w:val="hybridMultilevel"/>
    <w:tmpl w:val="B4DA9C4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9E4F5F"/>
    <w:multiLevelType w:val="hybridMultilevel"/>
    <w:tmpl w:val="6F30DD2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7F5184"/>
    <w:multiLevelType w:val="hybridMultilevel"/>
    <w:tmpl w:val="0A8CEB6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635821"/>
    <w:multiLevelType w:val="hybridMultilevel"/>
    <w:tmpl w:val="5CAA580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0A66B7"/>
    <w:multiLevelType w:val="hybridMultilevel"/>
    <w:tmpl w:val="8F6E01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8107390">
    <w:abstractNumId w:val="16"/>
  </w:num>
  <w:num w:numId="2" w16cid:durableId="1750148658">
    <w:abstractNumId w:val="5"/>
  </w:num>
  <w:num w:numId="3" w16cid:durableId="2133595044">
    <w:abstractNumId w:val="12"/>
  </w:num>
  <w:num w:numId="4" w16cid:durableId="435516066">
    <w:abstractNumId w:val="0"/>
  </w:num>
  <w:num w:numId="5" w16cid:durableId="1279603606">
    <w:abstractNumId w:val="10"/>
  </w:num>
  <w:num w:numId="6" w16cid:durableId="652685800">
    <w:abstractNumId w:val="13"/>
  </w:num>
  <w:num w:numId="7" w16cid:durableId="1241597669">
    <w:abstractNumId w:val="3"/>
  </w:num>
  <w:num w:numId="8" w16cid:durableId="1682002195">
    <w:abstractNumId w:val="1"/>
  </w:num>
  <w:num w:numId="9" w16cid:durableId="1247766212">
    <w:abstractNumId w:val="15"/>
  </w:num>
  <w:num w:numId="10" w16cid:durableId="1919829724">
    <w:abstractNumId w:val="8"/>
  </w:num>
  <w:num w:numId="11" w16cid:durableId="1121261582">
    <w:abstractNumId w:val="4"/>
  </w:num>
  <w:num w:numId="12" w16cid:durableId="1015300621">
    <w:abstractNumId w:val="7"/>
  </w:num>
  <w:num w:numId="13" w16cid:durableId="1246652527">
    <w:abstractNumId w:val="11"/>
  </w:num>
  <w:num w:numId="14" w16cid:durableId="1183712708">
    <w:abstractNumId w:val="17"/>
  </w:num>
  <w:num w:numId="15" w16cid:durableId="2118987672">
    <w:abstractNumId w:val="2"/>
  </w:num>
  <w:num w:numId="16" w16cid:durableId="1982270225">
    <w:abstractNumId w:val="9"/>
  </w:num>
  <w:num w:numId="17" w16cid:durableId="1541891523">
    <w:abstractNumId w:val="14"/>
  </w:num>
  <w:num w:numId="18" w16cid:durableId="186000198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25702"/>
    <w:rsid w:val="00063D0B"/>
    <w:rsid w:val="000A1265"/>
    <w:rsid w:val="000B61C4"/>
    <w:rsid w:val="000E0F59"/>
    <w:rsid w:val="0019381C"/>
    <w:rsid w:val="001D122E"/>
    <w:rsid w:val="00211AE9"/>
    <w:rsid w:val="00220EE6"/>
    <w:rsid w:val="002472DF"/>
    <w:rsid w:val="002725F0"/>
    <w:rsid w:val="002734C1"/>
    <w:rsid w:val="0030551D"/>
    <w:rsid w:val="00345F48"/>
    <w:rsid w:val="00363DB5"/>
    <w:rsid w:val="003E00C4"/>
    <w:rsid w:val="003F1BD9"/>
    <w:rsid w:val="00413970"/>
    <w:rsid w:val="004924FA"/>
    <w:rsid w:val="004D69E9"/>
    <w:rsid w:val="005208E3"/>
    <w:rsid w:val="005344CA"/>
    <w:rsid w:val="005564AF"/>
    <w:rsid w:val="00575CB6"/>
    <w:rsid w:val="00576929"/>
    <w:rsid w:val="00596832"/>
    <w:rsid w:val="005A1AE6"/>
    <w:rsid w:val="005D4EC3"/>
    <w:rsid w:val="005E4313"/>
    <w:rsid w:val="0060081D"/>
    <w:rsid w:val="006248D9"/>
    <w:rsid w:val="006446CF"/>
    <w:rsid w:val="006510BC"/>
    <w:rsid w:val="0065190C"/>
    <w:rsid w:val="006559EF"/>
    <w:rsid w:val="00671474"/>
    <w:rsid w:val="006D6615"/>
    <w:rsid w:val="006E4006"/>
    <w:rsid w:val="006F2C6A"/>
    <w:rsid w:val="00720919"/>
    <w:rsid w:val="007271AC"/>
    <w:rsid w:val="007319A2"/>
    <w:rsid w:val="00757AED"/>
    <w:rsid w:val="00776A5C"/>
    <w:rsid w:val="007925CA"/>
    <w:rsid w:val="007B2711"/>
    <w:rsid w:val="008141FD"/>
    <w:rsid w:val="00854A0C"/>
    <w:rsid w:val="00864583"/>
    <w:rsid w:val="008773B1"/>
    <w:rsid w:val="00891E0C"/>
    <w:rsid w:val="008B535E"/>
    <w:rsid w:val="00917840"/>
    <w:rsid w:val="00964100"/>
    <w:rsid w:val="009A1428"/>
    <w:rsid w:val="009D543D"/>
    <w:rsid w:val="009D6ACC"/>
    <w:rsid w:val="009F683A"/>
    <w:rsid w:val="009F78BB"/>
    <w:rsid w:val="00A00230"/>
    <w:rsid w:val="00A01305"/>
    <w:rsid w:val="00A01709"/>
    <w:rsid w:val="00A05E3A"/>
    <w:rsid w:val="00A32996"/>
    <w:rsid w:val="00A41B0C"/>
    <w:rsid w:val="00AC64D8"/>
    <w:rsid w:val="00B00769"/>
    <w:rsid w:val="00B306F2"/>
    <w:rsid w:val="00B56DED"/>
    <w:rsid w:val="00B64192"/>
    <w:rsid w:val="00B830E8"/>
    <w:rsid w:val="00B86359"/>
    <w:rsid w:val="00BB73C1"/>
    <w:rsid w:val="00BD5E1E"/>
    <w:rsid w:val="00BD651C"/>
    <w:rsid w:val="00BD7550"/>
    <w:rsid w:val="00BF130A"/>
    <w:rsid w:val="00BF21CD"/>
    <w:rsid w:val="00C21C47"/>
    <w:rsid w:val="00C35C12"/>
    <w:rsid w:val="00C65153"/>
    <w:rsid w:val="00C740B6"/>
    <w:rsid w:val="00CA00A1"/>
    <w:rsid w:val="00CA62D0"/>
    <w:rsid w:val="00CB52DB"/>
    <w:rsid w:val="00CC3A1B"/>
    <w:rsid w:val="00CE415B"/>
    <w:rsid w:val="00D0664C"/>
    <w:rsid w:val="00D146EA"/>
    <w:rsid w:val="00D22E78"/>
    <w:rsid w:val="00D46A61"/>
    <w:rsid w:val="00D73157"/>
    <w:rsid w:val="00D95FE9"/>
    <w:rsid w:val="00DB4423"/>
    <w:rsid w:val="00DE2AE9"/>
    <w:rsid w:val="00DE2CC0"/>
    <w:rsid w:val="00E14D3A"/>
    <w:rsid w:val="00E2256A"/>
    <w:rsid w:val="00E30D9E"/>
    <w:rsid w:val="00E67E73"/>
    <w:rsid w:val="00EB0EC7"/>
    <w:rsid w:val="00EC029C"/>
    <w:rsid w:val="00EE3204"/>
    <w:rsid w:val="00F13388"/>
    <w:rsid w:val="00F21AF8"/>
    <w:rsid w:val="00F25856"/>
    <w:rsid w:val="00F44C2A"/>
    <w:rsid w:val="00F506B0"/>
    <w:rsid w:val="00F53750"/>
    <w:rsid w:val="00F908A9"/>
    <w:rsid w:val="00F91BB7"/>
    <w:rsid w:val="00FB64CD"/>
    <w:rsid w:val="00FF3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D22E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163</TotalTime>
  <Pages>1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75</cp:revision>
  <dcterms:created xsi:type="dcterms:W3CDTF">2024-07-24T07:30:00Z</dcterms:created>
  <dcterms:modified xsi:type="dcterms:W3CDTF">2024-08-02T19:49:00Z</dcterms:modified>
</cp:coreProperties>
</file>