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7777"/>
        <w:gridCol w:w="6210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458FED6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Case Western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E224FD6" w:rsidR="00891E0C" w:rsidRPr="003F1BD9" w:rsidRDefault="001D122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402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23418C0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0EBA7632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92C4F10" w14:textId="3556EBF7" w:rsidR="009A1428" w:rsidRPr="009A1428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B399D1" w14:textId="77777777" w:rsidR="00FF3846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FB4BD77" w14:textId="4F624781" w:rsidR="00A01709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  <w:r w:rsidR="00A017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23E1E025" w14:textId="6CEF3442" w:rsidR="009A1428" w:rsidRPr="009A1428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CD863EC" w:rsidR="009A1428" w:rsidRPr="003F1BD9" w:rsidRDefault="00C740B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740B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7E11A8" wp14:editId="737800FE">
                  <wp:extent cx="4801270" cy="3229426"/>
                  <wp:effectExtent l="0" t="0" r="0" b="9525"/>
                  <wp:docPr id="1851801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8010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D67D580" w:rsidR="009A1428" w:rsidRPr="003F1BD9" w:rsidRDefault="005564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64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768775" wp14:editId="6F11DB70">
                  <wp:extent cx="3762375" cy="5186452"/>
                  <wp:effectExtent l="0" t="0" r="0" b="0"/>
                  <wp:docPr id="140823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03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31" cy="52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0B7C36FA" w:rsidR="009F683A" w:rsidRDefault="00D0664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0664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755D7F5" wp14:editId="35BF3354">
                  <wp:extent cx="8705848" cy="2139669"/>
                  <wp:effectExtent l="0" t="0" r="635" b="0"/>
                  <wp:docPr id="92988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81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6806" cy="215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695AF1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D280EE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I-476 N</w:t>
            </w:r>
          </w:p>
          <w:p w14:paraId="445F0EE5" w14:textId="4444BAEE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west on Linden St</w:t>
            </w:r>
          </w:p>
          <w:p w14:paraId="0DCB4947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Parkway Blvd for 1.1 mi</w:t>
            </w:r>
          </w:p>
          <w:p w14:paraId="4AC6D35A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Broadway for 1.9 mi</w:t>
            </w:r>
          </w:p>
          <w:p w14:paraId="48A70421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Hausman Rd</w:t>
            </w:r>
          </w:p>
          <w:p w14:paraId="4A56370F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Tilghman St for 0.7 mi</w:t>
            </w:r>
          </w:p>
          <w:p w14:paraId="688B28D1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Penna Turnpike ramp for 0.4 mi     Toll Road</w:t>
            </w:r>
          </w:p>
          <w:p w14:paraId="3DA9C91F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at the fork, follow signs for I-476 N/Scranton and merge onto I-476 N for 0.4 mi     Toll Road</w:t>
            </w:r>
          </w:p>
          <w:p w14:paraId="5AC3B1E0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8BCDCC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I-476 N and I-80 W to US-322 W/Mayfield Rd</w:t>
            </w:r>
          </w:p>
          <w:p w14:paraId="1DC8EB9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I-476 N for 37.2 mi     Toll Road</w:t>
            </w:r>
          </w:p>
          <w:p w14:paraId="4002071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95 toward Pocono/PA-940/I-80/Hazleton/Mt Pocono for 0.7 mi     Toll Road</w:t>
            </w:r>
          </w:p>
          <w:p w14:paraId="396B28FA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I-80 W toward Hazleton for 293 mi</w:t>
            </w:r>
          </w:p>
          <w:p w14:paraId="5F0FE21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61CCC5" w14:textId="77777777" w:rsidR="00EC029C" w:rsidRPr="00EC029C" w:rsidRDefault="00EC029C" w:rsidP="00EC029C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Ohio</w:t>
            </w:r>
          </w:p>
          <w:p w14:paraId="65F98CC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9AF887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 stay on I-80 W for 31.8 mi     Toll Road</w:t>
            </w:r>
          </w:p>
          <w:p w14:paraId="213D1009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187 to merge onto I-480 W/OH-14 W toward Cleveland for 12.0 mi</w:t>
            </w:r>
          </w:p>
          <w:p w14:paraId="3E9CFD90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3 lanes to take the ramp onto I-271 N/I-480 W for 2.4 mi</w:t>
            </w:r>
          </w:p>
          <w:p w14:paraId="27B8646A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I-271 N, follow signs for 271 N/Erie Pa for 9.3 mi</w:t>
            </w:r>
          </w:p>
          <w:p w14:paraId="67F10DF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34 to merge onto US-322 W/Mayfield Rd for 0.7 mi</w:t>
            </w:r>
          </w:p>
          <w:p w14:paraId="6E790ED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53B8A8D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US-322 W/Mayfield Rd to E 118th St in Cleveland</w:t>
            </w:r>
          </w:p>
          <w:p w14:paraId="374DCBDE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US-322 W/Mayfield Rd for 8.6 mi</w:t>
            </w:r>
          </w:p>
          <w:p w14:paraId="2011BB12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Euclid Ave for 0.3 mi</w:t>
            </w:r>
          </w:p>
          <w:p w14:paraId="06DA9D0E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118th St for 0.2 mi</w:t>
            </w:r>
          </w:p>
          <w:p w14:paraId="224B2EA3" w14:textId="77777777" w:rsidR="00EC029C" w:rsidRDefault="00EC029C" w:rsidP="00EC029C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20E7D" w14:textId="2B98DC61" w:rsidR="00EC029C" w:rsidRPr="00EC029C" w:rsidRDefault="00EC029C" w:rsidP="00EC029C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instructions</w:t>
            </w:r>
          </w:p>
          <w:p w14:paraId="70F06D5D" w14:textId="77777777" w:rsidR="008773B1" w:rsidRPr="002734C1" w:rsidRDefault="008773B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2"/>
  </w:num>
  <w:num w:numId="2" w16cid:durableId="1750148658">
    <w:abstractNumId w:val="4"/>
  </w:num>
  <w:num w:numId="3" w16cid:durableId="2133595044">
    <w:abstractNumId w:val="9"/>
  </w:num>
  <w:num w:numId="4" w16cid:durableId="435516066">
    <w:abstractNumId w:val="0"/>
  </w:num>
  <w:num w:numId="5" w16cid:durableId="1279603606">
    <w:abstractNumId w:val="7"/>
  </w:num>
  <w:num w:numId="6" w16cid:durableId="652685800">
    <w:abstractNumId w:val="10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11"/>
  </w:num>
  <w:num w:numId="10" w16cid:durableId="1919829724">
    <w:abstractNumId w:val="6"/>
  </w:num>
  <w:num w:numId="11" w16cid:durableId="1121261582">
    <w:abstractNumId w:val="3"/>
  </w:num>
  <w:num w:numId="12" w16cid:durableId="1015300621">
    <w:abstractNumId w:val="5"/>
  </w:num>
  <w:num w:numId="13" w16cid:durableId="12466525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1D122E"/>
    <w:rsid w:val="00211AE9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564AF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10BC"/>
    <w:rsid w:val="0065190C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773B1"/>
    <w:rsid w:val="00891E0C"/>
    <w:rsid w:val="008B535E"/>
    <w:rsid w:val="00917840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B00769"/>
    <w:rsid w:val="00B306F2"/>
    <w:rsid w:val="00B56DED"/>
    <w:rsid w:val="00B64192"/>
    <w:rsid w:val="00B830E8"/>
    <w:rsid w:val="00B86359"/>
    <w:rsid w:val="00BB73C1"/>
    <w:rsid w:val="00BD5E1E"/>
    <w:rsid w:val="00BD651C"/>
    <w:rsid w:val="00BD755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2256A"/>
    <w:rsid w:val="00E30D9E"/>
    <w:rsid w:val="00E67E73"/>
    <w:rsid w:val="00EB0EC7"/>
    <w:rsid w:val="00EC029C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152</TotalTime>
  <Pages>1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67</cp:revision>
  <dcterms:created xsi:type="dcterms:W3CDTF">2024-07-24T07:30:00Z</dcterms:created>
  <dcterms:modified xsi:type="dcterms:W3CDTF">2024-07-31T21:48:00Z</dcterms:modified>
</cp:coreProperties>
</file>