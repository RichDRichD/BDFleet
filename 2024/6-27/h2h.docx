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5FBAFC38" w:rsidR="00891E0C" w:rsidRPr="009A1428" w:rsidRDefault="008C0AA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1B8323E3" w:rsidR="00891E0C" w:rsidRPr="009A1428" w:rsidRDefault="005B13B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Adolfo Camarillo High School</w:t>
            </w:r>
            <w:r w:rsidR="008C0AA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177F44" w:rsidRPr="00177F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Gabrielino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13047CE8" w:rsidR="00891E0C" w:rsidRPr="003F1BD9" w:rsidRDefault="00ED0B0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D74627C" w14:textId="77777777" w:rsidR="00177F44" w:rsidRPr="00420EC1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Adolfo Camarillo High School</w:t>
            </w:r>
          </w:p>
          <w:p w14:paraId="64F2F8A0" w14:textId="77777777" w:rsidR="00177F44" w:rsidRPr="00420EC1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4660 Mission Oaks Blvd</w:t>
            </w:r>
          </w:p>
          <w:p w14:paraId="2CA5D510" w14:textId="5838FA33" w:rsidR="009A1428" w:rsidRPr="009A1428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Camarillo CA, 93012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EE9DBB" w14:textId="77777777" w:rsidR="00A82852" w:rsidRPr="00A82852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Gabrielino High School</w:t>
            </w:r>
          </w:p>
          <w:p w14:paraId="07A496FE" w14:textId="77777777" w:rsidR="00A82852" w:rsidRPr="00A82852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1327 S. San Gabriel Blvd</w:t>
            </w:r>
          </w:p>
          <w:p w14:paraId="70EB8EBE" w14:textId="71A6DE61" w:rsidR="009A1428" w:rsidRPr="009A1428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Gabriel CA, 01776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615FCC31" w:rsidR="009A1428" w:rsidRPr="003F1BD9" w:rsidRDefault="005A297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A297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3296CE3" wp14:editId="156FAF4B">
                  <wp:extent cx="3086100" cy="4284334"/>
                  <wp:effectExtent l="0" t="0" r="0" b="2540"/>
                  <wp:docPr id="1223878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8781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10" cy="430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6D272238" w:rsidR="009A1428" w:rsidRPr="003F1BD9" w:rsidRDefault="00E407F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07F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58C31F" wp14:editId="100432A5">
                  <wp:extent cx="3487054" cy="4257675"/>
                  <wp:effectExtent l="0" t="0" r="0" b="0"/>
                  <wp:docPr id="27421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212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8" cy="426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9D12D6" w14:textId="4C90A1D3" w:rsidR="003F1BD9" w:rsidRPr="009A1428" w:rsidRDefault="00CD2C0C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D2C0C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39CFCE8" wp14:editId="38A24384">
                  <wp:extent cx="7381875" cy="1747734"/>
                  <wp:effectExtent l="0" t="0" r="0" b="5080"/>
                  <wp:docPr id="1028068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0680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808" cy="17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B01718A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US-101</w:t>
            </w:r>
          </w:p>
          <w:p w14:paraId="25E74FE3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 parking lot, turn right onto Mission Oaks Blvd for 0.2 mi</w:t>
            </w:r>
          </w:p>
          <w:p w14:paraId="35F07E93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Adolfo Rd for 0.2 mi</w:t>
            </w:r>
          </w:p>
          <w:p w14:paraId="66348F56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turn right onto Santa Rosa Rd for 0.5 mi</w:t>
            </w:r>
          </w:p>
          <w:p w14:paraId="096BD074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US-101 S</w:t>
            </w:r>
          </w:p>
          <w:p w14:paraId="1BDEFF22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4EE6B9B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US-101 S and Hwy 134 E</w:t>
            </w:r>
          </w:p>
          <w:p w14:paraId="5B344C07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S for 38.4 mi</w:t>
            </w:r>
          </w:p>
          <w:p w14:paraId="00558D07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slightly left onto Hwy 134 E for 14.3 mi</w:t>
            </w:r>
          </w:p>
          <w:p w14:paraId="6D0FE8E8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I-210 E for 2.6 mi</w:t>
            </w:r>
          </w:p>
          <w:p w14:paraId="1667024C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29A toward San Gabriel Blvd for 0.2 mi</w:t>
            </w:r>
          </w:p>
          <w:p w14:paraId="2A3B6C25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B09358" w14:textId="68D18FA5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San Gabriel Blvd to </w:t>
            </w:r>
            <w:r w:rsid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</w:p>
          <w:p w14:paraId="451170E2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La Tierra St for 453 ft</w:t>
            </w:r>
          </w:p>
          <w:p w14:paraId="492466BE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turn right onto San Gabriel Blvd for 4.8 mi</w:t>
            </w:r>
          </w:p>
          <w:p w14:paraId="14865C4B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school parking lot.</w:t>
            </w:r>
          </w:p>
          <w:p w14:paraId="68B584F8" w14:textId="77777777" w:rsid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96E376" w14:textId="2039086D" w:rsidR="00972F8A" w:rsidRPr="00972F8A" w:rsidRDefault="00972F8A" w:rsidP="00972F8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72F8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Vehicle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972F8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parking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972F8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details:</w:t>
            </w:r>
          </w:p>
          <w:p w14:paraId="27A105ED" w14:textId="7176A347" w:rsidR="00972F8A" w:rsidRPr="008F607A" w:rsidRDefault="00B021F1" w:rsidP="00E000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this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narrow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covered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with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solar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panels,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some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BF29D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careful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BF29D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maneuvering.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="00972F8A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972F8A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caution.</w:t>
            </w:r>
          </w:p>
          <w:p w14:paraId="61E547E9" w14:textId="23B87C06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Semi’s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east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accessed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E0004A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off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Blvd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must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go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before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entertainers.</w:t>
            </w:r>
          </w:p>
          <w:p w14:paraId="30ECB818" w14:textId="101760B0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Admin,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ScoJo</w:t>
            </w:r>
            <w:proofErr w:type="spellEnd"/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Chili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Dog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also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east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accessed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BE2795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off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Blvd.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="007217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north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most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isle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stay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57125DBD" w14:textId="61A7CF68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other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vehicles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“around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back”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(to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west)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near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field.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This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accessed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Wells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St.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gate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area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Wells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BE2795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narrow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posts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well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overhead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solar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panels.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caution.</w:t>
            </w:r>
          </w:p>
          <w:p w14:paraId="0E3AA765" w14:textId="6342E15C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RV’s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should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go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first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followed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by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</w:t>
            </w:r>
            <w:r w:rsidR="002A5D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busses.</w:t>
            </w:r>
          </w:p>
          <w:p w14:paraId="27F3044E" w14:textId="77777777" w:rsidR="00972F8A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538306" w14:textId="2B1C4738" w:rsidR="00972F8A" w:rsidRDefault="00B021F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021F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6E500F0" wp14:editId="4A61EFF9">
                  <wp:extent cx="5611008" cy="4677428"/>
                  <wp:effectExtent l="0" t="0" r="8890" b="8890"/>
                  <wp:docPr id="101034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348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8" cy="46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7"/>
  </w:num>
  <w:num w:numId="2" w16cid:durableId="1092819134">
    <w:abstractNumId w:val="8"/>
  </w:num>
  <w:num w:numId="3" w16cid:durableId="746733878">
    <w:abstractNumId w:val="0"/>
  </w:num>
  <w:num w:numId="4" w16cid:durableId="2082216972">
    <w:abstractNumId w:val="4"/>
  </w:num>
  <w:num w:numId="5" w16cid:durableId="1171019960">
    <w:abstractNumId w:val="6"/>
  </w:num>
  <w:num w:numId="6" w16cid:durableId="364450798">
    <w:abstractNumId w:val="5"/>
  </w:num>
  <w:num w:numId="7" w16cid:durableId="1958290608">
    <w:abstractNumId w:val="2"/>
  </w:num>
  <w:num w:numId="8" w16cid:durableId="1358000493">
    <w:abstractNumId w:val="3"/>
  </w:num>
  <w:num w:numId="9" w16cid:durableId="642932017">
    <w:abstractNumId w:val="11"/>
  </w:num>
  <w:num w:numId="10" w16cid:durableId="1857571854">
    <w:abstractNumId w:val="9"/>
  </w:num>
  <w:num w:numId="11" w16cid:durableId="704333348">
    <w:abstractNumId w:val="1"/>
  </w:num>
  <w:num w:numId="12" w16cid:durableId="2465723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27B3E"/>
    <w:rsid w:val="00177F44"/>
    <w:rsid w:val="001921B8"/>
    <w:rsid w:val="001B66D8"/>
    <w:rsid w:val="00247DF9"/>
    <w:rsid w:val="00272E1F"/>
    <w:rsid w:val="002A5DEE"/>
    <w:rsid w:val="003B0BB5"/>
    <w:rsid w:val="003E2196"/>
    <w:rsid w:val="003F1BD9"/>
    <w:rsid w:val="00420EC1"/>
    <w:rsid w:val="00446E37"/>
    <w:rsid w:val="005556E8"/>
    <w:rsid w:val="00570F3E"/>
    <w:rsid w:val="005A297B"/>
    <w:rsid w:val="005B13B4"/>
    <w:rsid w:val="00602EE5"/>
    <w:rsid w:val="00634193"/>
    <w:rsid w:val="0064256F"/>
    <w:rsid w:val="00685ADF"/>
    <w:rsid w:val="006C7473"/>
    <w:rsid w:val="007217DE"/>
    <w:rsid w:val="007441E4"/>
    <w:rsid w:val="00836399"/>
    <w:rsid w:val="00891E0C"/>
    <w:rsid w:val="008C0AA3"/>
    <w:rsid w:val="008F607A"/>
    <w:rsid w:val="00903DEA"/>
    <w:rsid w:val="0091218C"/>
    <w:rsid w:val="00972F8A"/>
    <w:rsid w:val="009A1428"/>
    <w:rsid w:val="009F2A04"/>
    <w:rsid w:val="00A15476"/>
    <w:rsid w:val="00A20B86"/>
    <w:rsid w:val="00A643A7"/>
    <w:rsid w:val="00A82852"/>
    <w:rsid w:val="00B021F1"/>
    <w:rsid w:val="00B64192"/>
    <w:rsid w:val="00B97B41"/>
    <w:rsid w:val="00BB3051"/>
    <w:rsid w:val="00BE2795"/>
    <w:rsid w:val="00BF29DA"/>
    <w:rsid w:val="00C12997"/>
    <w:rsid w:val="00CD2C0C"/>
    <w:rsid w:val="00D15738"/>
    <w:rsid w:val="00D60324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8317F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89</TotalTime>
  <Pages>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24</cp:revision>
  <dcterms:created xsi:type="dcterms:W3CDTF">2024-06-26T02:47:00Z</dcterms:created>
  <dcterms:modified xsi:type="dcterms:W3CDTF">2024-06-27T00:58:00Z</dcterms:modified>
</cp:coreProperties>
</file>