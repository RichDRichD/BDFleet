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6210"/>
      </w:tblGrid>
      <w:tr w:rsidR="009A1428" w:rsidRPr="00D15738" w14:paraId="66BE1A4C" w14:textId="77777777" w:rsidTr="00D15738">
        <w:trPr>
          <w:trHeight w:val="108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C64E6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7BE58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2"/>
                <w:szCs w:val="12"/>
                <w14:ligatures w14:val="none"/>
              </w:rPr>
            </w:pPr>
          </w:p>
        </w:tc>
      </w:tr>
      <w:tr w:rsidR="009A1428" w:rsidRPr="009A1428" w14:paraId="5D961F07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03B7C4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ADB217" w14:textId="26C391FA" w:rsidR="009A1428" w:rsidRPr="009A1428" w:rsidRDefault="009A1428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  <w:tr w:rsidR="003F1BD9" w:rsidRPr="00D15738" w14:paraId="1B1ED916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31475A" w14:textId="77777777" w:rsidR="009A1428" w:rsidRPr="00D1573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18"/>
                <w:szCs w:val="18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B328A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8"/>
                <w:szCs w:val="18"/>
                <w14:ligatures w14:val="none"/>
              </w:rPr>
            </w:pPr>
          </w:p>
        </w:tc>
      </w:tr>
      <w:tr w:rsidR="00891E0C" w:rsidRPr="003F1BD9" w14:paraId="4BB0E92D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7AEBB3" w14:textId="184D785B" w:rsidR="00891E0C" w:rsidRPr="009A1428" w:rsidRDefault="00A20B86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Sunday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</w:t>
            </w:r>
            <w:r w:rsidR="00DE299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June 2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3</w:t>
            </w:r>
            <w:r w:rsidR="00ED4E8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2024</w:t>
            </w:r>
          </w:p>
        </w:tc>
      </w:tr>
      <w:tr w:rsidR="00891E0C" w:rsidRPr="003F1BD9" w14:paraId="38E240CD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EE3132" w14:textId="35D27BDA" w:rsidR="00891E0C" w:rsidRPr="009A1428" w:rsidRDefault="005B13B4" w:rsidP="005B13B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5B13B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Los </w:t>
            </w:r>
            <w:proofErr w:type="spellStart"/>
            <w:r w:rsidRPr="005B13B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Medanos</w:t>
            </w:r>
            <w:proofErr w:type="spellEnd"/>
            <w:r w:rsidRPr="005B13B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College to Adolfo Camarillo High School</w:t>
            </w:r>
          </w:p>
        </w:tc>
      </w:tr>
      <w:tr w:rsidR="00891E0C" w:rsidRPr="003F1BD9" w14:paraId="657FCD18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DCD90E" w14:textId="580EE429" w:rsidR="00891E0C" w:rsidRPr="003F1BD9" w:rsidRDefault="00A20B86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373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9A1428" w:rsidRPr="00D15738" w14:paraId="6DC5E95E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EBF7D8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900969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</w:p>
        </w:tc>
      </w:tr>
      <w:tr w:rsidR="009A1428" w:rsidRPr="009A1428" w14:paraId="5515493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C96AE6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BACF3E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17CFF740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74EA54EF" w14:textId="77777777" w:rsidR="009F2A04" w:rsidRPr="009F2A04" w:rsidRDefault="009F2A04" w:rsidP="009F2A0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F2A0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Los </w:t>
            </w:r>
            <w:proofErr w:type="spellStart"/>
            <w:r w:rsidRPr="009F2A0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Medanos</w:t>
            </w:r>
            <w:proofErr w:type="spellEnd"/>
            <w:r w:rsidRPr="009F2A0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College</w:t>
            </w:r>
          </w:p>
          <w:p w14:paraId="2F8B533C" w14:textId="77777777" w:rsidR="009F2A04" w:rsidRPr="009F2A04" w:rsidRDefault="009F2A04" w:rsidP="009F2A0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F2A0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2700 East Leland</w:t>
            </w:r>
          </w:p>
          <w:p w14:paraId="2CA5D510" w14:textId="4E5E9CBD" w:rsidR="009A1428" w:rsidRPr="009A1428" w:rsidRDefault="009F2A04" w:rsidP="009F2A0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F2A0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Pittsburg CA, 94565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7055D400" w14:textId="77777777" w:rsidR="00420EC1" w:rsidRPr="00420EC1" w:rsidRDefault="00420EC1" w:rsidP="00420EC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20E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Adolfo Camarillo High School</w:t>
            </w:r>
          </w:p>
          <w:p w14:paraId="1916F7AE" w14:textId="77777777" w:rsidR="00420EC1" w:rsidRPr="00420EC1" w:rsidRDefault="00420EC1" w:rsidP="00420EC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20E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4660 Mission Oaks Blvd</w:t>
            </w:r>
          </w:p>
          <w:p w14:paraId="70EB8EBE" w14:textId="296BB577" w:rsidR="009A1428" w:rsidRPr="009A1428" w:rsidRDefault="00420EC1" w:rsidP="00420EC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20E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Camarillo CA, 93012</w:t>
            </w:r>
          </w:p>
        </w:tc>
      </w:tr>
      <w:tr w:rsidR="009A1428" w:rsidRPr="009A1428" w14:paraId="6CD300BC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04D1F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9B2D64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247D87B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5D02D2C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E61DB02" w14:textId="2258D16E" w:rsidR="009A1428" w:rsidRPr="003F1BD9" w:rsidRDefault="00DE68C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E68C8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46732FD" wp14:editId="598965DD">
                  <wp:extent cx="3433314" cy="2754840"/>
                  <wp:effectExtent l="0" t="0" r="0" b="7620"/>
                  <wp:docPr id="9861480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614808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279" cy="278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BA3B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77449FE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3477D0D" w14:textId="3CC1FF56" w:rsidR="009A1428" w:rsidRPr="003F1BD9" w:rsidRDefault="00602EE5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02EE5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96D51EB" wp14:editId="5109B220">
                  <wp:extent cx="3010619" cy="2721778"/>
                  <wp:effectExtent l="0" t="0" r="0" b="2540"/>
                  <wp:docPr id="13863333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633330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7718" cy="2746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4590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570F3E" w14:paraId="284368DD" w14:textId="77777777" w:rsidTr="00570F3E">
        <w:trPr>
          <w:trHeight w:val="123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9489AFB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16E8725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4"/>
                <w:szCs w:val="14"/>
                <w14:ligatures w14:val="none"/>
              </w:rPr>
            </w:pPr>
          </w:p>
        </w:tc>
      </w:tr>
      <w:tr w:rsidR="003F1BD9" w:rsidRPr="003F1BD9" w14:paraId="4529EA3B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D1AB8A2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</w:t>
            </w:r>
            <w:proofErr w:type="gramEnd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Route</w:t>
            </w:r>
          </w:p>
        </w:tc>
      </w:tr>
      <w:tr w:rsidR="003F1BD9" w:rsidRPr="003F1BD9" w14:paraId="24E85F1B" w14:textId="77777777" w:rsidTr="00685ADF">
        <w:trPr>
          <w:trHeight w:val="5578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185A7F53" w14:textId="77777777" w:rsidR="00FD79B9" w:rsidRDefault="00FD79B9" w:rsidP="00E845C4">
            <w:pPr>
              <w:spacing w:after="0" w:line="240" w:lineRule="auto"/>
              <w:ind w:left="720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09D12D6" w14:textId="77873072" w:rsidR="003F1BD9" w:rsidRPr="009A1428" w:rsidRDefault="00E845C4" w:rsidP="00E845C4">
            <w:pPr>
              <w:spacing w:after="0" w:line="240" w:lineRule="auto"/>
              <w:ind w:left="720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E845C4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7983B60" wp14:editId="7BC669D3">
                  <wp:extent cx="2656936" cy="3399598"/>
                  <wp:effectExtent l="0" t="0" r="0" b="0"/>
                  <wp:docPr id="14851200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512000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633" cy="3408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1428" w:rsidRPr="00570F3E" w14:paraId="63552749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AE2ED5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47675D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6"/>
                <w:szCs w:val="16"/>
                <w14:ligatures w14:val="none"/>
              </w:rPr>
            </w:pPr>
          </w:p>
        </w:tc>
      </w:tr>
      <w:tr w:rsidR="003F1BD9" w:rsidRPr="003F1BD9" w14:paraId="71FF5DF5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4D106D1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493AE5CB" w14:textId="77777777" w:rsidTr="00570F3E">
        <w:trPr>
          <w:trHeight w:val="2508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0C3AB0C" w14:textId="77777777" w:rsidR="007441E4" w:rsidRPr="00A643A7" w:rsidRDefault="007441E4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8"/>
                <w:szCs w:val="18"/>
                <w14:ligatures w14:val="none"/>
              </w:rPr>
            </w:pPr>
          </w:p>
          <w:p w14:paraId="70F572FA" w14:textId="4B01A9B8" w:rsidR="007441E4" w:rsidRPr="007441E4" w:rsidRDefault="007441E4" w:rsidP="007441E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Get on CA4 E  from Delta Fair Blvd</w:t>
            </w:r>
          </w:p>
          <w:p w14:paraId="6C132A56" w14:textId="77777777" w:rsidR="007441E4" w:rsidRPr="00F8317F" w:rsidRDefault="007441E4" w:rsidP="00F8317F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831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from school onto E Leland Rd / Delta Fair Blvd</w:t>
            </w:r>
          </w:p>
          <w:p w14:paraId="364C285E" w14:textId="77777777" w:rsidR="007441E4" w:rsidRPr="00F8317F" w:rsidRDefault="007441E4" w:rsidP="00F8317F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831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left onto </w:t>
            </w:r>
            <w:proofErr w:type="spellStart"/>
            <w:r w:rsidRPr="00F831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Somersville</w:t>
            </w:r>
            <w:proofErr w:type="spellEnd"/>
            <w:r w:rsidRPr="00F831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Rd for 0.1 mi</w:t>
            </w:r>
          </w:p>
          <w:p w14:paraId="22B57332" w14:textId="77777777" w:rsidR="007441E4" w:rsidRPr="00F8317F" w:rsidRDefault="007441E4" w:rsidP="00F8317F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831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to merge onto CA-4 E toward Stockton/Martinez</w:t>
            </w:r>
          </w:p>
          <w:p w14:paraId="2610FEDC" w14:textId="77777777" w:rsidR="007441E4" w:rsidRPr="00F8317F" w:rsidRDefault="007441E4" w:rsidP="00F8317F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831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CA-4 E continue for 11.7 mi</w:t>
            </w:r>
          </w:p>
          <w:p w14:paraId="750E1283" w14:textId="77777777" w:rsidR="007441E4" w:rsidRPr="00A643A7" w:rsidRDefault="007441E4" w:rsidP="007441E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8"/>
                <w:szCs w:val="18"/>
                <w14:ligatures w14:val="none"/>
              </w:rPr>
            </w:pPr>
          </w:p>
          <w:p w14:paraId="37E92E91" w14:textId="77777777" w:rsidR="007441E4" w:rsidRPr="007441E4" w:rsidRDefault="007441E4" w:rsidP="007441E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Get on I-580</w:t>
            </w:r>
          </w:p>
          <w:p w14:paraId="74DF1C36" w14:textId="77777777" w:rsidR="007441E4" w:rsidRPr="00F8317F" w:rsidRDefault="007441E4" w:rsidP="00F8317F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831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2 lanes to turn left onto CA-4 for 3.9 mi</w:t>
            </w:r>
          </w:p>
          <w:p w14:paraId="2E4A4612" w14:textId="77777777" w:rsidR="007441E4" w:rsidRPr="00F8317F" w:rsidRDefault="007441E4" w:rsidP="00F8317F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831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CA-4 E</w:t>
            </w:r>
          </w:p>
          <w:p w14:paraId="726EDD27" w14:textId="77777777" w:rsidR="007441E4" w:rsidRPr="00F8317F" w:rsidRDefault="007441E4" w:rsidP="00F8317F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831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Slight right onto County Hwy J4/Byron Hwy</w:t>
            </w:r>
          </w:p>
          <w:p w14:paraId="22271F59" w14:textId="77777777" w:rsidR="007441E4" w:rsidRPr="00F8317F" w:rsidRDefault="007441E4" w:rsidP="00F8317F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831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to follow County Hwy J4 for 10.1 mi</w:t>
            </w:r>
          </w:p>
          <w:p w14:paraId="51EA6EAD" w14:textId="77777777" w:rsidR="007441E4" w:rsidRPr="00F8317F" w:rsidRDefault="007441E4" w:rsidP="00F8317F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831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Mountain House Pkwy for 4.4 mi</w:t>
            </w:r>
          </w:p>
          <w:p w14:paraId="29A4B86B" w14:textId="77777777" w:rsidR="007441E4" w:rsidRPr="00F8317F" w:rsidRDefault="007441E4" w:rsidP="00F8317F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831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Patterson Pass Rd for 407 ft</w:t>
            </w:r>
          </w:p>
          <w:p w14:paraId="2F43A4FB" w14:textId="77777777" w:rsidR="007441E4" w:rsidRPr="00F8317F" w:rsidRDefault="007441E4" w:rsidP="00F8317F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831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left to merge onto I-580 </w:t>
            </w:r>
          </w:p>
          <w:p w14:paraId="511D0F4B" w14:textId="77777777" w:rsidR="007441E4" w:rsidRPr="00A643A7" w:rsidRDefault="007441E4" w:rsidP="007441E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8"/>
                <w:szCs w:val="18"/>
                <w14:ligatures w14:val="none"/>
              </w:rPr>
            </w:pPr>
          </w:p>
          <w:p w14:paraId="62E08F7A" w14:textId="77777777" w:rsidR="007441E4" w:rsidRPr="007441E4" w:rsidRDefault="007441E4" w:rsidP="007441E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I-5 S to CA-118 W/CA-23 N</w:t>
            </w:r>
          </w:p>
          <w:p w14:paraId="364AFE47" w14:textId="77777777" w:rsidR="007441E4" w:rsidRPr="00F8317F" w:rsidRDefault="007441E4" w:rsidP="00F8317F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831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I-580 E for 14.0 mi</w:t>
            </w:r>
          </w:p>
          <w:p w14:paraId="7609ACA0" w14:textId="77777777" w:rsidR="007441E4" w:rsidRPr="00F8317F" w:rsidRDefault="007441E4" w:rsidP="00F8317F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831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I-5 S for 287 mi</w:t>
            </w:r>
          </w:p>
          <w:p w14:paraId="6C307739" w14:textId="77777777" w:rsidR="007441E4" w:rsidRPr="00F8317F" w:rsidRDefault="007441E4" w:rsidP="00F8317F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831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lane to take the I-405 S exit toward Santa Monica</w:t>
            </w:r>
          </w:p>
          <w:p w14:paraId="1A5AC4B7" w14:textId="77777777" w:rsidR="007441E4" w:rsidRPr="00F8317F" w:rsidRDefault="007441E4" w:rsidP="00F8317F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831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I-405 S/San Diego Fwy for 1.2 mi</w:t>
            </w:r>
          </w:p>
          <w:p w14:paraId="27394F76" w14:textId="77777777" w:rsidR="007441E4" w:rsidRPr="00F8317F" w:rsidRDefault="007441E4" w:rsidP="00F8317F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831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71A to merge onto CA-118 W toward Simi Valley for 24.2 mi</w:t>
            </w:r>
          </w:p>
          <w:p w14:paraId="5CAA376F" w14:textId="77777777" w:rsidR="007441E4" w:rsidRPr="00F8317F" w:rsidRDefault="007441E4" w:rsidP="00F8317F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831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18B to merge onto CA-118 W/CA-23 N/E Los Angeles Ave/New Los Angeles Ave toward Moorpark/Fillmore/Ventura</w:t>
            </w:r>
          </w:p>
          <w:p w14:paraId="091D87CD" w14:textId="77777777" w:rsidR="007441E4" w:rsidRPr="00A643A7" w:rsidRDefault="007441E4" w:rsidP="007441E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8"/>
                <w:szCs w:val="18"/>
                <w14:ligatures w14:val="none"/>
              </w:rPr>
            </w:pPr>
          </w:p>
          <w:p w14:paraId="4CEF7B38" w14:textId="77777777" w:rsidR="007441E4" w:rsidRPr="007441E4" w:rsidRDefault="007441E4" w:rsidP="007441E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</w:t>
            </w:r>
            <w:proofErr w:type="gramEnd"/>
            <w:r w:rsidRPr="007441E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CA-118 W/E Los Angeles Ave to destination </w:t>
            </w:r>
          </w:p>
          <w:p w14:paraId="14A4EC70" w14:textId="77777777" w:rsidR="007441E4" w:rsidRPr="00F8317F" w:rsidRDefault="007441E4" w:rsidP="0091218C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831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CA-118 W/CA-23 N/E Los Angeles Ave/New Los Angeles Ave</w:t>
            </w:r>
          </w:p>
          <w:p w14:paraId="160F41E8" w14:textId="77777777" w:rsidR="007441E4" w:rsidRPr="00F8317F" w:rsidRDefault="007441E4" w:rsidP="0091218C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831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to follow CA-118 W/E Los Angeles Ave for 7.6 mi</w:t>
            </w:r>
          </w:p>
          <w:p w14:paraId="6260241E" w14:textId="77777777" w:rsidR="007441E4" w:rsidRPr="00F8317F" w:rsidRDefault="007441E4" w:rsidP="0091218C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831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CA-34 W/Somis Rd</w:t>
            </w:r>
          </w:p>
          <w:p w14:paraId="1D566DA4" w14:textId="77777777" w:rsidR="007441E4" w:rsidRPr="00F8317F" w:rsidRDefault="007441E4" w:rsidP="0091218C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831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to follow CA-34 W for 2.7 mi</w:t>
            </w:r>
          </w:p>
          <w:p w14:paraId="17B8DEC8" w14:textId="77777777" w:rsidR="007441E4" w:rsidRPr="00F8317F" w:rsidRDefault="007441E4" w:rsidP="0091218C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831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Use the left 2 lanes to turn left onto Adolfo Rd </w:t>
            </w:r>
          </w:p>
          <w:p w14:paraId="2A476CF5" w14:textId="77777777" w:rsidR="007441E4" w:rsidRPr="00F8317F" w:rsidRDefault="007441E4" w:rsidP="0091218C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831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Flynn Rd for 1 mi</w:t>
            </w:r>
          </w:p>
          <w:p w14:paraId="112BC5BA" w14:textId="77777777" w:rsidR="007441E4" w:rsidRPr="00F8317F" w:rsidRDefault="007441E4" w:rsidP="0091218C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831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Mission Oaks Blvd 0.7 mi</w:t>
            </w:r>
          </w:p>
          <w:p w14:paraId="574D386D" w14:textId="77777777" w:rsidR="007441E4" w:rsidRPr="00F8317F" w:rsidRDefault="007441E4" w:rsidP="0091218C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831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into school lot</w:t>
            </w:r>
          </w:p>
          <w:p w14:paraId="6CC47EA1" w14:textId="77777777" w:rsidR="007441E4" w:rsidRPr="009A1428" w:rsidRDefault="007441E4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40F989ED" w14:textId="77777777" w:rsidR="009A1428" w:rsidRPr="003F1BD9" w:rsidRDefault="009A1428" w:rsidP="00FD79B9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61FCF"/>
    <w:multiLevelType w:val="hybridMultilevel"/>
    <w:tmpl w:val="23E69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B113D1"/>
    <w:multiLevelType w:val="hybridMultilevel"/>
    <w:tmpl w:val="D87C8E5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DE1470"/>
    <w:multiLevelType w:val="hybridMultilevel"/>
    <w:tmpl w:val="5DE80D54"/>
    <w:lvl w:ilvl="0" w:tplc="01569820">
      <w:start w:val="1"/>
      <w:numFmt w:val="bullet"/>
      <w:lvlText w:val="-"/>
      <w:lvlJc w:val="left"/>
      <w:pPr>
        <w:ind w:left="108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8136832"/>
    <w:multiLevelType w:val="hybridMultilevel"/>
    <w:tmpl w:val="4104B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AC174C"/>
    <w:multiLevelType w:val="hybridMultilevel"/>
    <w:tmpl w:val="F8E86F7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C8C6E93"/>
    <w:multiLevelType w:val="hybridMultilevel"/>
    <w:tmpl w:val="A6A69E7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23175E6"/>
    <w:multiLevelType w:val="hybridMultilevel"/>
    <w:tmpl w:val="9C8C1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A85CD7"/>
    <w:multiLevelType w:val="hybridMultilevel"/>
    <w:tmpl w:val="EB106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6335405">
    <w:abstractNumId w:val="6"/>
  </w:num>
  <w:num w:numId="2" w16cid:durableId="1092819134">
    <w:abstractNumId w:val="7"/>
  </w:num>
  <w:num w:numId="3" w16cid:durableId="746733878">
    <w:abstractNumId w:val="0"/>
  </w:num>
  <w:num w:numId="4" w16cid:durableId="2082216972">
    <w:abstractNumId w:val="3"/>
  </w:num>
  <w:num w:numId="5" w16cid:durableId="1171019960">
    <w:abstractNumId w:val="5"/>
  </w:num>
  <w:num w:numId="6" w16cid:durableId="364450798">
    <w:abstractNumId w:val="4"/>
  </w:num>
  <w:num w:numId="7" w16cid:durableId="1958290608">
    <w:abstractNumId w:val="1"/>
  </w:num>
  <w:num w:numId="8" w16cid:durableId="13580004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473"/>
    <w:rsid w:val="000D6D2A"/>
    <w:rsid w:val="00127B3E"/>
    <w:rsid w:val="001B66D8"/>
    <w:rsid w:val="00272E1F"/>
    <w:rsid w:val="003F1BD9"/>
    <w:rsid w:val="00420EC1"/>
    <w:rsid w:val="00446E37"/>
    <w:rsid w:val="00570F3E"/>
    <w:rsid w:val="005B13B4"/>
    <w:rsid w:val="00602EE5"/>
    <w:rsid w:val="00634193"/>
    <w:rsid w:val="0064256F"/>
    <w:rsid w:val="00685ADF"/>
    <w:rsid w:val="006C7473"/>
    <w:rsid w:val="007441E4"/>
    <w:rsid w:val="00836399"/>
    <w:rsid w:val="00891E0C"/>
    <w:rsid w:val="00903DEA"/>
    <w:rsid w:val="0091218C"/>
    <w:rsid w:val="009A1428"/>
    <w:rsid w:val="009F2A04"/>
    <w:rsid w:val="00A15476"/>
    <w:rsid w:val="00A20B86"/>
    <w:rsid w:val="00A643A7"/>
    <w:rsid w:val="00B64192"/>
    <w:rsid w:val="00B97B41"/>
    <w:rsid w:val="00D15738"/>
    <w:rsid w:val="00D60324"/>
    <w:rsid w:val="00DE299C"/>
    <w:rsid w:val="00DE68C8"/>
    <w:rsid w:val="00E845C4"/>
    <w:rsid w:val="00ED4E87"/>
    <w:rsid w:val="00F00632"/>
    <w:rsid w:val="00F8317F"/>
    <w:rsid w:val="00FD7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5A1B4"/>
  <w15:chartTrackingRefBased/>
  <w15:docId w15:val="{262A26CD-EA24-4746-A2C3-9447C61A8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7441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richdrichd.github.io/BDFleet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61</TotalTime>
  <Pages>1</Pages>
  <Words>248</Words>
  <Characters>1416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 Davies</dc:creator>
  <cp:keywords/>
  <dc:description/>
  <cp:lastModifiedBy>Rich Davies</cp:lastModifiedBy>
  <cp:revision>3</cp:revision>
  <dcterms:created xsi:type="dcterms:W3CDTF">2024-06-26T02:47:00Z</dcterms:created>
  <dcterms:modified xsi:type="dcterms:W3CDTF">2024-06-26T02:48:00Z</dcterms:modified>
</cp:coreProperties>
</file>