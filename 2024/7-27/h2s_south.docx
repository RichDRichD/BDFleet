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5630BA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1662F00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igh 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chool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6A2E6BA8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E2754E" w14:textId="4AD2C17A" w:rsidR="00F25856" w:rsidRPr="00CB52DB" w:rsidRDefault="00F25856" w:rsidP="00CA00A1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CB52DB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FYI</w:t>
            </w:r>
          </w:p>
          <w:p w14:paraId="17AA2D9E" w14:textId="77777777" w:rsidR="00345F48" w:rsidRDefault="00F25856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 are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not 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following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0A126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DCI guidance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of using the</w:t>
            </w:r>
          </w:p>
          <w:p w14:paraId="246A256B" w14:textId="77777777" w:rsidR="00345F48" w:rsidRDefault="004924FA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Purple and Green lots</w:t>
            </w:r>
            <w:r w:rsidR="00CB52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so try to keep together and</w:t>
            </w:r>
          </w:p>
          <w:p w14:paraId="6AB6C242" w14:textId="57424551" w:rsidR="005A1AE6" w:rsidRPr="009A1428" w:rsidRDefault="00CB52DB" w:rsidP="00CA00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watch for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Pat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upon arrival for custom parking guidance.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3CBDD14A" w:rsidR="009A1428" w:rsidRPr="003F1BD9" w:rsidRDefault="00876BF1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76BF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912EA29" wp14:editId="756A2725">
                  <wp:extent cx="3759365" cy="4144010"/>
                  <wp:effectExtent l="0" t="0" r="0" b="8890"/>
                  <wp:docPr id="74402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02237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338" cy="417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3A12F0" w14:textId="50055372" w:rsidR="003F1BD9" w:rsidRDefault="002A1112" w:rsidP="00A00230">
            <w:pPr>
              <w:spacing w:after="0" w:line="240" w:lineRule="auto"/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</w:pPr>
            <w:r w:rsidRPr="002A1112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75F2BAE" wp14:editId="191BA84D">
                  <wp:extent cx="4048690" cy="6173061"/>
                  <wp:effectExtent l="0" t="0" r="9525" b="0"/>
                  <wp:docPr id="1821486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148644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90" cy="6173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046C9C59" w:rsidR="002A1112" w:rsidRPr="009A1428" w:rsidRDefault="002A1112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7D48EC8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7647AE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</w:p>
          <w:p w14:paraId="033A2F7B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Taylor Rd for 0.6 mi</w:t>
            </w:r>
          </w:p>
          <w:p w14:paraId="6A3C455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Taylor Rd turns left and becomes Jones Bridge Rd for 0.4 mi</w:t>
            </w:r>
          </w:p>
          <w:p w14:paraId="253D1BA3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State Bridge Rd for 2.8 mi</w:t>
            </w:r>
          </w:p>
          <w:p w14:paraId="3459FE74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GA-141 S/Medlock Bridge Rd</w:t>
            </w:r>
          </w:p>
          <w:p w14:paraId="7B83717E" w14:textId="69FCFBCC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to follow GA-141 S for </w:t>
            </w:r>
            <w:r w:rsidR="004154F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</w:t>
            </w: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  <w:r w:rsidR="004154F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6</w:t>
            </w: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mi</w:t>
            </w:r>
          </w:p>
          <w:p w14:paraId="0D9CB0B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middle lane to turn slightly right onto Peachtree Industrial Blvd (signs for GA-140/Jimmy Carter/Jones Mill Rd/P-tree Corners Cir)</w:t>
            </w:r>
          </w:p>
          <w:p w14:paraId="4F340817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toward GA-140 E/Jimmy Carter Blvd</w:t>
            </w:r>
          </w:p>
          <w:p w14:paraId="1A272942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any lane to turn left onto GA-140 E/Jimmy Carter Blvd for 3.1 mi</w:t>
            </w:r>
          </w:p>
          <w:p w14:paraId="574B0E18" w14:textId="77777777" w:rsidR="0066475A" w:rsidRPr="0066475A" w:rsidRDefault="0066475A" w:rsidP="0066475A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I-85 S for 0.4 mi</w:t>
            </w:r>
          </w:p>
          <w:p w14:paraId="7568930B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863A85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Take I-285 S and I-75 N to Ormond St SW </w:t>
            </w:r>
          </w:p>
          <w:p w14:paraId="12229CB4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2.5 mi</w:t>
            </w:r>
          </w:p>
          <w:p w14:paraId="54E25292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95A toward Augusta/Macon for 1.1 mi</w:t>
            </w:r>
          </w:p>
          <w:p w14:paraId="09869930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I-285 S for 11.8 mi</w:t>
            </w:r>
          </w:p>
          <w:p w14:paraId="0BAF7A5E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to continue on I-285 W for 10.4 mi</w:t>
            </w:r>
          </w:p>
          <w:p w14:paraId="65F616E7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58 to merge onto I-75 N for 8.3 mi</w:t>
            </w:r>
          </w:p>
          <w:p w14:paraId="2CD982F2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245 toward Abernathy Blvd/Capitol Ave/Turner Field for 0.3 mi</w:t>
            </w:r>
          </w:p>
          <w:p w14:paraId="2F814E63" w14:textId="77777777" w:rsidR="0066475A" w:rsidRPr="0066475A" w:rsidRDefault="0066475A" w:rsidP="0066475A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Ormond St SW</w:t>
            </w:r>
          </w:p>
          <w:p w14:paraId="0EA908F4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5C93C14" w14:textId="77777777" w:rsidR="0066475A" w:rsidRPr="0066475A" w:rsidRDefault="0066475A" w:rsidP="0066475A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6475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instructions.</w:t>
            </w:r>
          </w:p>
          <w:p w14:paraId="14129107" w14:textId="77777777" w:rsidR="0066475A" w:rsidRPr="0066475A" w:rsidRDefault="0066475A" w:rsidP="0066475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5630BA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2142C"/>
    <w:multiLevelType w:val="hybridMultilevel"/>
    <w:tmpl w:val="0B946DA4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940DA5"/>
    <w:multiLevelType w:val="hybridMultilevel"/>
    <w:tmpl w:val="3ED020E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19505517">
    <w:abstractNumId w:val="1"/>
  </w:num>
  <w:num w:numId="2" w16cid:durableId="7420301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A1265"/>
    <w:rsid w:val="0026610F"/>
    <w:rsid w:val="002725F0"/>
    <w:rsid w:val="002734C1"/>
    <w:rsid w:val="002A1112"/>
    <w:rsid w:val="00345F48"/>
    <w:rsid w:val="00363DB5"/>
    <w:rsid w:val="00371DFF"/>
    <w:rsid w:val="003E00C4"/>
    <w:rsid w:val="003F1BD9"/>
    <w:rsid w:val="00413970"/>
    <w:rsid w:val="004154F6"/>
    <w:rsid w:val="004924FA"/>
    <w:rsid w:val="005344CA"/>
    <w:rsid w:val="005630BA"/>
    <w:rsid w:val="00575CB6"/>
    <w:rsid w:val="00576929"/>
    <w:rsid w:val="005A1AE6"/>
    <w:rsid w:val="005D4EC3"/>
    <w:rsid w:val="006248D9"/>
    <w:rsid w:val="006446CF"/>
    <w:rsid w:val="0065190C"/>
    <w:rsid w:val="0066475A"/>
    <w:rsid w:val="00671474"/>
    <w:rsid w:val="006A57F8"/>
    <w:rsid w:val="006D6615"/>
    <w:rsid w:val="007271AC"/>
    <w:rsid w:val="007319A2"/>
    <w:rsid w:val="00757AED"/>
    <w:rsid w:val="00776A5C"/>
    <w:rsid w:val="00876BF1"/>
    <w:rsid w:val="00891E0C"/>
    <w:rsid w:val="00917840"/>
    <w:rsid w:val="009A1428"/>
    <w:rsid w:val="009D543D"/>
    <w:rsid w:val="00A00230"/>
    <w:rsid w:val="00A01305"/>
    <w:rsid w:val="00A41B0C"/>
    <w:rsid w:val="00B306F2"/>
    <w:rsid w:val="00B64192"/>
    <w:rsid w:val="00B830E8"/>
    <w:rsid w:val="00B86359"/>
    <w:rsid w:val="00BD7550"/>
    <w:rsid w:val="00C16F7D"/>
    <w:rsid w:val="00CA00A1"/>
    <w:rsid w:val="00CA62D0"/>
    <w:rsid w:val="00CB52DB"/>
    <w:rsid w:val="00CC3A1B"/>
    <w:rsid w:val="00CE415B"/>
    <w:rsid w:val="00D46A61"/>
    <w:rsid w:val="00D95FE9"/>
    <w:rsid w:val="00DB4423"/>
    <w:rsid w:val="00DE2CC0"/>
    <w:rsid w:val="00EB0EC7"/>
    <w:rsid w:val="00F25856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664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29</TotalTime>
  <Pages>1</Pages>
  <Words>236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9</cp:revision>
  <dcterms:created xsi:type="dcterms:W3CDTF">2024-07-26T22:19:00Z</dcterms:created>
  <dcterms:modified xsi:type="dcterms:W3CDTF">2024-07-26T22:30:00Z</dcterms:modified>
</cp:coreProperties>
</file>