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177FC4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177FC4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5D0FFC5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Center Parc Credit Union Stadium</w:t>
            </w:r>
            <w:r w:rsidR="00EA455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North Lincoln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32B4522" w:rsidR="00891E0C" w:rsidRPr="003F1BD9" w:rsidRDefault="00FC0D7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247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177FC4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177FC4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A81931" w14:textId="77777777" w:rsidR="00EA455D" w:rsidRPr="00EB0EC7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21DB4E49" w14:textId="77777777" w:rsidR="00EA455D" w:rsidRPr="00EB0EC7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92C4F10" w14:textId="7557060E" w:rsidR="009A1428" w:rsidRPr="009A1428" w:rsidRDefault="00EA455D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E100F92" w14:textId="50537702" w:rsidR="006E12F3" w:rsidRPr="006E12F3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North Lincoln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3A13339" w14:textId="77777777" w:rsidR="006E12F3" w:rsidRPr="006E12F3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2737 Lee Lawing Rd</w:t>
            </w:r>
          </w:p>
          <w:p w14:paraId="23E1E025" w14:textId="47B22EA3" w:rsidR="009A1428" w:rsidRPr="009A1428" w:rsidRDefault="006E12F3" w:rsidP="006E12F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12F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Lincolnton NC, 28092</w:t>
            </w:r>
          </w:p>
        </w:tc>
      </w:tr>
      <w:tr w:rsidR="00177FC4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5680509" w:rsidR="009A1428" w:rsidRPr="003F1BD9" w:rsidRDefault="008C615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D5BF5FE" wp14:editId="60262B34">
                  <wp:extent cx="3705225" cy="5018585"/>
                  <wp:effectExtent l="0" t="0" r="0" b="0"/>
                  <wp:docPr id="12561189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174" cy="50361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A8613A6" w:rsidR="005A1AE6" w:rsidRPr="009A1428" w:rsidRDefault="005A1AE6" w:rsidP="00EA455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1EEC3BD" w:rsidR="009A1428" w:rsidRPr="003F1BD9" w:rsidRDefault="006D0E9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0E9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D80B23" wp14:editId="4817C54F">
                  <wp:extent cx="3800475" cy="3840990"/>
                  <wp:effectExtent l="0" t="0" r="0" b="7620"/>
                  <wp:docPr id="109681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16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974" cy="38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0F5681F" w14:textId="5FA5A04A" w:rsidR="00177FC4" w:rsidRDefault="00177FC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7F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0031477" wp14:editId="789546AA">
                  <wp:extent cx="7668633" cy="4825294"/>
                  <wp:effectExtent l="0" t="0" r="8890" b="0"/>
                  <wp:docPr id="1153296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2960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7563" cy="484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B1322" w14:textId="77777777" w:rsidR="00177FC4" w:rsidRPr="003F1BD9" w:rsidRDefault="00177FC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64A5F89F" w:rsidR="003F1BD9" w:rsidRPr="009A1428" w:rsidRDefault="003F1BD9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0210DF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4DFBC0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I-75 N/I-85 N</w:t>
            </w:r>
          </w:p>
          <w:p w14:paraId="7CBFCC30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east on Ormond St SW toward Hank Aaron Dr SE</w:t>
            </w:r>
          </w:p>
          <w:p w14:paraId="65094CAA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Hank Aaron Dr SE for 0.7 mi</w:t>
            </w:r>
          </w:p>
          <w:p w14:paraId="30CF0015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Capitol Ave SE for 0.4 mi</w:t>
            </w:r>
          </w:p>
          <w:p w14:paraId="1042F5CE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Memorial Dr SE for 0.2 mi</w:t>
            </w:r>
          </w:p>
          <w:p w14:paraId="73DCA0F2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Martin St SE for 371 ft</w:t>
            </w:r>
          </w:p>
          <w:p w14:paraId="72175E32" w14:textId="77777777" w:rsidR="00D56DE5" w:rsidRPr="00393A07" w:rsidRDefault="00D56DE5" w:rsidP="00393A0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I-75 N/I-85 N for 0.2 mi</w:t>
            </w:r>
          </w:p>
          <w:p w14:paraId="3F09C00A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4191114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I-85 N to NC-150 E</w:t>
            </w:r>
          </w:p>
          <w:p w14:paraId="24D08E46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I-75 N/I-85 N for 3.2 mi</w:t>
            </w:r>
          </w:p>
          <w:p w14:paraId="6FEEEBFE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251B on the left for I-85 N toward GA-400/Greenville for 0.4 mi</w:t>
            </w:r>
          </w:p>
          <w:p w14:paraId="3BE06F70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I-85 N for 163 mi</w:t>
            </w:r>
          </w:p>
          <w:p w14:paraId="2C1FFD2C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404086" w14:textId="77777777" w:rsidR="00D56DE5" w:rsidRPr="00393A07" w:rsidRDefault="00D56DE5" w:rsidP="00393A07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South Carolina</w:t>
            </w:r>
          </w:p>
          <w:p w14:paraId="55F82FB7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D4B73EC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to stay on I-85 N for 54.9 mi</w:t>
            </w:r>
          </w:p>
          <w:p w14:paraId="42AAE28D" w14:textId="6616C0B0" w:rsidR="00D56DE5" w:rsidRPr="00D56DE5" w:rsidRDefault="00D56DE5" w:rsidP="00393A07">
            <w:pPr>
              <w:spacing w:after="0" w:line="240" w:lineRule="auto"/>
              <w:ind w:firstLine="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C20F71" w14:textId="77777777" w:rsidR="00D56DE5" w:rsidRPr="00393A07" w:rsidRDefault="00D56DE5" w:rsidP="00393A07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North Carolina</w:t>
            </w:r>
          </w:p>
          <w:p w14:paraId="1FD74230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12E0A4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17 toward Lincolnton for 0.2 mi</w:t>
            </w:r>
          </w:p>
          <w:p w14:paraId="0F40A5B5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any lane to turn left onto US-321 N for 14.1 mi</w:t>
            </w:r>
          </w:p>
          <w:p w14:paraId="3E21D816" w14:textId="77777777" w:rsidR="00D56DE5" w:rsidRPr="00393A07" w:rsidRDefault="00D56DE5" w:rsidP="00393A0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24 for NC-27/NC-150 toward Lincointon for 0.2 mi</w:t>
            </w:r>
          </w:p>
          <w:p w14:paraId="793830A5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AF35D4" w14:textId="77777777" w:rsidR="00D56DE5" w:rsidRPr="00D56DE5" w:rsidRDefault="00D56DE5" w:rsidP="00D56D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56D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NC-150 E to your destination</w:t>
            </w:r>
          </w:p>
          <w:p w14:paraId="22005BD1" w14:textId="77777777" w:rsidR="00D56DE5" w:rsidRPr="00393A07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NC-150 E/NC-27 E/E Main St 1.4 mi</w:t>
            </w:r>
          </w:p>
          <w:p w14:paraId="02CF1FB8" w14:textId="77777777" w:rsidR="00D56DE5" w:rsidRPr="00393A07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NC-150 E for 6.6 mi</w:t>
            </w:r>
          </w:p>
          <w:p w14:paraId="5F00918F" w14:textId="77777777" w:rsidR="00D56DE5" w:rsidRDefault="00D56DE5" w:rsidP="00393A0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A0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Lee Lawing Rd for 0.4 mi</w:t>
            </w:r>
          </w:p>
          <w:p w14:paraId="3AB82EF0" w14:textId="77777777" w:rsidR="00F5698E" w:rsidRDefault="00F5698E" w:rsidP="00F5698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1F33D4" w14:textId="5EA42F8A" w:rsidR="00F5698E" w:rsidRPr="00F5698E" w:rsidRDefault="00F5698E" w:rsidP="00F5698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entrance on the right</w:t>
            </w:r>
          </w:p>
          <w:p w14:paraId="6618C98D" w14:textId="77777777" w:rsidR="00393A07" w:rsidRPr="00393A07" w:rsidRDefault="00393A07" w:rsidP="00393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393A0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77FC4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77B8D"/>
    <w:multiLevelType w:val="hybridMultilevel"/>
    <w:tmpl w:val="476A429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F53BF"/>
    <w:multiLevelType w:val="hybridMultilevel"/>
    <w:tmpl w:val="30E08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B76A9"/>
    <w:multiLevelType w:val="hybridMultilevel"/>
    <w:tmpl w:val="F9EC574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94652">
    <w:abstractNumId w:val="2"/>
  </w:num>
  <w:num w:numId="2" w16cid:durableId="400562734">
    <w:abstractNumId w:val="1"/>
  </w:num>
  <w:num w:numId="3" w16cid:durableId="417678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A1265"/>
    <w:rsid w:val="00177FC4"/>
    <w:rsid w:val="002725F0"/>
    <w:rsid w:val="002734C1"/>
    <w:rsid w:val="00363DB5"/>
    <w:rsid w:val="00393A07"/>
    <w:rsid w:val="003E00C4"/>
    <w:rsid w:val="003F1BD9"/>
    <w:rsid w:val="00413970"/>
    <w:rsid w:val="004924FA"/>
    <w:rsid w:val="005344CA"/>
    <w:rsid w:val="00575CB6"/>
    <w:rsid w:val="00576929"/>
    <w:rsid w:val="005A1AE6"/>
    <w:rsid w:val="005D4EC3"/>
    <w:rsid w:val="006248D9"/>
    <w:rsid w:val="006446CF"/>
    <w:rsid w:val="0065190C"/>
    <w:rsid w:val="00671474"/>
    <w:rsid w:val="006D0E96"/>
    <w:rsid w:val="006D6615"/>
    <w:rsid w:val="006E12F3"/>
    <w:rsid w:val="007271AC"/>
    <w:rsid w:val="007319A2"/>
    <w:rsid w:val="00757AED"/>
    <w:rsid w:val="00776A5C"/>
    <w:rsid w:val="00891E0C"/>
    <w:rsid w:val="008C6153"/>
    <w:rsid w:val="00917840"/>
    <w:rsid w:val="009A1428"/>
    <w:rsid w:val="009D543D"/>
    <w:rsid w:val="00A00230"/>
    <w:rsid w:val="00A01305"/>
    <w:rsid w:val="00A41B0C"/>
    <w:rsid w:val="00A85D6E"/>
    <w:rsid w:val="00B306F2"/>
    <w:rsid w:val="00B64192"/>
    <w:rsid w:val="00B830E8"/>
    <w:rsid w:val="00B86359"/>
    <w:rsid w:val="00BD7550"/>
    <w:rsid w:val="00CA62D0"/>
    <w:rsid w:val="00CB52DB"/>
    <w:rsid w:val="00CC3A1B"/>
    <w:rsid w:val="00CE415B"/>
    <w:rsid w:val="00D46A61"/>
    <w:rsid w:val="00D56DE5"/>
    <w:rsid w:val="00D95FE9"/>
    <w:rsid w:val="00DB4423"/>
    <w:rsid w:val="00DE2CC0"/>
    <w:rsid w:val="00EA455D"/>
    <w:rsid w:val="00EB0EC7"/>
    <w:rsid w:val="00F25856"/>
    <w:rsid w:val="00F506B0"/>
    <w:rsid w:val="00F5698E"/>
    <w:rsid w:val="00FC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9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73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21</cp:revision>
  <dcterms:created xsi:type="dcterms:W3CDTF">2024-07-24T07:30:00Z</dcterms:created>
  <dcterms:modified xsi:type="dcterms:W3CDTF">2024-07-26T20:37:00Z</dcterms:modified>
</cp:coreProperties>
</file>