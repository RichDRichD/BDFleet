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224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286BDF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1662F00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igh 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chool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Center Parc Credit Union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DB902FC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6A2E6BA8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00B50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BFF72B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6A32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4E6F49" w14:textId="77777777" w:rsidR="007271AC" w:rsidRDefault="007271A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A19508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5D013A" w14:textId="64B7E584" w:rsidR="0065190C" w:rsidRPr="006D6615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6D661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From DCI</w:t>
            </w:r>
            <w:r w:rsidR="00B830E8" w:rsidRPr="006D661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:</w:t>
            </w:r>
          </w:p>
          <w:p w14:paraId="5BCF1ACA" w14:textId="77777777" w:rsidR="005A1AE6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Entire convoy should come down Hank Aaron Blvd</w:t>
            </w:r>
          </w:p>
          <w:p w14:paraId="5A8E1F2B" w14:textId="0BD0941F" w:rsidR="00F506B0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from the north and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onto Little St.</w:t>
            </w:r>
          </w:p>
          <w:p w14:paraId="4D38B1D9" w14:textId="77777777" w:rsidR="00B830E8" w:rsidRDefault="00B830E8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5EF70F" w14:textId="4F149C5E" w:rsidR="00F506B0" w:rsidRDefault="007271AC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rucks will turn right on Crew St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F506B0" w:rsidRPr="00B830E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Purple Lot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42BCEC09" w14:textId="77777777" w:rsidR="00B830E8" w:rsidRDefault="00B830E8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85E51C" w14:textId="77777777" w:rsidR="005A1AE6" w:rsidRDefault="007271AC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uses continue down Little to Pollard St and turn north for</w:t>
            </w:r>
          </w:p>
          <w:p w14:paraId="6AC4F067" w14:textId="77777777" w:rsidR="009A1428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member</w:t>
            </w:r>
            <w:proofErr w:type="gramEnd"/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drop off</w:t>
            </w:r>
            <w:r w:rsidR="00B830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and then to the </w:t>
            </w:r>
            <w:r w:rsidRPr="00B830E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Green Lot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park buses.</w:t>
            </w:r>
          </w:p>
          <w:p w14:paraId="6AB6C242" w14:textId="334393B2" w:rsidR="005A1AE6" w:rsidRPr="009A1428" w:rsidRDefault="005A1AE6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502A3DE" w:rsidR="009A1428" w:rsidRPr="003F1BD9" w:rsidRDefault="0065190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5190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1556BF8" wp14:editId="451BC75C">
                  <wp:extent cx="3038899" cy="5934903"/>
                  <wp:effectExtent l="0" t="0" r="9525" b="8890"/>
                  <wp:docPr id="1242870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8700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59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6905942" w:rsidR="003F1BD9" w:rsidRPr="009A1428" w:rsidRDefault="00A00230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0023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1926C2B" wp14:editId="094C81EB">
                  <wp:extent cx="4334480" cy="6144482"/>
                  <wp:effectExtent l="0" t="0" r="9525" b="0"/>
                  <wp:docPr id="100825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5267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614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AEA7D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E73DD9" w14:textId="0720AE6F" w:rsidR="002734C1" w:rsidRPr="003E00C4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I-85 S</w:t>
            </w:r>
            <w:r w:rsidR="005A1A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from State Bridge Rd and Pleasant Hill Rd</w:t>
            </w:r>
          </w:p>
          <w:p w14:paraId="0F3C74F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5F037D" w14:textId="516C345F" w:rsidR="002734C1" w:rsidRPr="002734C1" w:rsidRDefault="00413970" w:rsidP="006446C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school, turn right on</w:t>
            </w:r>
            <w:r w:rsidR="00B863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Taylor Rd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0.6 mi</w:t>
            </w:r>
          </w:p>
          <w:p w14:paraId="1697EF45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Taylor Rd turns left and becomes Jones Bridge Rd for 0.4 mi</w:t>
            </w:r>
          </w:p>
          <w:p w14:paraId="1B1288A2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State Bridge Rd for 3.6 mi</w:t>
            </w:r>
          </w:p>
          <w:p w14:paraId="5C7683BD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Pleasant Hill Rd for 5.2 mi</w:t>
            </w:r>
          </w:p>
          <w:p w14:paraId="6BF904CE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I-85 S for 0.4 mi</w:t>
            </w:r>
          </w:p>
          <w:p w14:paraId="06FEC078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2A791B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I-85 S to Fulton St SW in Atlanta</w:t>
            </w:r>
          </w:p>
          <w:p w14:paraId="567505E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6F795B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22.9 mi</w:t>
            </w:r>
          </w:p>
          <w:p w14:paraId="3F19F5D7" w14:textId="40E9A3F5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246 for Fulton St for 0.3 mi</w:t>
            </w:r>
          </w:p>
          <w:p w14:paraId="61F9062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417A8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Fulton St SW to your destination</w:t>
            </w:r>
          </w:p>
          <w:p w14:paraId="6D1C482B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09860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Fulton St SW for 0.3 mi</w:t>
            </w:r>
          </w:p>
          <w:p w14:paraId="57C1C75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Capitol Ave SE/Hank Aaron Dr SW for 0.5 mi</w:t>
            </w:r>
          </w:p>
          <w:p w14:paraId="4DA369A3" w14:textId="705047DF" w:rsid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r w:rsidR="00D46A6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Little St</w:t>
            </w: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SW</w:t>
            </w:r>
          </w:p>
          <w:p w14:paraId="304E0172" w14:textId="77777777" w:rsidR="006248D9" w:rsidRPr="002734C1" w:rsidRDefault="006248D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96DC44" w14:textId="4DEF26EB" w:rsidR="002734C1" w:rsidRDefault="00D46A6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48D9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6248D9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urn 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onto Crew St SW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enter the Purple Lot</w:t>
            </w:r>
          </w:p>
          <w:p w14:paraId="28106670" w14:textId="77777777" w:rsidR="006248D9" w:rsidRDefault="006248D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62921C" w14:textId="4091752F" w:rsidR="00576929" w:rsidRDefault="0057692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48D9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6248D9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Pollard Blvd</w:t>
            </w:r>
          </w:p>
          <w:p w14:paraId="456A5898" w14:textId="7F440522" w:rsidR="00576929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 Pollard Blvd</w:t>
            </w:r>
          </w:p>
          <w:p w14:paraId="7D49F654" w14:textId="54656172" w:rsidR="00A01305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stadium unload corps members</w:t>
            </w:r>
          </w:p>
          <w:p w14:paraId="60227CBE" w14:textId="118194B7" w:rsidR="00A01305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Pollard Blvd to the Green Lot</w:t>
            </w:r>
          </w:p>
          <w:p w14:paraId="0BB6C326" w14:textId="77777777" w:rsidR="002734C1" w:rsidRPr="009A1428" w:rsidRDefault="002734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2734C1"/>
    <w:rsid w:val="00363DB5"/>
    <w:rsid w:val="003E00C4"/>
    <w:rsid w:val="003F1BD9"/>
    <w:rsid w:val="00413970"/>
    <w:rsid w:val="005344CA"/>
    <w:rsid w:val="00575CB6"/>
    <w:rsid w:val="00576929"/>
    <w:rsid w:val="005A1AE6"/>
    <w:rsid w:val="005D4EC3"/>
    <w:rsid w:val="006248D9"/>
    <w:rsid w:val="006446CF"/>
    <w:rsid w:val="0065190C"/>
    <w:rsid w:val="006D6615"/>
    <w:rsid w:val="007271AC"/>
    <w:rsid w:val="007319A2"/>
    <w:rsid w:val="00757AED"/>
    <w:rsid w:val="00776A5C"/>
    <w:rsid w:val="00891E0C"/>
    <w:rsid w:val="009A1428"/>
    <w:rsid w:val="009D543D"/>
    <w:rsid w:val="00A00230"/>
    <w:rsid w:val="00A01305"/>
    <w:rsid w:val="00B64192"/>
    <w:rsid w:val="00B830E8"/>
    <w:rsid w:val="00B86359"/>
    <w:rsid w:val="00BD7550"/>
    <w:rsid w:val="00CC3A1B"/>
    <w:rsid w:val="00CE415B"/>
    <w:rsid w:val="00D46A61"/>
    <w:rsid w:val="00D95FE9"/>
    <w:rsid w:val="00DB4423"/>
    <w:rsid w:val="00EB0EC7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49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</cp:revision>
  <dcterms:created xsi:type="dcterms:W3CDTF">2024-07-24T07:30:00Z</dcterms:created>
  <dcterms:modified xsi:type="dcterms:W3CDTF">2024-07-24T07:31:00Z</dcterms:modified>
</cp:coreProperties>
</file>