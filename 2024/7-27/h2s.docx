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2330" w:type="dxa"/>
        <w:tblLook w:val="04A0" w:firstRow="1" w:lastRow="0" w:firstColumn="1" w:lastColumn="0" w:noHBand="0" w:noVBand="1"/>
      </w:tblPr>
      <w:tblGrid>
        <w:gridCol w:w="6224"/>
        <w:gridCol w:w="6726"/>
      </w:tblGrid>
      <w:tr w:rsidR="009A1428" w:rsidRPr="009A1428" w14:paraId="5C88134B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228F2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DBA65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01CC9D" w14:textId="77777777" w:rsidTr="00891E0C">
        <w:trPr>
          <w:trHeight w:val="315"/>
        </w:trPr>
        <w:tc>
          <w:tcPr>
            <w:tcW w:w="61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B5901FB" w14:textId="77777777" w:rsidR="009A1428" w:rsidRPr="009A1428" w:rsidRDefault="00DE2CC0" w:rsidP="009A1428">
            <w:pPr>
              <w:spacing w:after="0" w:line="240" w:lineRule="auto"/>
              <w:jc w:val="center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  <w:hyperlink r:id="rId4" w:history="1">
              <w:r w:rsidR="009A1428" w:rsidRPr="009A1428">
                <w:rPr>
                  <w:rFonts w:eastAsia="Times New Roman" w:cstheme="minorHAnsi"/>
                  <w:color w:val="0563C1"/>
                  <w:kern w:val="0"/>
                  <w:sz w:val="24"/>
                  <w:szCs w:val="24"/>
                  <w:u w:val="single"/>
                  <w14:ligatures w14:val="none"/>
                </w:rPr>
                <w:t>Home</w:t>
              </w:r>
            </w:hyperlink>
          </w:p>
        </w:tc>
        <w:tc>
          <w:tcPr>
            <w:tcW w:w="621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0ADDCF0" w14:textId="1613DCFD" w:rsidR="009A1428" w:rsidRPr="009A1428" w:rsidRDefault="009A1428" w:rsidP="00DB4423">
            <w:pPr>
              <w:spacing w:after="0" w:line="240" w:lineRule="auto"/>
              <w:rPr>
                <w:rFonts w:eastAsia="Times New Roman" w:cstheme="minorHAnsi"/>
                <w:color w:val="0563C1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</w:tr>
      <w:tr w:rsidR="003F1BD9" w:rsidRPr="003F1BD9" w14:paraId="1DA98EEA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hideMark/>
          </w:tcPr>
          <w:p w14:paraId="15136C51" w14:textId="77777777" w:rsidR="009A1428" w:rsidRPr="009A1428" w:rsidRDefault="009A1428" w:rsidP="003F1BD9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:u w:val="single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2F2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891E0C" w:rsidRPr="003F1BD9" w14:paraId="7FA17505" w14:textId="77777777" w:rsidTr="00562BF8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0CDC6F2B" w14:textId="35E158B2" w:rsidR="00891E0C" w:rsidRPr="009A1428" w:rsidRDefault="009D543D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Saturday, July 2</w:t>
            </w:r>
            <w:r w:rsidR="00CC3A1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7</w:t>
            </w:r>
            <w:r w:rsidRPr="009D543D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, 202</w:t>
            </w:r>
            <w:r w:rsidR="00CC3A1B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4</w:t>
            </w:r>
          </w:p>
        </w:tc>
      </w:tr>
      <w:tr w:rsidR="00891E0C" w:rsidRPr="003F1BD9" w14:paraId="2FA65810" w14:textId="77777777" w:rsidTr="00361302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70134E0E" w14:textId="61662F00" w:rsidR="00891E0C" w:rsidRPr="009A1428" w:rsidRDefault="00EB0EC7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 w:rsidRPr="00EB0EC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Chattahoochee H</w:t>
            </w:r>
            <w:r w:rsidR="00776A5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igh </w:t>
            </w:r>
            <w:r w:rsidRPr="00EB0EC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S</w:t>
            </w:r>
            <w:r w:rsidR="00776A5C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chool</w:t>
            </w:r>
            <w:r w:rsidRPr="00EB0EC7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to Center Parc Credit Union Stadium</w:t>
            </w:r>
          </w:p>
        </w:tc>
      </w:tr>
      <w:tr w:rsidR="00891E0C" w:rsidRPr="003F1BD9" w14:paraId="10A035BE" w14:textId="77777777" w:rsidTr="00612709">
        <w:trPr>
          <w:trHeight w:val="375"/>
        </w:trPr>
        <w:tc>
          <w:tcPr>
            <w:tcW w:w="1233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  <w:hideMark/>
          </w:tcPr>
          <w:p w14:paraId="1B8D23B9" w14:textId="3DB902FC" w:rsidR="00891E0C" w:rsidRPr="003F1BD9" w:rsidRDefault="005D4EC3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</w:pPr>
            <w:r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>34</w:t>
            </w:r>
            <w:r w:rsidR="00891E0C"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32"/>
                <w:szCs w:val="32"/>
                <w14:ligatures w14:val="none"/>
              </w:rPr>
              <w:t xml:space="preserve"> Miles</w:t>
            </w:r>
          </w:p>
        </w:tc>
      </w:tr>
      <w:tr w:rsidR="009A1428" w:rsidRPr="009A1428" w14:paraId="7D432708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6D3A831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C373EC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9CA83BA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43D595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Start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109832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End</w:t>
            </w:r>
          </w:p>
        </w:tc>
      </w:tr>
      <w:tr w:rsidR="009A1428" w:rsidRPr="009A1428" w14:paraId="2B60C2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1CBA5AA3" w14:textId="6A2E6BA8" w:rsidR="00EB0EC7" w:rsidRPr="00EB0EC7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Chattahoochee H</w:t>
            </w:r>
            <w:r w:rsidR="00776A5C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igh School</w:t>
            </w:r>
          </w:p>
          <w:p w14:paraId="3433F1F0" w14:textId="77777777" w:rsidR="00EB0EC7" w:rsidRPr="00EB0EC7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5230 Taylor Road</w:t>
            </w:r>
          </w:p>
          <w:p w14:paraId="292C4F10" w14:textId="47D54C0B" w:rsidR="009A1428" w:rsidRPr="009A1428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Alpharetta, GA 30022</w:t>
            </w: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4261B908" w14:textId="77777777" w:rsidR="00EB0EC7" w:rsidRPr="00EB0EC7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Center Parc Credit Union Stadium</w:t>
            </w:r>
          </w:p>
          <w:p w14:paraId="3A045095" w14:textId="77777777" w:rsidR="00EB0EC7" w:rsidRPr="00EB0EC7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755 Hank Aaron Dr SE</w:t>
            </w:r>
          </w:p>
          <w:p w14:paraId="23E1E025" w14:textId="52943474" w:rsidR="009A1428" w:rsidRPr="009A1428" w:rsidRDefault="00EB0EC7" w:rsidP="00EB0EC7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EB0EC7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Atlanta, Ga 30315</w:t>
            </w:r>
          </w:p>
        </w:tc>
      </w:tr>
      <w:tr w:rsidR="009A1428" w:rsidRPr="009A1428" w14:paraId="3F9CCDE5" w14:textId="77777777" w:rsidTr="00891E0C">
        <w:trPr>
          <w:trHeight w:val="315"/>
        </w:trPr>
        <w:tc>
          <w:tcPr>
            <w:tcW w:w="61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A0A320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</w:tcPr>
          <w:p w14:paraId="342D0EC8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545B847" w14:textId="77777777" w:rsidTr="00891E0C">
        <w:trPr>
          <w:trHeight w:val="4830"/>
        </w:trPr>
        <w:tc>
          <w:tcPr>
            <w:tcW w:w="61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hideMark/>
          </w:tcPr>
          <w:p w14:paraId="7D93AFB7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25C90468" w14:textId="3E077F8A" w:rsidR="009A1428" w:rsidRPr="003F1BD9" w:rsidRDefault="00CE415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BD7550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40B4AF8B" wp14:editId="6EBF3C3D">
                  <wp:extent cx="3815458" cy="2705100"/>
                  <wp:effectExtent l="0" t="0" r="0" b="0"/>
                  <wp:docPr id="87753824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77538247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1058" cy="2723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BAC640" w14:textId="77777777" w:rsid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0600B50" w14:textId="77777777" w:rsidR="006D6615" w:rsidRDefault="006D6615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C610681" w14:textId="77777777" w:rsidR="006D6615" w:rsidRDefault="006D6615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BBFF72B" w14:textId="77777777" w:rsidR="00B830E8" w:rsidRDefault="00B830E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D7E6A32" w14:textId="77777777" w:rsidR="00B830E8" w:rsidRDefault="00B830E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F4E6F49" w14:textId="77777777" w:rsidR="007271AC" w:rsidRDefault="007271AC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DA19508" w14:textId="77777777" w:rsidR="00B830E8" w:rsidRDefault="00B830E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FE2754E" w14:textId="4AD2C17A" w:rsidR="00F25856" w:rsidRPr="00CB52DB" w:rsidRDefault="00F25856" w:rsidP="00671474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</w:pPr>
            <w:r w:rsidRPr="00CB52DB">
              <w:rPr>
                <w:rFonts w:eastAsia="Times New Roman" w:cstheme="minorHAnsi"/>
                <w:b/>
                <w:bCs/>
                <w:color w:val="FF0000"/>
                <w:kern w:val="0"/>
                <w:sz w:val="24"/>
                <w:szCs w:val="24"/>
                <w14:ligatures w14:val="none"/>
              </w:rPr>
              <w:t>FYI</w:t>
            </w:r>
          </w:p>
          <w:p w14:paraId="6AB6C242" w14:textId="3892E252" w:rsidR="005A1AE6" w:rsidRPr="009A1428" w:rsidRDefault="00F25856" w:rsidP="00671474">
            <w:pPr>
              <w:spacing w:after="0" w:line="240" w:lineRule="auto"/>
              <w:jc w:val="center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</w:t>
            </w:r>
            <w:r w:rsidR="0067147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e are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not </w:t>
            </w:r>
            <w:r w:rsidR="00671474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following</w:t>
            </w: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the </w:t>
            </w:r>
            <w:r w:rsidR="000A1265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DCI guidance </w:t>
            </w:r>
            <w:r w:rsidR="004924F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of using the </w:t>
            </w:r>
            <w:proofErr w:type="gramStart"/>
            <w:r w:rsidR="004924F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Purple and Green</w:t>
            </w:r>
            <w:proofErr w:type="gramEnd"/>
            <w:r w:rsidR="004924F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lots</w:t>
            </w:r>
            <w:r w:rsidR="00CB52D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so try to keep together and watch for </w:t>
            </w:r>
            <w:r w:rsidR="004924FA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Pat </w:t>
            </w:r>
            <w:r w:rsidR="00CB52DB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upon arrival for custom parking guidance.</w:t>
            </w:r>
          </w:p>
        </w:tc>
        <w:tc>
          <w:tcPr>
            <w:tcW w:w="621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00474981" w14:textId="77777777" w:rsidR="009A1428" w:rsidRPr="003F1BD9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49DB8014" w14:textId="1687AFC2" w:rsidR="009A1428" w:rsidRPr="003F1BD9" w:rsidRDefault="00F25856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F25856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6E6E63BD" wp14:editId="1BF547B1">
                  <wp:extent cx="4124901" cy="5591955"/>
                  <wp:effectExtent l="0" t="0" r="9525" b="0"/>
                  <wp:docPr id="38658063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658063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24901" cy="55919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BA57350" w14:textId="77777777" w:rsidR="00CE415B" w:rsidRPr="009A1428" w:rsidRDefault="00CE415B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47F7A61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2EBB4B25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hideMark/>
          </w:tcPr>
          <w:p w14:paraId="623E8BA1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3C039E4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8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79869B60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Overall</w:t>
            </w:r>
            <w:proofErr w:type="gramEnd"/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Route</w:t>
            </w:r>
          </w:p>
        </w:tc>
      </w:tr>
      <w:tr w:rsidR="003F1BD9" w:rsidRPr="003F1BD9" w14:paraId="52B33F37" w14:textId="77777777" w:rsidTr="00891E0C">
        <w:trPr>
          <w:trHeight w:val="7410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nil"/>
              <w:right w:val="single" w:sz="12" w:space="0" w:color="auto"/>
            </w:tcBorders>
            <w:shd w:val="clear" w:color="auto" w:fill="auto"/>
            <w:noWrap/>
            <w:hideMark/>
          </w:tcPr>
          <w:p w14:paraId="71DC9D27" w14:textId="77777777" w:rsidR="003F1BD9" w:rsidRP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1C44C63" w14:textId="56905942" w:rsidR="003F1BD9" w:rsidRPr="009A1428" w:rsidRDefault="00A00230" w:rsidP="00A00230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A00230">
              <w:rPr>
                <w:rFonts w:eastAsia="Times New Roman" w:cstheme="minorHAnsi"/>
                <w:noProof/>
                <w:color w:val="000000"/>
                <w:kern w:val="0"/>
                <w:sz w:val="24"/>
                <w:szCs w:val="24"/>
                <w14:ligatures w14:val="none"/>
              </w:rPr>
              <w:drawing>
                <wp:inline distT="0" distB="0" distL="0" distR="0" wp14:anchorId="21926C2B" wp14:editId="094C81EB">
                  <wp:extent cx="4334480" cy="6144482"/>
                  <wp:effectExtent l="0" t="0" r="9525" b="0"/>
                  <wp:docPr id="10082526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825267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4480" cy="61444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F1BD9" w:rsidRPr="003F1BD9" w14:paraId="5A0EA9FC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  <w:hideMark/>
          </w:tcPr>
          <w:p w14:paraId="418D053C" w14:textId="77777777" w:rsidR="003F1BD9" w:rsidRPr="009A1428" w:rsidRDefault="003F1BD9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EC8282" w14:textId="77777777" w:rsidTr="00891E0C">
        <w:trPr>
          <w:trHeight w:val="315"/>
        </w:trPr>
        <w:tc>
          <w:tcPr>
            <w:tcW w:w="612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center"/>
            <w:hideMark/>
          </w:tcPr>
          <w:p w14:paraId="7F9C048E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single" w:sz="12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67BDE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3F1BD9" w:rsidRPr="003F1BD9" w14:paraId="0806E61E" w14:textId="77777777" w:rsidTr="00891E0C">
        <w:trPr>
          <w:trHeight w:val="3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000000" w:fill="F2F2F2"/>
            <w:vAlign w:val="center"/>
            <w:hideMark/>
          </w:tcPr>
          <w:p w14:paraId="31579549" w14:textId="77777777" w:rsidR="003F1BD9" w:rsidRPr="009A1428" w:rsidRDefault="003F1BD9" w:rsidP="003F1BD9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9A1428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Directions</w:t>
            </w:r>
          </w:p>
        </w:tc>
      </w:tr>
      <w:tr w:rsidR="003F1BD9" w:rsidRPr="003F1BD9" w14:paraId="7D694FC2" w14:textId="77777777" w:rsidTr="00891E0C">
        <w:trPr>
          <w:trHeight w:val="4215"/>
        </w:trPr>
        <w:tc>
          <w:tcPr>
            <w:tcW w:w="12330" w:type="dxa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hideMark/>
          </w:tcPr>
          <w:p w14:paraId="70AEA7D3" w14:textId="77777777" w:rsidR="003F1BD9" w:rsidRDefault="003F1BD9" w:rsidP="003F1BD9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1E73DD9" w14:textId="0720AE6F" w:rsidR="002734C1" w:rsidRPr="003E00C4" w:rsidRDefault="002734C1" w:rsidP="002734C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3E00C4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Get on I-85 S</w:t>
            </w:r>
            <w:r w:rsidR="005A1AE6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</w:t>
            </w:r>
            <w:r w:rsidRPr="003E00C4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from State Bridge Rd and Pleasant Hill Rd</w:t>
            </w:r>
          </w:p>
          <w:p w14:paraId="0F3C74F1" w14:textId="77777777" w:rsidR="002734C1" w:rsidRPr="002734C1" w:rsidRDefault="002734C1" w:rsidP="002734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D5F037D" w14:textId="516C345F" w:rsidR="002734C1" w:rsidRPr="002734C1" w:rsidRDefault="00413970" w:rsidP="006446CF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Out of the school, turn right on</w:t>
            </w:r>
            <w:r w:rsidR="00B86359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to Taylor Rd</w:t>
            </w:r>
            <w:r w:rsidR="002734C1"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for 0.6 mi</w:t>
            </w:r>
          </w:p>
          <w:p w14:paraId="1697EF45" w14:textId="77777777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Taylor Rd turns left and becomes Jones Bridge Rd for 0.4 mi</w:t>
            </w:r>
          </w:p>
          <w:p w14:paraId="1B1288A2" w14:textId="77777777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left 2 lanes to turn left onto State Bridge Rd for 3.6 mi</w:t>
            </w:r>
          </w:p>
          <w:p w14:paraId="5C7683BD" w14:textId="77777777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Continue onto Pleasant Hill Rd for 5.2 mi</w:t>
            </w:r>
          </w:p>
          <w:p w14:paraId="6BF904CE" w14:textId="77777777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lane to take the ramp onto I-85 S for 0.4 mi</w:t>
            </w:r>
          </w:p>
          <w:p w14:paraId="06FEC078" w14:textId="77777777" w:rsidR="002734C1" w:rsidRPr="002734C1" w:rsidRDefault="002734C1" w:rsidP="002734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62A791B" w14:textId="77777777" w:rsidR="002734C1" w:rsidRPr="00413970" w:rsidRDefault="002734C1" w:rsidP="002734C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r w:rsidRPr="00413970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Follow I-85 S to Fulton St SW in Atlanta</w:t>
            </w:r>
          </w:p>
          <w:p w14:paraId="567505E1" w14:textId="77777777" w:rsidR="002734C1" w:rsidRPr="002734C1" w:rsidRDefault="002734C1" w:rsidP="002734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626F795B" w14:textId="77777777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Merge onto I-85 S for 22.9 mi</w:t>
            </w:r>
          </w:p>
          <w:p w14:paraId="3F19F5D7" w14:textId="40E9A3F5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Use the right 2 lanes to take exit 246 for Fulton St for 0.3 mi</w:t>
            </w:r>
          </w:p>
          <w:p w14:paraId="61F90621" w14:textId="77777777" w:rsidR="002734C1" w:rsidRPr="002734C1" w:rsidRDefault="002734C1" w:rsidP="002734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185417A8" w14:textId="77777777" w:rsidR="002734C1" w:rsidRPr="00413970" w:rsidRDefault="002734C1" w:rsidP="002734C1">
            <w:pPr>
              <w:spacing w:after="0" w:line="240" w:lineRule="auto"/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</w:pPr>
            <w:proofErr w:type="gramStart"/>
            <w:r w:rsidRPr="00413970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>Continue on</w:t>
            </w:r>
            <w:proofErr w:type="gramEnd"/>
            <w:r w:rsidRPr="00413970">
              <w:rPr>
                <w:rFonts w:eastAsia="Times New Roman" w:cstheme="minorHAnsi"/>
                <w:b/>
                <w:bCs/>
                <w:color w:val="000000"/>
                <w:kern w:val="0"/>
                <w:sz w:val="24"/>
                <w:szCs w:val="24"/>
                <w14:ligatures w14:val="none"/>
              </w:rPr>
              <w:t xml:space="preserve"> Fulton St SW to your destination</w:t>
            </w:r>
          </w:p>
          <w:p w14:paraId="6D1C482B" w14:textId="77777777" w:rsidR="002734C1" w:rsidRPr="002734C1" w:rsidRDefault="002734C1" w:rsidP="002734C1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7109860A" w14:textId="77777777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left onto Fulton St SW for 0.3 mi</w:t>
            </w:r>
          </w:p>
          <w:p w14:paraId="57C1C75A" w14:textId="77777777" w:rsidR="002734C1" w:rsidRP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Turn right onto Capitol Ave SE/Hank Aaron Dr SW for 0.5 mi</w:t>
            </w:r>
          </w:p>
          <w:p w14:paraId="4DA369A3" w14:textId="68F96471" w:rsidR="002734C1" w:rsidRDefault="002734C1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Turn right onto </w:t>
            </w:r>
            <w:r w:rsidR="00CA62D0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Ormond</w:t>
            </w:r>
            <w:r w:rsidR="00D46A6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St</w:t>
            </w:r>
            <w:r w:rsidRPr="002734C1"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 xml:space="preserve"> SW</w:t>
            </w:r>
          </w:p>
          <w:p w14:paraId="5350A897" w14:textId="77777777" w:rsidR="00DE2CC0" w:rsidRDefault="00DE2CC0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304E0172" w14:textId="1FA0274C" w:rsidR="006248D9" w:rsidRDefault="00B306F2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  <w:r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  <w:t>Watch for Pat for custom parking direction</w:t>
            </w:r>
          </w:p>
          <w:p w14:paraId="6D12BE0B" w14:textId="77777777" w:rsidR="00DE2CC0" w:rsidRPr="002734C1" w:rsidRDefault="00DE2CC0" w:rsidP="00413970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  <w:p w14:paraId="0BB6C326" w14:textId="77777777" w:rsidR="002734C1" w:rsidRPr="009A1428" w:rsidRDefault="002734C1" w:rsidP="00B306F2">
            <w:pPr>
              <w:spacing w:after="0" w:line="240" w:lineRule="auto"/>
              <w:ind w:left="720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6932DD77" w14:textId="77777777" w:rsidTr="00891E0C">
        <w:trPr>
          <w:trHeight w:val="300"/>
        </w:trPr>
        <w:tc>
          <w:tcPr>
            <w:tcW w:w="612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25C634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color w:val="000000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single" w:sz="12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19520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2BD1422D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670D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7237B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3CBE8949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E47D2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A15172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  <w:tr w:rsidR="009A1428" w:rsidRPr="009A1428" w14:paraId="11B31AE3" w14:textId="77777777" w:rsidTr="00891E0C">
        <w:trPr>
          <w:trHeight w:val="300"/>
        </w:trPr>
        <w:tc>
          <w:tcPr>
            <w:tcW w:w="61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A58D8F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621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349133" w14:textId="77777777" w:rsidR="009A1428" w:rsidRPr="009A1428" w:rsidRDefault="009A1428" w:rsidP="009A1428">
            <w:pPr>
              <w:spacing w:after="0" w:line="240" w:lineRule="auto"/>
              <w:rPr>
                <w:rFonts w:eastAsia="Times New Roman" w:cstheme="minorHAnsi"/>
                <w:kern w:val="0"/>
                <w:sz w:val="24"/>
                <w:szCs w:val="24"/>
                <w14:ligatures w14:val="none"/>
              </w:rPr>
            </w:pPr>
          </w:p>
        </w:tc>
      </w:tr>
    </w:tbl>
    <w:p w14:paraId="1F1B2346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F24FFBB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97397D3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62947342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p w14:paraId="7416A3AF" w14:textId="77777777" w:rsidR="009A1428" w:rsidRPr="003F1BD9" w:rsidRDefault="009A1428" w:rsidP="009A1428">
      <w:pPr>
        <w:pStyle w:val="NoSpacing"/>
        <w:rPr>
          <w:rFonts w:cstheme="minorHAnsi"/>
          <w:sz w:val="24"/>
          <w:szCs w:val="24"/>
        </w:rPr>
      </w:pPr>
    </w:p>
    <w:sectPr w:rsidR="009A1428" w:rsidRPr="003F1BD9" w:rsidSect="009A1428">
      <w:pgSz w:w="12240" w:h="15840"/>
      <w:pgMar w:top="0" w:right="0" w:bottom="0" w:left="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100"/>
  <w:doNotDisplayPageBoundaries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7AED"/>
    <w:rsid w:val="000A1265"/>
    <w:rsid w:val="002734C1"/>
    <w:rsid w:val="00363DB5"/>
    <w:rsid w:val="003E00C4"/>
    <w:rsid w:val="003F1BD9"/>
    <w:rsid w:val="00413970"/>
    <w:rsid w:val="004924FA"/>
    <w:rsid w:val="005344CA"/>
    <w:rsid w:val="00575CB6"/>
    <w:rsid w:val="00576929"/>
    <w:rsid w:val="005A1AE6"/>
    <w:rsid w:val="005D4EC3"/>
    <w:rsid w:val="006248D9"/>
    <w:rsid w:val="006446CF"/>
    <w:rsid w:val="0065190C"/>
    <w:rsid w:val="00671474"/>
    <w:rsid w:val="006D6615"/>
    <w:rsid w:val="007271AC"/>
    <w:rsid w:val="007319A2"/>
    <w:rsid w:val="00757AED"/>
    <w:rsid w:val="00776A5C"/>
    <w:rsid w:val="00891E0C"/>
    <w:rsid w:val="00917840"/>
    <w:rsid w:val="009A1428"/>
    <w:rsid w:val="009D543D"/>
    <w:rsid w:val="00A00230"/>
    <w:rsid w:val="00A01305"/>
    <w:rsid w:val="00A41B0C"/>
    <w:rsid w:val="00B306F2"/>
    <w:rsid w:val="00B64192"/>
    <w:rsid w:val="00B830E8"/>
    <w:rsid w:val="00B86359"/>
    <w:rsid w:val="00BD7550"/>
    <w:rsid w:val="00CA62D0"/>
    <w:rsid w:val="00CB52DB"/>
    <w:rsid w:val="00CC3A1B"/>
    <w:rsid w:val="00CE415B"/>
    <w:rsid w:val="00D46A61"/>
    <w:rsid w:val="00D95FE9"/>
    <w:rsid w:val="00DB4423"/>
    <w:rsid w:val="00DE2CC0"/>
    <w:rsid w:val="00EB0EC7"/>
    <w:rsid w:val="00F25856"/>
    <w:rsid w:val="00F50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D28D13"/>
  <w15:chartTrackingRefBased/>
  <w15:docId w15:val="{B29497B7-EF4B-4BBE-A1E1-7FECF739CD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A1428"/>
    <w:pPr>
      <w:spacing w:after="0" w:line="240" w:lineRule="auto"/>
    </w:pPr>
  </w:style>
  <w:style w:type="character" w:styleId="Hyperlink">
    <w:name w:val="Hyperlink"/>
    <w:basedOn w:val="DefaultParagraphFont"/>
    <w:uiPriority w:val="99"/>
    <w:semiHidden/>
    <w:unhideWhenUsed/>
    <w:rsid w:val="009A1428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99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hyperlink" Target="https://richdrichd.github.io/BDFleet" TargetMode="External"/><Relationship Id="rId9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ich\OneDrive\github\BDFleet\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template.dotx</Template>
  <TotalTime>58</TotalTime>
  <Pages>1</Pages>
  <Words>186</Words>
  <Characters>1062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Rich</dc:creator>
  <cp:keywords/>
  <dc:description/>
  <cp:lastModifiedBy>Rich Davies</cp:lastModifiedBy>
  <cp:revision>12</cp:revision>
  <dcterms:created xsi:type="dcterms:W3CDTF">2024-07-24T07:30:00Z</dcterms:created>
  <dcterms:modified xsi:type="dcterms:W3CDTF">2024-07-26T16:32:00Z</dcterms:modified>
</cp:coreProperties>
</file>