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76F0EF36" w:rsidR="00891E0C" w:rsidRPr="009A1428" w:rsidRDefault="0005279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Monday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10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27D708F1" w:rsidR="00891E0C" w:rsidRPr="009A1428" w:rsidRDefault="00184FCA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Freemont </w:t>
            </w:r>
            <w:r w:rsidR="00AC43E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High School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Steward Stadium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49C19423" w:rsidR="00891E0C" w:rsidRPr="003F1BD9" w:rsidRDefault="00DE7FE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14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A550625" w14:textId="77777777" w:rsidR="0088610C" w:rsidRPr="00184FCA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F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Fremont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4AD98245" w14:textId="77777777" w:rsidR="0088610C" w:rsidRPr="00184FCA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F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1900 N 4700 W</w:t>
            </w:r>
          </w:p>
          <w:p w14:paraId="2CA5D510" w14:textId="15678030" w:rsidR="009A1428" w:rsidRPr="009A1428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F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Plain City UT, 84404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9380CE5" w14:textId="77777777" w:rsidR="00F0563A" w:rsidRPr="00F0563A" w:rsidRDefault="00F0563A" w:rsidP="00F056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563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Stewart Stadium - Weber State University</w:t>
            </w:r>
          </w:p>
          <w:p w14:paraId="29318077" w14:textId="77777777" w:rsidR="00F0563A" w:rsidRPr="00F0563A" w:rsidRDefault="00F0563A" w:rsidP="00F056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563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4100 S. Taylor Ave.</w:t>
            </w:r>
          </w:p>
          <w:p w14:paraId="70EB8EBE" w14:textId="6436B21C" w:rsidR="009A1428" w:rsidRPr="009A1428" w:rsidRDefault="00F0563A" w:rsidP="00F056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563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Ogden UT, 84403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7C6727C2" w:rsidR="009A1428" w:rsidRPr="003F1BD9" w:rsidRDefault="0088610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0028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C6D2E8C" wp14:editId="239F6815">
                  <wp:extent cx="3204765" cy="3305175"/>
                  <wp:effectExtent l="0" t="0" r="0" b="0"/>
                  <wp:docPr id="1508306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3063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608" cy="331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38B15628" w:rsidR="009A1428" w:rsidRPr="003F1BD9" w:rsidRDefault="00545E23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45E23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6431A32" wp14:editId="0941EB2E">
                  <wp:extent cx="3524250" cy="3373338"/>
                  <wp:effectExtent l="0" t="0" r="0" b="0"/>
                  <wp:docPr id="144936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3653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083" cy="339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7C6F6B62" w:rsidR="00FA3347" w:rsidRDefault="00090719" w:rsidP="00F551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090719">
              <w:rPr>
                <w:rFonts w:eastAsia="Times New Roman" w:cstheme="minorHAnsi"/>
                <w:b/>
                <w:bCs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97794CC" wp14:editId="5B943C3C">
                  <wp:extent cx="5915851" cy="4944165"/>
                  <wp:effectExtent l="0" t="0" r="8890" b="8890"/>
                  <wp:docPr id="1213026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0269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494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2C1413C8" w14:textId="77777777" w:rsidR="000C4EBF" w:rsidRPr="000C4EBF" w:rsidRDefault="000C4EBF" w:rsidP="000C4EB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on, I-15 S</w:t>
            </w:r>
          </w:p>
          <w:p w14:paraId="6EFD564F" w14:textId="77777777" w:rsidR="000C4EBF" w:rsidRPr="000C4EBF" w:rsidRDefault="000C4EBF" w:rsidP="000C4E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4700 W for 0.4 mi</w:t>
            </w:r>
          </w:p>
          <w:p w14:paraId="07E4F6EF" w14:textId="77777777" w:rsidR="000C4EBF" w:rsidRPr="000C4EBF" w:rsidRDefault="000C4EBF" w:rsidP="000C4E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 1500 N for 0.8 mi</w:t>
            </w:r>
          </w:p>
          <w:p w14:paraId="75E1E764" w14:textId="77777777" w:rsidR="000C4EBF" w:rsidRPr="000C4EBF" w:rsidRDefault="000C4EBF" w:rsidP="000C4E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 Pioneer Rd for 2.7 mi</w:t>
            </w:r>
          </w:p>
          <w:p w14:paraId="7676ECD9" w14:textId="77777777" w:rsidR="000C4EBF" w:rsidRPr="000C4EBF" w:rsidRDefault="000C4EBF" w:rsidP="000C4E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I-15 S/I-84 E for 4.5 mi</w:t>
            </w:r>
          </w:p>
          <w:p w14:paraId="1E24DCB6" w14:textId="77777777" w:rsidR="000C4EBF" w:rsidRPr="000C4EBF" w:rsidRDefault="000C4EBF" w:rsidP="000C4EB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33F34F" w14:textId="77777777" w:rsidR="000C4EBF" w:rsidRPr="000C4EBF" w:rsidRDefault="000C4EBF" w:rsidP="000C4EB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UT-79 E/31st St and 36th St</w:t>
            </w:r>
          </w:p>
          <w:p w14:paraId="66D2BB35" w14:textId="77777777" w:rsidR="000C4EBF" w:rsidRPr="000C4EBF" w:rsidRDefault="000C4EBF" w:rsidP="000C4EBF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341 for UT-79/31st Street for 0.2 mi</w:t>
            </w:r>
          </w:p>
          <w:p w14:paraId="3D64CCAD" w14:textId="77777777" w:rsidR="000C4EBF" w:rsidRPr="000C4EBF" w:rsidRDefault="000C4EBF" w:rsidP="000C4EBF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turn slightly left onto the ramp to Hospital/Weber State Univ</w:t>
            </w:r>
          </w:p>
          <w:p w14:paraId="5F0CDC51" w14:textId="77777777" w:rsidR="000C4EBF" w:rsidRPr="000C4EBF" w:rsidRDefault="000C4EBF" w:rsidP="000C4EBF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UT-79 E/31st St/W 3300 S for 1.4 mi</w:t>
            </w:r>
          </w:p>
          <w:p w14:paraId="5C9947C7" w14:textId="521049C0" w:rsidR="00EB528E" w:rsidRPr="00EB528E" w:rsidRDefault="00EB528E" w:rsidP="00EB528E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52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US-89 S/S Washington Blvd</w:t>
            </w:r>
            <w:r w:rsidRPr="00EB52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B52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0.7 mi</w:t>
            </w:r>
          </w:p>
          <w:p w14:paraId="30498ED4" w14:textId="7DAAD0BD" w:rsidR="00EB528E" w:rsidRPr="00EB528E" w:rsidRDefault="00EB528E" w:rsidP="00EB528E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52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36th St</w:t>
            </w:r>
            <w:r w:rsidRPr="00EB52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B52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1.1 mi</w:t>
            </w:r>
          </w:p>
          <w:p w14:paraId="59368EE1" w14:textId="4E57C718" w:rsidR="00EB528E" w:rsidRPr="00EB528E" w:rsidRDefault="00EB528E" w:rsidP="00EB528E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52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 1200 E St/Harrison Blvd</w:t>
            </w:r>
            <w:r w:rsidRPr="00EB52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B528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0.3 mi</w:t>
            </w:r>
          </w:p>
          <w:p w14:paraId="3E99E2C5" w14:textId="77777777" w:rsidR="00EB528E" w:rsidRPr="000C4EBF" w:rsidRDefault="00EB528E" w:rsidP="000C4EB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216C833" w14:textId="77777777" w:rsidR="000C4EBF" w:rsidRPr="000C4EBF" w:rsidRDefault="000C4EBF" w:rsidP="000C4EB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Edvalson St to your destination</w:t>
            </w:r>
          </w:p>
          <w:p w14:paraId="23625FAB" w14:textId="77777777" w:rsidR="000C4EBF" w:rsidRPr="000C4EBF" w:rsidRDefault="000C4EBF" w:rsidP="000C4EB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turn left onto E 3850 S for 285 ft</w:t>
            </w:r>
          </w:p>
          <w:p w14:paraId="0FFCFA1E" w14:textId="77777777" w:rsidR="000C4EBF" w:rsidRPr="000C4EBF" w:rsidRDefault="000C4EBF" w:rsidP="000C4EB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take the 3rd exit onto Dixon Pkwy for 0.1 mi</w:t>
            </w:r>
          </w:p>
          <w:p w14:paraId="7713FFF3" w14:textId="77777777" w:rsidR="000C4EBF" w:rsidRPr="000C4EBF" w:rsidRDefault="000C4EBF" w:rsidP="000C4EB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Dixon Pkwy turns slightly right and becomes Edvalson St for 0.6 mi</w:t>
            </w:r>
          </w:p>
          <w:p w14:paraId="554F102D" w14:textId="77777777" w:rsidR="000C4EBF" w:rsidRPr="000C4EBF" w:rsidRDefault="000C4EBF" w:rsidP="000C4EB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C4E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into the lot – follow signs and attendants</w:t>
            </w:r>
          </w:p>
          <w:p w14:paraId="639B3A8E" w14:textId="77777777" w:rsidR="00742376" w:rsidRDefault="0074237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1237455" w14:textId="77777777" w:rsidR="00742376" w:rsidRDefault="0074237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C68BF91" w14:textId="1474DF34" w:rsidR="00742376" w:rsidRDefault="0074237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237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2A39765" wp14:editId="38F3DECD">
                  <wp:extent cx="4772691" cy="3962953"/>
                  <wp:effectExtent l="0" t="0" r="8890" b="0"/>
                  <wp:docPr id="975862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86213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396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47EA1" w14:textId="77777777" w:rsidR="0088610C" w:rsidRPr="0088610C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5"/>
  </w:num>
  <w:num w:numId="2" w16cid:durableId="1092819134">
    <w:abstractNumId w:val="27"/>
  </w:num>
  <w:num w:numId="3" w16cid:durableId="746733878">
    <w:abstractNumId w:val="0"/>
  </w:num>
  <w:num w:numId="4" w16cid:durableId="2082216972">
    <w:abstractNumId w:val="20"/>
  </w:num>
  <w:num w:numId="5" w16cid:durableId="1171019960">
    <w:abstractNumId w:val="24"/>
  </w:num>
  <w:num w:numId="6" w16cid:durableId="364450798">
    <w:abstractNumId w:val="22"/>
  </w:num>
  <w:num w:numId="7" w16cid:durableId="1958290608">
    <w:abstractNumId w:val="12"/>
  </w:num>
  <w:num w:numId="8" w16cid:durableId="1358000493">
    <w:abstractNumId w:val="14"/>
  </w:num>
  <w:num w:numId="9" w16cid:durableId="642932017">
    <w:abstractNumId w:val="36"/>
  </w:num>
  <w:num w:numId="10" w16cid:durableId="1857571854">
    <w:abstractNumId w:val="33"/>
  </w:num>
  <w:num w:numId="11" w16cid:durableId="704333348">
    <w:abstractNumId w:val="3"/>
  </w:num>
  <w:num w:numId="12" w16cid:durableId="246572391">
    <w:abstractNumId w:val="34"/>
  </w:num>
  <w:num w:numId="13" w16cid:durableId="278417857">
    <w:abstractNumId w:val="7"/>
  </w:num>
  <w:num w:numId="14" w16cid:durableId="359622807">
    <w:abstractNumId w:val="16"/>
  </w:num>
  <w:num w:numId="15" w16cid:durableId="101807483">
    <w:abstractNumId w:val="21"/>
  </w:num>
  <w:num w:numId="16" w16cid:durableId="507908973">
    <w:abstractNumId w:val="1"/>
  </w:num>
  <w:num w:numId="17" w16cid:durableId="468788407">
    <w:abstractNumId w:val="19"/>
  </w:num>
  <w:num w:numId="18" w16cid:durableId="2126348166">
    <w:abstractNumId w:val="38"/>
  </w:num>
  <w:num w:numId="19" w16cid:durableId="522480846">
    <w:abstractNumId w:val="32"/>
  </w:num>
  <w:num w:numId="20" w16cid:durableId="2125882424">
    <w:abstractNumId w:val="2"/>
  </w:num>
  <w:num w:numId="21" w16cid:durableId="504563344">
    <w:abstractNumId w:val="35"/>
  </w:num>
  <w:num w:numId="22" w16cid:durableId="1577280726">
    <w:abstractNumId w:val="18"/>
  </w:num>
  <w:num w:numId="23" w16cid:durableId="282154233">
    <w:abstractNumId w:val="8"/>
  </w:num>
  <w:num w:numId="24" w16cid:durableId="2084057925">
    <w:abstractNumId w:val="5"/>
  </w:num>
  <w:num w:numId="25" w16cid:durableId="462310715">
    <w:abstractNumId w:val="9"/>
  </w:num>
  <w:num w:numId="26" w16cid:durableId="2059815859">
    <w:abstractNumId w:val="31"/>
  </w:num>
  <w:num w:numId="27" w16cid:durableId="1436944751">
    <w:abstractNumId w:val="10"/>
  </w:num>
  <w:num w:numId="28" w16cid:durableId="1792164468">
    <w:abstractNumId w:val="6"/>
  </w:num>
  <w:num w:numId="29" w16cid:durableId="345406074">
    <w:abstractNumId w:val="39"/>
  </w:num>
  <w:num w:numId="30" w16cid:durableId="1026562066">
    <w:abstractNumId w:val="15"/>
  </w:num>
  <w:num w:numId="31" w16cid:durableId="2094662044">
    <w:abstractNumId w:val="30"/>
  </w:num>
  <w:num w:numId="32" w16cid:durableId="1037126068">
    <w:abstractNumId w:val="23"/>
  </w:num>
  <w:num w:numId="33" w16cid:durableId="977149711">
    <w:abstractNumId w:val="17"/>
  </w:num>
  <w:num w:numId="34" w16cid:durableId="314720240">
    <w:abstractNumId w:val="11"/>
  </w:num>
  <w:num w:numId="35" w16cid:durableId="1188837284">
    <w:abstractNumId w:val="26"/>
  </w:num>
  <w:num w:numId="36" w16cid:durableId="1462964011">
    <w:abstractNumId w:val="4"/>
  </w:num>
  <w:num w:numId="37" w16cid:durableId="833648603">
    <w:abstractNumId w:val="29"/>
  </w:num>
  <w:num w:numId="38" w16cid:durableId="892154630">
    <w:abstractNumId w:val="13"/>
  </w:num>
  <w:num w:numId="39" w16cid:durableId="312639452">
    <w:abstractNumId w:val="37"/>
  </w:num>
  <w:num w:numId="40" w16cid:durableId="17727767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2014C"/>
    <w:rsid w:val="00052796"/>
    <w:rsid w:val="00053E83"/>
    <w:rsid w:val="000541B0"/>
    <w:rsid w:val="00090719"/>
    <w:rsid w:val="000A00CF"/>
    <w:rsid w:val="000C4EBF"/>
    <w:rsid w:val="000D6D2A"/>
    <w:rsid w:val="000F4CE8"/>
    <w:rsid w:val="00100286"/>
    <w:rsid w:val="00110154"/>
    <w:rsid w:val="00127B3E"/>
    <w:rsid w:val="00142EA4"/>
    <w:rsid w:val="00150027"/>
    <w:rsid w:val="00152B07"/>
    <w:rsid w:val="00177F44"/>
    <w:rsid w:val="00184FCA"/>
    <w:rsid w:val="00191EB4"/>
    <w:rsid w:val="001921B8"/>
    <w:rsid w:val="001A3D9A"/>
    <w:rsid w:val="001B4AE1"/>
    <w:rsid w:val="001B66D8"/>
    <w:rsid w:val="001F6E49"/>
    <w:rsid w:val="00202543"/>
    <w:rsid w:val="00213D67"/>
    <w:rsid w:val="00247DF9"/>
    <w:rsid w:val="00272E1F"/>
    <w:rsid w:val="002866EE"/>
    <w:rsid w:val="002A5DEE"/>
    <w:rsid w:val="00345925"/>
    <w:rsid w:val="003B0BB5"/>
    <w:rsid w:val="003D0506"/>
    <w:rsid w:val="003E2196"/>
    <w:rsid w:val="003E61A3"/>
    <w:rsid w:val="003F1BD9"/>
    <w:rsid w:val="0040030B"/>
    <w:rsid w:val="00404E01"/>
    <w:rsid w:val="00420EC1"/>
    <w:rsid w:val="004445B9"/>
    <w:rsid w:val="00446E37"/>
    <w:rsid w:val="0048398B"/>
    <w:rsid w:val="004E371A"/>
    <w:rsid w:val="004E6FEC"/>
    <w:rsid w:val="004F596C"/>
    <w:rsid w:val="00514905"/>
    <w:rsid w:val="00545E23"/>
    <w:rsid w:val="005556E8"/>
    <w:rsid w:val="00570F3E"/>
    <w:rsid w:val="00585664"/>
    <w:rsid w:val="005A0422"/>
    <w:rsid w:val="005A297B"/>
    <w:rsid w:val="005B13B4"/>
    <w:rsid w:val="005B13C7"/>
    <w:rsid w:val="005C6615"/>
    <w:rsid w:val="005C67BD"/>
    <w:rsid w:val="00602EE5"/>
    <w:rsid w:val="00634193"/>
    <w:rsid w:val="0064256F"/>
    <w:rsid w:val="00671716"/>
    <w:rsid w:val="006754F6"/>
    <w:rsid w:val="00685ADF"/>
    <w:rsid w:val="006C7473"/>
    <w:rsid w:val="006D5472"/>
    <w:rsid w:val="006D56BF"/>
    <w:rsid w:val="006E3112"/>
    <w:rsid w:val="00704737"/>
    <w:rsid w:val="007217DE"/>
    <w:rsid w:val="00727B3F"/>
    <w:rsid w:val="00732EAE"/>
    <w:rsid w:val="00742376"/>
    <w:rsid w:val="00743D79"/>
    <w:rsid w:val="007441E4"/>
    <w:rsid w:val="00752AC1"/>
    <w:rsid w:val="007821AC"/>
    <w:rsid w:val="00785586"/>
    <w:rsid w:val="00790D80"/>
    <w:rsid w:val="008141EA"/>
    <w:rsid w:val="008219D9"/>
    <w:rsid w:val="00823351"/>
    <w:rsid w:val="00836399"/>
    <w:rsid w:val="00853C8D"/>
    <w:rsid w:val="00862533"/>
    <w:rsid w:val="0088610C"/>
    <w:rsid w:val="00891E0C"/>
    <w:rsid w:val="008C0AA3"/>
    <w:rsid w:val="008C28C8"/>
    <w:rsid w:val="008C74F5"/>
    <w:rsid w:val="008D5206"/>
    <w:rsid w:val="008D6346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D52AB"/>
    <w:rsid w:val="009D765D"/>
    <w:rsid w:val="009F2A04"/>
    <w:rsid w:val="009F4C89"/>
    <w:rsid w:val="00A15476"/>
    <w:rsid w:val="00A20B86"/>
    <w:rsid w:val="00A53E90"/>
    <w:rsid w:val="00A56619"/>
    <w:rsid w:val="00A643A7"/>
    <w:rsid w:val="00A74016"/>
    <w:rsid w:val="00A82852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97B41"/>
    <w:rsid w:val="00BB3051"/>
    <w:rsid w:val="00BB70C0"/>
    <w:rsid w:val="00BC2FD2"/>
    <w:rsid w:val="00BE2795"/>
    <w:rsid w:val="00BF29DA"/>
    <w:rsid w:val="00C12997"/>
    <w:rsid w:val="00C23324"/>
    <w:rsid w:val="00C31132"/>
    <w:rsid w:val="00CA07A1"/>
    <w:rsid w:val="00CB75F7"/>
    <w:rsid w:val="00CD2C0C"/>
    <w:rsid w:val="00CD5CB9"/>
    <w:rsid w:val="00CD648F"/>
    <w:rsid w:val="00D15738"/>
    <w:rsid w:val="00D2044E"/>
    <w:rsid w:val="00D3318C"/>
    <w:rsid w:val="00D60324"/>
    <w:rsid w:val="00DB4CC4"/>
    <w:rsid w:val="00DE299C"/>
    <w:rsid w:val="00DE68C8"/>
    <w:rsid w:val="00DE7FEB"/>
    <w:rsid w:val="00E0004A"/>
    <w:rsid w:val="00E2064B"/>
    <w:rsid w:val="00E34DCC"/>
    <w:rsid w:val="00E37E81"/>
    <w:rsid w:val="00E407F0"/>
    <w:rsid w:val="00E71E83"/>
    <w:rsid w:val="00E845C4"/>
    <w:rsid w:val="00E97D62"/>
    <w:rsid w:val="00EA0842"/>
    <w:rsid w:val="00EB528E"/>
    <w:rsid w:val="00EC490B"/>
    <w:rsid w:val="00ED0B06"/>
    <w:rsid w:val="00ED4E87"/>
    <w:rsid w:val="00F00632"/>
    <w:rsid w:val="00F0563A"/>
    <w:rsid w:val="00F075BE"/>
    <w:rsid w:val="00F3541B"/>
    <w:rsid w:val="00F46B9B"/>
    <w:rsid w:val="00F551A8"/>
    <w:rsid w:val="00F8317F"/>
    <w:rsid w:val="00F87F69"/>
    <w:rsid w:val="00FA3347"/>
    <w:rsid w:val="00FB3B6F"/>
    <w:rsid w:val="00FD5F64"/>
    <w:rsid w:val="00FD7466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325</TotalTime>
  <Pages>1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120</cp:revision>
  <dcterms:created xsi:type="dcterms:W3CDTF">2024-06-26T02:47:00Z</dcterms:created>
  <dcterms:modified xsi:type="dcterms:W3CDTF">2024-07-07T22:54:00Z</dcterms:modified>
</cp:coreProperties>
</file>