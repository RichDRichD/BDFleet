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12070552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454C560" w:rsidR="00891E0C" w:rsidRPr="009A1428" w:rsidRDefault="00E3711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B52E2F4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Robert G. Cole HS to </w:t>
            </w:r>
            <w:proofErr w:type="spellStart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Alamodome</w:t>
            </w:r>
            <w:proofErr w:type="spellEnd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57653F20" w:rsidR="00891E0C" w:rsidRPr="003F1BD9" w:rsidRDefault="005237A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3FBE19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Stadium</w:t>
            </w:r>
          </w:p>
          <w:p w14:paraId="496C71E4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 Montana Street</w:t>
            </w:r>
          </w:p>
          <w:p w14:paraId="23E1E025" w14:textId="605A0321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0772273" w:rsidR="009A1428" w:rsidRPr="003F1BD9" w:rsidRDefault="00740ED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0ED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7184F8" wp14:editId="7F070D35">
                  <wp:extent cx="3343742" cy="3972479"/>
                  <wp:effectExtent l="0" t="0" r="9525" b="0"/>
                  <wp:docPr id="113560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098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F699FD5" w:rsidR="009A1428" w:rsidRPr="00E473A1" w:rsidRDefault="006B3B0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Equipment Trucks and Prop Trucks</w:t>
            </w:r>
            <w:r w:rsidR="00E473A1"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 into Lot A</w:t>
            </w:r>
          </w:p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681C6AA8" w:rsidR="009A1428" w:rsidRPr="003F1BD9" w:rsidRDefault="00A15586" w:rsidP="00E473A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55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4AFE9" wp14:editId="6877BEC9">
                  <wp:extent cx="2952750" cy="3684574"/>
                  <wp:effectExtent l="0" t="0" r="0" b="0"/>
                  <wp:docPr id="37403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361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3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98EC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8A9C96" w14:textId="63EAAE83" w:rsidR="00A15586" w:rsidRPr="00FA5EFD" w:rsidRDefault="00FA5E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Busses </w:t>
            </w:r>
            <w:r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and other vehicles </w:t>
            </w: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into Lot B</w:t>
            </w:r>
          </w:p>
          <w:p w14:paraId="79CA23B3" w14:textId="77777777" w:rsidR="00A15586" w:rsidRPr="003F1BD9" w:rsidRDefault="00A1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FC6995" w14:textId="579C99BC" w:rsidR="009A1428" w:rsidRPr="003F1BD9" w:rsidRDefault="00E8416D" w:rsidP="00FA5EF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416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C2B54A" wp14:editId="14083A22">
                  <wp:extent cx="3051558" cy="3235320"/>
                  <wp:effectExtent l="0" t="0" r="0" b="3810"/>
                  <wp:docPr id="137785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519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9" cy="326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39ACA23A" w:rsidR="003F1BD9" w:rsidRPr="003F1BD9" w:rsidRDefault="00CF091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F091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ED866B6" wp14:editId="3EE90D37">
                  <wp:extent cx="5763429" cy="5391902"/>
                  <wp:effectExtent l="0" t="0" r="8890" b="0"/>
                  <wp:docPr id="193357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723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7E52B3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37906B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Proceed from school to base gate</w:t>
            </w:r>
          </w:p>
          <w:p w14:paraId="22AC2839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8FD3E5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lot turn right onto Winans Rd for 0.4 mi</w:t>
            </w:r>
          </w:p>
          <w:p w14:paraId="45C0D314" w14:textId="77777777" w:rsid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Nursery Rd for 0.6 mi</w:t>
            </w:r>
          </w:p>
          <w:p w14:paraId="60DA7BB1" w14:textId="7E5B2913" w:rsidR="002377C9" w:rsidRDefault="002377C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Slight left </w:t>
            </w:r>
            <w:r w:rsidR="00055D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stay on Nursery</w:t>
            </w:r>
          </w:p>
          <w:p w14:paraId="6214F83F" w14:textId="6B694609" w:rsidR="00055D5A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left, Nursery becomes S-33 Rd</w:t>
            </w:r>
          </w:p>
          <w:p w14:paraId="56B95789" w14:textId="29A0AD62" w:rsidR="00982304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Right on </w:t>
            </w:r>
            <w:r w:rsidR="0006137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quatics C</w:t>
            </w:r>
            <w:r w:rsidR="00B71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 Rd</w:t>
            </w:r>
          </w:p>
          <w:p w14:paraId="130035C4" w14:textId="1CC10A05" w:rsidR="00982304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on Williams Wy</w:t>
            </w:r>
          </w:p>
          <w:p w14:paraId="4968A949" w14:textId="734D2744" w:rsidR="00B71C16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Corporal Johnson Rd</w:t>
            </w:r>
          </w:p>
          <w:p w14:paraId="01CBF899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Garden Ave for 0.9 mi</w:t>
            </w:r>
          </w:p>
          <w:p w14:paraId="090CC666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4A23EF1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Winfield Scott Rd for 0.2 mi</w:t>
            </w:r>
          </w:p>
          <w:p w14:paraId="5F98A42E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base</w:t>
            </w:r>
          </w:p>
          <w:p w14:paraId="000947E0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170DC0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Walters St, I-35 S, I-37 S/ to </w:t>
            </w:r>
            <w:proofErr w:type="spell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</w:p>
          <w:p w14:paraId="3277737E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9669E3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 for 0.4 mi</w:t>
            </w:r>
          </w:p>
          <w:p w14:paraId="4468FD6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I-35 Frontage Rd for 0.4 mi</w:t>
            </w:r>
          </w:p>
          <w:p w14:paraId="0ACD833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Interstate 35 S ramp on the left</w:t>
            </w:r>
          </w:p>
          <w:p w14:paraId="09300DC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S</w:t>
            </w:r>
          </w:p>
          <w:p w14:paraId="138C7C1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158B to merge onto I-37 S/US-281 S toward Corpus Christi for 1.6 mi</w:t>
            </w:r>
          </w:p>
          <w:p w14:paraId="0F81ED3B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140B toward Cesar E Chavez Blvd/</w:t>
            </w:r>
            <w:proofErr w:type="spell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mi</w:t>
            </w:r>
          </w:p>
          <w:p w14:paraId="0676A69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Tower of the Americas Way</w:t>
            </w:r>
          </w:p>
          <w:p w14:paraId="10E26EA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César E. Chávez Blvd</w:t>
            </w:r>
          </w:p>
          <w:p w14:paraId="2252BE7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61283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A at Hoefgen Ave</w:t>
            </w:r>
          </w:p>
          <w:p w14:paraId="39503858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8E5F8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for to Cherry St.</w:t>
            </w:r>
          </w:p>
          <w:p w14:paraId="51F4D7C0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Cherry St</w:t>
            </w:r>
          </w:p>
          <w:p w14:paraId="3905C2A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B</w:t>
            </w:r>
          </w:p>
          <w:p w14:paraId="6E388EF9" w14:textId="77777777" w:rsidR="005B5E39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E0BD39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F0F13F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4CFACE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ACB8FC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E04696" w14:textId="759DDF7F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41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940CB0" wp14:editId="503F9736">
                  <wp:extent cx="7535172" cy="5333184"/>
                  <wp:effectExtent l="0" t="0" r="8890" b="1270"/>
                  <wp:docPr id="442897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974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714" cy="535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1E309" w14:textId="77777777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71FFE6" w14:textId="36E7CA49" w:rsidR="001441C1" w:rsidRDefault="00A449E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49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5483319" wp14:editId="10F80991">
                  <wp:extent cx="7631861" cy="4303395"/>
                  <wp:effectExtent l="0" t="0" r="7620" b="1905"/>
                  <wp:docPr id="431278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2781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177" cy="43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55D5A"/>
    <w:rsid w:val="0006137B"/>
    <w:rsid w:val="001441C1"/>
    <w:rsid w:val="002377C9"/>
    <w:rsid w:val="00360FD3"/>
    <w:rsid w:val="003F1BD9"/>
    <w:rsid w:val="005237AB"/>
    <w:rsid w:val="005B5E39"/>
    <w:rsid w:val="00655B2B"/>
    <w:rsid w:val="006B3B04"/>
    <w:rsid w:val="00740EDD"/>
    <w:rsid w:val="00756CD2"/>
    <w:rsid w:val="00757AED"/>
    <w:rsid w:val="00891E0C"/>
    <w:rsid w:val="00924D97"/>
    <w:rsid w:val="00982304"/>
    <w:rsid w:val="009A1428"/>
    <w:rsid w:val="00A15586"/>
    <w:rsid w:val="00A2365F"/>
    <w:rsid w:val="00A449E6"/>
    <w:rsid w:val="00AC08D5"/>
    <w:rsid w:val="00AD3721"/>
    <w:rsid w:val="00B124A0"/>
    <w:rsid w:val="00B64192"/>
    <w:rsid w:val="00B71C16"/>
    <w:rsid w:val="00B774A5"/>
    <w:rsid w:val="00BF3477"/>
    <w:rsid w:val="00CF0911"/>
    <w:rsid w:val="00E3711D"/>
    <w:rsid w:val="00E473A1"/>
    <w:rsid w:val="00E8416D"/>
    <w:rsid w:val="00F70A2C"/>
    <w:rsid w:val="00FA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ichdrichd.github.io/BDFleet/7-22/h2s.p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</TotalTime>
  <Pages>1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</cp:revision>
  <dcterms:created xsi:type="dcterms:W3CDTF">2024-07-19T02:01:00Z</dcterms:created>
  <dcterms:modified xsi:type="dcterms:W3CDTF">2024-07-19T02:14:00Z</dcterms:modified>
</cp:coreProperties>
</file>