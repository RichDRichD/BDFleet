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210"/>
      </w:tblGrid>
      <w:tr w:rsidR="009A1428" w:rsidRPr="00D15738" w14:paraId="66BE1A4C" w14:textId="77777777" w:rsidTr="00D15738">
        <w:trPr>
          <w:trHeight w:val="108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C64E6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7BE58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2"/>
                <w:szCs w:val="12"/>
                <w14:ligatures w14:val="none"/>
              </w:rPr>
            </w:pPr>
          </w:p>
        </w:tc>
      </w:tr>
      <w:tr w:rsidR="009A1428" w:rsidRPr="009A1428" w14:paraId="5D961F07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03B7C4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ADB217" w14:textId="26C391FA" w:rsidR="009A1428" w:rsidRPr="009A1428" w:rsidRDefault="009A1428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  <w:tr w:rsidR="003F1BD9" w:rsidRPr="00D15738" w14:paraId="1B1ED916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31475A" w14:textId="77777777" w:rsidR="009A1428" w:rsidRPr="00D1573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18"/>
                <w:szCs w:val="18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B328A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8"/>
                <w:szCs w:val="18"/>
                <w14:ligatures w14:val="none"/>
              </w:rPr>
            </w:pPr>
          </w:p>
        </w:tc>
      </w:tr>
      <w:tr w:rsidR="00891E0C" w:rsidRPr="003F1BD9" w14:paraId="4BB0E92D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7AEBB3" w14:textId="2426F311" w:rsidR="00891E0C" w:rsidRPr="009A1428" w:rsidRDefault="00E87A81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Friday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</w:t>
            </w:r>
            <w:r w:rsidR="00DE299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Ju</w:t>
            </w:r>
            <w:r w:rsidR="00743D79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ly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="0088610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1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9</w:t>
            </w:r>
            <w:r w:rsidR="00ED4E8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2024</w:t>
            </w:r>
          </w:p>
        </w:tc>
      </w:tr>
      <w:tr w:rsidR="00891E0C" w:rsidRPr="003F1BD9" w14:paraId="38E240CD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EE3132" w14:textId="6D3CAE4F" w:rsidR="00891E0C" w:rsidRPr="009A1428" w:rsidRDefault="00BE4E6C" w:rsidP="005B13B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Highland Park High School</w:t>
            </w:r>
            <w:r w:rsidR="0046649A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="0088610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to 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Panther Stadium</w:t>
            </w:r>
          </w:p>
        </w:tc>
      </w:tr>
      <w:tr w:rsidR="00891E0C" w:rsidRPr="003F1BD9" w14:paraId="657FCD18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DCD90E" w14:textId="26F5E746" w:rsidR="00891E0C" w:rsidRPr="003F1BD9" w:rsidRDefault="00222D6C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221</w:t>
            </w:r>
            <w:r w:rsidR="008E2E3A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les</w:t>
            </w:r>
          </w:p>
        </w:tc>
      </w:tr>
      <w:tr w:rsidR="009A1428" w:rsidRPr="00D15738" w14:paraId="6DC5E95E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EBF7D8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900969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</w:p>
        </w:tc>
      </w:tr>
      <w:tr w:rsidR="009A1428" w:rsidRPr="009A1428" w14:paraId="5515493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C96AE6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BACF3E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17CFF740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67EF81B4" w14:textId="77777777" w:rsidR="009C515F" w:rsidRPr="009C515F" w:rsidRDefault="009C515F" w:rsidP="009C515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C515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Highland Park High School</w:t>
            </w:r>
          </w:p>
          <w:p w14:paraId="1047E0AB" w14:textId="77777777" w:rsidR="009C515F" w:rsidRPr="009C515F" w:rsidRDefault="009C515F" w:rsidP="009C515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C515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4220 Emerson Ave</w:t>
            </w:r>
          </w:p>
          <w:p w14:paraId="2CA5D510" w14:textId="1F61FB14" w:rsidR="009A1428" w:rsidRPr="009A1428" w:rsidRDefault="009C515F" w:rsidP="009C515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C515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Dallas TX, 75205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6A3A24A4" w14:textId="77777777" w:rsidR="009C515F" w:rsidRPr="009C515F" w:rsidRDefault="009C515F" w:rsidP="009C515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C515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Panther Stadium</w:t>
            </w:r>
          </w:p>
          <w:p w14:paraId="381D6BFD" w14:textId="77777777" w:rsidR="009C515F" w:rsidRPr="009C515F" w:rsidRDefault="009C515F" w:rsidP="009C515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C515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1600 Stadium Dr.</w:t>
            </w:r>
          </w:p>
          <w:p w14:paraId="70EB8EBE" w14:textId="1FAD680E" w:rsidR="009A1428" w:rsidRPr="009A1428" w:rsidRDefault="009C515F" w:rsidP="009C515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C515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Prairie View TX, 77445</w:t>
            </w:r>
          </w:p>
        </w:tc>
      </w:tr>
      <w:tr w:rsidR="009A1428" w:rsidRPr="009A1428" w14:paraId="6CD300BC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04D1F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9B2D64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247D87B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5D02D2C" w14:textId="6A49356E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E61DB02" w14:textId="04986CF6" w:rsidR="009A1428" w:rsidRPr="003F1BD9" w:rsidRDefault="0045156F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515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698C69F" wp14:editId="25AA352D">
                  <wp:extent cx="3733800" cy="3898124"/>
                  <wp:effectExtent l="0" t="0" r="0" b="7620"/>
                  <wp:docPr id="20256633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66337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8947" cy="3913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BA3B5" w14:textId="36921020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77449FE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3477D0D" w14:textId="1B40C761" w:rsidR="009A1428" w:rsidRPr="003F1BD9" w:rsidRDefault="00FD70E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D70E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1F2DA5B0" wp14:editId="2F911FBC">
                  <wp:extent cx="3724484" cy="3895725"/>
                  <wp:effectExtent l="0" t="0" r="9525" b="0"/>
                  <wp:docPr id="16311370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113702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7635" cy="3899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4590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570F3E" w14:paraId="284368DD" w14:textId="77777777" w:rsidTr="00570F3E">
        <w:trPr>
          <w:trHeight w:val="123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9489AFB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16E8725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4"/>
                <w:szCs w:val="14"/>
                <w14:ligatures w14:val="none"/>
              </w:rPr>
            </w:pPr>
          </w:p>
        </w:tc>
      </w:tr>
      <w:tr w:rsidR="003F1BD9" w:rsidRPr="003F1BD9" w14:paraId="4529EA3B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D1AB8A2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3F1BD9" w:rsidRPr="003F1BD9" w14:paraId="24E85F1B" w14:textId="77777777" w:rsidTr="00CD2C0C">
        <w:trPr>
          <w:trHeight w:val="340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185A7F53" w14:textId="77777777" w:rsidR="00FD79B9" w:rsidRDefault="00FD79B9" w:rsidP="008D6346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E7F44C0" w14:textId="5EF52838" w:rsidR="00FA3347" w:rsidRDefault="000029BC" w:rsidP="000029BC">
            <w:pPr>
              <w:spacing w:after="0" w:line="240" w:lineRule="auto"/>
              <w:ind w:left="720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0029BC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E14E533" wp14:editId="02A9D536">
                  <wp:extent cx="3238952" cy="5849166"/>
                  <wp:effectExtent l="0" t="0" r="0" b="0"/>
                  <wp:docPr id="2120941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09415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952" cy="5849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9D12D6" w14:textId="7FF95DED" w:rsidR="003F1BD9" w:rsidRPr="009A1428" w:rsidRDefault="003F1BD9" w:rsidP="00CD2C0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570F3E" w14:paraId="63552749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AE2ED5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47675D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6"/>
                <w:szCs w:val="16"/>
                <w14:ligatures w14:val="none"/>
              </w:rPr>
            </w:pPr>
          </w:p>
        </w:tc>
      </w:tr>
      <w:tr w:rsidR="003F1BD9" w:rsidRPr="003F1BD9" w14:paraId="71FF5DF5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4D106D1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493AE5CB" w14:textId="77777777" w:rsidTr="00570F3E">
        <w:trPr>
          <w:trHeight w:val="2508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A929A97" w14:textId="77777777" w:rsidR="00222D6C" w:rsidRPr="00222D6C" w:rsidRDefault="00222D6C" w:rsidP="00222D6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5417DDA" w14:textId="77777777" w:rsidR="00222D6C" w:rsidRPr="00222D6C" w:rsidRDefault="00222D6C" w:rsidP="00222D6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22D6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Get on Dallas North Tollway S in Dallas</w:t>
            </w:r>
          </w:p>
          <w:p w14:paraId="3B3D0798" w14:textId="77777777" w:rsidR="00222D6C" w:rsidRPr="00F6723E" w:rsidRDefault="00222D6C" w:rsidP="00F6723E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6723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From the school area, turn left onto Lovers Ln for 0.4 mi</w:t>
            </w:r>
          </w:p>
          <w:p w14:paraId="2F5929A9" w14:textId="77777777" w:rsidR="00222D6C" w:rsidRPr="00F6723E" w:rsidRDefault="00222D6C" w:rsidP="00F6723E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6723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to merge onto Dallas North Tollway S for 0.2 mi  Toll Road</w:t>
            </w:r>
          </w:p>
          <w:p w14:paraId="39C2FB27" w14:textId="77777777" w:rsidR="00222D6C" w:rsidRPr="00222D6C" w:rsidRDefault="00222D6C" w:rsidP="00222D6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829C969" w14:textId="77777777" w:rsidR="00222D6C" w:rsidRPr="00222D6C" w:rsidRDefault="00222D6C" w:rsidP="00222D6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22D6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I-45 S</w:t>
            </w:r>
          </w:p>
          <w:p w14:paraId="63AE65E2" w14:textId="77777777" w:rsidR="00222D6C" w:rsidRPr="00F6723E" w:rsidRDefault="00222D6C" w:rsidP="00F6723E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6723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Dallas North Tollway S for 3.4 mi  Toll Road</w:t>
            </w:r>
          </w:p>
          <w:p w14:paraId="348780C5" w14:textId="77777777" w:rsidR="00222D6C" w:rsidRPr="00F6723E" w:rsidRDefault="00222D6C" w:rsidP="00F6723E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6723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the I-35E S exit for 0.5 mi</w:t>
            </w:r>
          </w:p>
          <w:p w14:paraId="4D63CE19" w14:textId="77777777" w:rsidR="00222D6C" w:rsidRPr="00F6723E" w:rsidRDefault="00222D6C" w:rsidP="00F6723E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6723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the ramp onto TX-366 Spur E for 2.0 mi</w:t>
            </w:r>
          </w:p>
          <w:p w14:paraId="08E66855" w14:textId="77777777" w:rsidR="00222D6C" w:rsidRPr="00F6723E" w:rsidRDefault="00222D6C" w:rsidP="00F6723E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6723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2nd from the right lane to take the exit toward I-45 S/Houston for 0.4 mi</w:t>
            </w:r>
          </w:p>
          <w:p w14:paraId="0A3D30CA" w14:textId="77777777" w:rsidR="00222D6C" w:rsidRPr="00F6723E" w:rsidRDefault="00222D6C" w:rsidP="00F6723E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6723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lane to merge onto US-75 S for 0.4 mi</w:t>
            </w:r>
          </w:p>
          <w:p w14:paraId="688579CA" w14:textId="77777777" w:rsidR="00222D6C" w:rsidRPr="00F6723E" w:rsidRDefault="00222D6C" w:rsidP="00F6723E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6723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Keep left to continue on US-75 for 1.0 mi</w:t>
            </w:r>
          </w:p>
          <w:p w14:paraId="639E345D" w14:textId="77777777" w:rsidR="00222D6C" w:rsidRPr="00F6723E" w:rsidRDefault="00222D6C" w:rsidP="00F6723E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6723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I-45 S for 138 mi</w:t>
            </w:r>
          </w:p>
          <w:p w14:paraId="474BC8E6" w14:textId="77777777" w:rsidR="00222D6C" w:rsidRPr="00F6723E" w:rsidRDefault="00222D6C" w:rsidP="00F6723E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6723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146 toward TX-75/Madisonville for 0.3 mi</w:t>
            </w:r>
          </w:p>
          <w:p w14:paraId="4166F5B9" w14:textId="77777777" w:rsidR="00222D6C" w:rsidRPr="00222D6C" w:rsidRDefault="00222D6C" w:rsidP="00222D6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ED8FB4" w14:textId="64CED457" w:rsidR="00222D6C" w:rsidRPr="00222D6C" w:rsidRDefault="00222D6C" w:rsidP="00222D6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22D6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Get on US-290 E</w:t>
            </w:r>
            <w:r w:rsidR="001E319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via 90 and 6</w:t>
            </w:r>
          </w:p>
          <w:p w14:paraId="38AAA8A3" w14:textId="77777777" w:rsidR="00222D6C" w:rsidRPr="00F6723E" w:rsidRDefault="00222D6C" w:rsidP="00F6723E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6723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N Fwy Service Rd for 0.3 mi</w:t>
            </w:r>
          </w:p>
          <w:p w14:paraId="06145414" w14:textId="77777777" w:rsidR="00222D6C" w:rsidRPr="00F6723E" w:rsidRDefault="00222D6C" w:rsidP="00F6723E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6723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at the 1st cross street onto TX-75 S for 4.7 mi</w:t>
            </w:r>
          </w:p>
          <w:p w14:paraId="54EA3518" w14:textId="77777777" w:rsidR="00222D6C" w:rsidRPr="00F6723E" w:rsidRDefault="00222D6C" w:rsidP="00F6723E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6723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E South St for 0.2 mi</w:t>
            </w:r>
          </w:p>
          <w:p w14:paraId="3803AB8B" w14:textId="77777777" w:rsidR="00222D6C" w:rsidRPr="00F6723E" w:rsidRDefault="00222D6C" w:rsidP="00F6723E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6723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TX-90 S/S Madison St</w:t>
            </w:r>
          </w:p>
          <w:p w14:paraId="7FD8B475" w14:textId="77777777" w:rsidR="00222D6C" w:rsidRPr="00F6723E" w:rsidRDefault="00222D6C" w:rsidP="00F6723E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6723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to follow TX-90 S for 42.0 mi</w:t>
            </w:r>
          </w:p>
          <w:p w14:paraId="378FD8DA" w14:textId="77777777" w:rsidR="00222D6C" w:rsidRPr="00F6723E" w:rsidRDefault="00222D6C" w:rsidP="00F6723E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6723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N Hwy 6 Loop/Feeder Rd for 0.3 mi</w:t>
            </w:r>
          </w:p>
          <w:p w14:paraId="247EEFD9" w14:textId="77777777" w:rsidR="00222D6C" w:rsidRPr="00F6723E" w:rsidRDefault="00222D6C" w:rsidP="00F6723E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6723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Slight left to merge onto Hwy 6 S for 19.5 mi</w:t>
            </w:r>
          </w:p>
          <w:p w14:paraId="34C42AB4" w14:textId="77777777" w:rsidR="00222D6C" w:rsidRPr="00F6723E" w:rsidRDefault="00222D6C" w:rsidP="00F6723E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6723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lane to merge onto US-290 E via the ramp to Houston for 1.1 mi</w:t>
            </w:r>
          </w:p>
          <w:p w14:paraId="72DB7119" w14:textId="77777777" w:rsidR="00222D6C" w:rsidRPr="00222D6C" w:rsidRDefault="00222D6C" w:rsidP="00222D6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78ED2E0" w14:textId="77777777" w:rsidR="00222D6C" w:rsidRPr="00222D6C" w:rsidRDefault="00222D6C" w:rsidP="00222D6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22D6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US-290 E</w:t>
            </w:r>
          </w:p>
          <w:p w14:paraId="51731D70" w14:textId="77777777" w:rsidR="00222D6C" w:rsidRPr="00F6723E" w:rsidRDefault="00222D6C" w:rsidP="00F6723E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6723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US-290 E for 4.7 mi</w:t>
            </w:r>
          </w:p>
          <w:p w14:paraId="483D3CE9" w14:textId="77777777" w:rsidR="00222D6C" w:rsidRPr="00F6723E" w:rsidRDefault="00222D6C" w:rsidP="00F6723E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6723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the exit toward Prairie View A&amp;M Univ for 0.3 mi</w:t>
            </w:r>
          </w:p>
          <w:p w14:paraId="70568DB5" w14:textId="77777777" w:rsidR="00222D6C" w:rsidRPr="00F6723E" w:rsidRDefault="00222D6C" w:rsidP="00F6723E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6723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Sandra Bland Pkwy/University Dr for 0.7 mi</w:t>
            </w:r>
          </w:p>
          <w:p w14:paraId="43875B81" w14:textId="77777777" w:rsidR="00222D6C" w:rsidRPr="00F6723E" w:rsidRDefault="00222D6C" w:rsidP="00F6723E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6723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T.R. Solomon for 0.1 mi</w:t>
            </w:r>
          </w:p>
          <w:p w14:paraId="3ACE3C5B" w14:textId="77777777" w:rsidR="00222D6C" w:rsidRPr="00F6723E" w:rsidRDefault="00222D6C" w:rsidP="00F6723E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6723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into DCI lot and follow attendants</w:t>
            </w:r>
          </w:p>
          <w:p w14:paraId="4566BC4C" w14:textId="77777777" w:rsidR="00BC2670" w:rsidRDefault="00BC2670" w:rsidP="0088610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6E9CB8F" w14:textId="77777777" w:rsidR="00BC2670" w:rsidRDefault="00BC2670" w:rsidP="0088610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AAB8645" w14:textId="77777777" w:rsidR="006C24C1" w:rsidRDefault="006C24C1" w:rsidP="006C24C1">
            <w:r>
              <w:t>DCI Parking Information:</w:t>
            </w:r>
          </w:p>
          <w:p w14:paraId="314AECFE" w14:textId="77777777" w:rsidR="006C24C1" w:rsidRDefault="006C24C1" w:rsidP="006C24C1"/>
          <w:p w14:paraId="2272A3A4" w14:textId="77777777" w:rsidR="006C24C1" w:rsidRDefault="006C24C1" w:rsidP="006C24C1">
            <w:r w:rsidRPr="002B1AC3">
              <w:drawing>
                <wp:inline distT="0" distB="0" distL="0" distR="0" wp14:anchorId="500BBC40" wp14:editId="6D41CB79">
                  <wp:extent cx="5448935" cy="4229544"/>
                  <wp:effectExtent l="0" t="0" r="0" b="0"/>
                  <wp:docPr id="311062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0628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431" cy="4240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FC9C7A" w14:textId="77777777" w:rsidR="006C24C1" w:rsidRDefault="006C24C1" w:rsidP="006C24C1"/>
          <w:p w14:paraId="5B89E293" w14:textId="77777777" w:rsidR="006C24C1" w:rsidRDefault="006C24C1" w:rsidP="0088610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CE28F97" w14:textId="77777777" w:rsidR="006C24C1" w:rsidRDefault="006C24C1" w:rsidP="0088610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CC47EA1" w14:textId="77777777" w:rsidR="00BC2670" w:rsidRPr="0088610C" w:rsidRDefault="00BC2670" w:rsidP="0088610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40F989ED" w14:textId="77777777" w:rsidR="009A1428" w:rsidRPr="003F1BD9" w:rsidRDefault="009A1428" w:rsidP="00FD79B9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61FCF"/>
    <w:multiLevelType w:val="hybridMultilevel"/>
    <w:tmpl w:val="23E69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DA4EC4"/>
    <w:multiLevelType w:val="hybridMultilevel"/>
    <w:tmpl w:val="04B053F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79058D"/>
    <w:multiLevelType w:val="hybridMultilevel"/>
    <w:tmpl w:val="2EB8C44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46008F"/>
    <w:multiLevelType w:val="hybridMultilevel"/>
    <w:tmpl w:val="5180F84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867B29"/>
    <w:multiLevelType w:val="hybridMultilevel"/>
    <w:tmpl w:val="4CF84FD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7107B4"/>
    <w:multiLevelType w:val="hybridMultilevel"/>
    <w:tmpl w:val="4AE249B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8F5442"/>
    <w:multiLevelType w:val="hybridMultilevel"/>
    <w:tmpl w:val="6EECB6A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0B43BF"/>
    <w:multiLevelType w:val="hybridMultilevel"/>
    <w:tmpl w:val="4E3E046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3C31D7"/>
    <w:multiLevelType w:val="hybridMultilevel"/>
    <w:tmpl w:val="898ADF5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C346B7"/>
    <w:multiLevelType w:val="hybridMultilevel"/>
    <w:tmpl w:val="519896A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342786"/>
    <w:multiLevelType w:val="hybridMultilevel"/>
    <w:tmpl w:val="0FDCEA4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AE1978"/>
    <w:multiLevelType w:val="hybridMultilevel"/>
    <w:tmpl w:val="9C50562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41723B"/>
    <w:multiLevelType w:val="hybridMultilevel"/>
    <w:tmpl w:val="05BAF41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9C0474"/>
    <w:multiLevelType w:val="hybridMultilevel"/>
    <w:tmpl w:val="029EC14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B113D1"/>
    <w:multiLevelType w:val="hybridMultilevel"/>
    <w:tmpl w:val="D87C8E5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7D1F75"/>
    <w:multiLevelType w:val="hybridMultilevel"/>
    <w:tmpl w:val="04A2132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DE1470"/>
    <w:multiLevelType w:val="hybridMultilevel"/>
    <w:tmpl w:val="5DE80D54"/>
    <w:lvl w:ilvl="0" w:tplc="01569820">
      <w:start w:val="1"/>
      <w:numFmt w:val="bullet"/>
      <w:lvlText w:val="-"/>
      <w:lvlJc w:val="left"/>
      <w:pPr>
        <w:ind w:left="108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98D2FFA"/>
    <w:multiLevelType w:val="hybridMultilevel"/>
    <w:tmpl w:val="A4E8F16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565975"/>
    <w:multiLevelType w:val="hybridMultilevel"/>
    <w:tmpl w:val="3EE09A5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4C67E8"/>
    <w:multiLevelType w:val="hybridMultilevel"/>
    <w:tmpl w:val="07907A5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F00E92"/>
    <w:multiLevelType w:val="hybridMultilevel"/>
    <w:tmpl w:val="597EA89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0E6EAE"/>
    <w:multiLevelType w:val="hybridMultilevel"/>
    <w:tmpl w:val="D19E1ECC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5443767"/>
    <w:multiLevelType w:val="hybridMultilevel"/>
    <w:tmpl w:val="54BAD5F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136832"/>
    <w:multiLevelType w:val="hybridMultilevel"/>
    <w:tmpl w:val="4104B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616364"/>
    <w:multiLevelType w:val="hybridMultilevel"/>
    <w:tmpl w:val="8F5ADAF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AC174C"/>
    <w:multiLevelType w:val="hybridMultilevel"/>
    <w:tmpl w:val="F8E86F7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495F7C42"/>
    <w:multiLevelType w:val="hybridMultilevel"/>
    <w:tmpl w:val="7EB8FEA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8C6E93"/>
    <w:multiLevelType w:val="hybridMultilevel"/>
    <w:tmpl w:val="A6A69E7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23175E6"/>
    <w:multiLevelType w:val="hybridMultilevel"/>
    <w:tmpl w:val="9C8C1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840D82"/>
    <w:multiLevelType w:val="hybridMultilevel"/>
    <w:tmpl w:val="E5BCF35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A85CD7"/>
    <w:multiLevelType w:val="hybridMultilevel"/>
    <w:tmpl w:val="EB106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7910A9"/>
    <w:multiLevelType w:val="hybridMultilevel"/>
    <w:tmpl w:val="BB0AF97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D833DE0"/>
    <w:multiLevelType w:val="hybridMultilevel"/>
    <w:tmpl w:val="EA0A056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DFD6C36"/>
    <w:multiLevelType w:val="hybridMultilevel"/>
    <w:tmpl w:val="50FEB87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9E2454"/>
    <w:multiLevelType w:val="hybridMultilevel"/>
    <w:tmpl w:val="D114868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B54BC6"/>
    <w:multiLevelType w:val="hybridMultilevel"/>
    <w:tmpl w:val="67360DB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21D436E"/>
    <w:multiLevelType w:val="hybridMultilevel"/>
    <w:tmpl w:val="43BCF5A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BB449C"/>
    <w:multiLevelType w:val="hybridMultilevel"/>
    <w:tmpl w:val="9836C3A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2159DA"/>
    <w:multiLevelType w:val="hybridMultilevel"/>
    <w:tmpl w:val="A54C08D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A86FFC"/>
    <w:multiLevelType w:val="hybridMultilevel"/>
    <w:tmpl w:val="C6ECE3F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1346A5"/>
    <w:multiLevelType w:val="hybridMultilevel"/>
    <w:tmpl w:val="DEECC3C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1A57A6"/>
    <w:multiLevelType w:val="hybridMultilevel"/>
    <w:tmpl w:val="A49C78A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13E2160"/>
    <w:multiLevelType w:val="hybridMultilevel"/>
    <w:tmpl w:val="384052FC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3F42FA6"/>
    <w:multiLevelType w:val="hybridMultilevel"/>
    <w:tmpl w:val="434AF77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742BE0"/>
    <w:multiLevelType w:val="hybridMultilevel"/>
    <w:tmpl w:val="BB645C5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C2A1B04"/>
    <w:multiLevelType w:val="hybridMultilevel"/>
    <w:tmpl w:val="3C3C3EB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6E6C8E"/>
    <w:multiLevelType w:val="hybridMultilevel"/>
    <w:tmpl w:val="BD9A455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6335405">
    <w:abstractNumId w:val="28"/>
  </w:num>
  <w:num w:numId="2" w16cid:durableId="1092819134">
    <w:abstractNumId w:val="30"/>
  </w:num>
  <w:num w:numId="3" w16cid:durableId="746733878">
    <w:abstractNumId w:val="0"/>
  </w:num>
  <w:num w:numId="4" w16cid:durableId="2082216972">
    <w:abstractNumId w:val="23"/>
  </w:num>
  <w:num w:numId="5" w16cid:durableId="1171019960">
    <w:abstractNumId w:val="27"/>
  </w:num>
  <w:num w:numId="6" w16cid:durableId="364450798">
    <w:abstractNumId w:val="25"/>
  </w:num>
  <w:num w:numId="7" w16cid:durableId="1958290608">
    <w:abstractNumId w:val="14"/>
  </w:num>
  <w:num w:numId="8" w16cid:durableId="1358000493">
    <w:abstractNumId w:val="16"/>
  </w:num>
  <w:num w:numId="9" w16cid:durableId="642932017">
    <w:abstractNumId w:val="41"/>
  </w:num>
  <w:num w:numId="10" w16cid:durableId="1857571854">
    <w:abstractNumId w:val="38"/>
  </w:num>
  <w:num w:numId="11" w16cid:durableId="704333348">
    <w:abstractNumId w:val="4"/>
  </w:num>
  <w:num w:numId="12" w16cid:durableId="246572391">
    <w:abstractNumId w:val="39"/>
  </w:num>
  <w:num w:numId="13" w16cid:durableId="278417857">
    <w:abstractNumId w:val="9"/>
  </w:num>
  <w:num w:numId="14" w16cid:durableId="359622807">
    <w:abstractNumId w:val="18"/>
  </w:num>
  <w:num w:numId="15" w16cid:durableId="101807483">
    <w:abstractNumId w:val="24"/>
  </w:num>
  <w:num w:numId="16" w16cid:durableId="507908973">
    <w:abstractNumId w:val="1"/>
  </w:num>
  <w:num w:numId="17" w16cid:durableId="468788407">
    <w:abstractNumId w:val="22"/>
  </w:num>
  <w:num w:numId="18" w16cid:durableId="2126348166">
    <w:abstractNumId w:val="44"/>
  </w:num>
  <w:num w:numId="19" w16cid:durableId="522480846">
    <w:abstractNumId w:val="37"/>
  </w:num>
  <w:num w:numId="20" w16cid:durableId="2125882424">
    <w:abstractNumId w:val="2"/>
  </w:num>
  <w:num w:numId="21" w16cid:durableId="504563344">
    <w:abstractNumId w:val="40"/>
  </w:num>
  <w:num w:numId="22" w16cid:durableId="1577280726">
    <w:abstractNumId w:val="21"/>
  </w:num>
  <w:num w:numId="23" w16cid:durableId="282154233">
    <w:abstractNumId w:val="10"/>
  </w:num>
  <w:num w:numId="24" w16cid:durableId="2084057925">
    <w:abstractNumId w:val="6"/>
  </w:num>
  <w:num w:numId="25" w16cid:durableId="462310715">
    <w:abstractNumId w:val="11"/>
  </w:num>
  <w:num w:numId="26" w16cid:durableId="2059815859">
    <w:abstractNumId w:val="36"/>
  </w:num>
  <w:num w:numId="27" w16cid:durableId="1436944751">
    <w:abstractNumId w:val="12"/>
  </w:num>
  <w:num w:numId="28" w16cid:durableId="1792164468">
    <w:abstractNumId w:val="8"/>
  </w:num>
  <w:num w:numId="29" w16cid:durableId="345406074">
    <w:abstractNumId w:val="45"/>
  </w:num>
  <w:num w:numId="30" w16cid:durableId="1026562066">
    <w:abstractNumId w:val="17"/>
  </w:num>
  <w:num w:numId="31" w16cid:durableId="2094662044">
    <w:abstractNumId w:val="34"/>
  </w:num>
  <w:num w:numId="32" w16cid:durableId="1037126068">
    <w:abstractNumId w:val="26"/>
  </w:num>
  <w:num w:numId="33" w16cid:durableId="977149711">
    <w:abstractNumId w:val="19"/>
  </w:num>
  <w:num w:numId="34" w16cid:durableId="314720240">
    <w:abstractNumId w:val="13"/>
  </w:num>
  <w:num w:numId="35" w16cid:durableId="1188837284">
    <w:abstractNumId w:val="29"/>
  </w:num>
  <w:num w:numId="36" w16cid:durableId="1462964011">
    <w:abstractNumId w:val="5"/>
  </w:num>
  <w:num w:numId="37" w16cid:durableId="833648603">
    <w:abstractNumId w:val="32"/>
  </w:num>
  <w:num w:numId="38" w16cid:durableId="892154630">
    <w:abstractNumId w:val="15"/>
  </w:num>
  <w:num w:numId="39" w16cid:durableId="312639452">
    <w:abstractNumId w:val="43"/>
  </w:num>
  <w:num w:numId="40" w16cid:durableId="1772776750">
    <w:abstractNumId w:val="31"/>
  </w:num>
  <w:num w:numId="41" w16cid:durableId="2020304091">
    <w:abstractNumId w:val="42"/>
  </w:num>
  <w:num w:numId="42" w16cid:durableId="1601912734">
    <w:abstractNumId w:val="35"/>
  </w:num>
  <w:num w:numId="43" w16cid:durableId="1156528485">
    <w:abstractNumId w:val="3"/>
  </w:num>
  <w:num w:numId="44" w16cid:durableId="1139882195">
    <w:abstractNumId w:val="20"/>
  </w:num>
  <w:num w:numId="45" w16cid:durableId="105318800">
    <w:abstractNumId w:val="7"/>
  </w:num>
  <w:num w:numId="46" w16cid:durableId="1010138273">
    <w:abstractNumId w:val="46"/>
  </w:num>
  <w:num w:numId="47" w16cid:durableId="1519464716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473"/>
    <w:rsid w:val="00002011"/>
    <w:rsid w:val="000029BC"/>
    <w:rsid w:val="000161AC"/>
    <w:rsid w:val="0002014C"/>
    <w:rsid w:val="00052796"/>
    <w:rsid w:val="00053E83"/>
    <w:rsid w:val="000541B0"/>
    <w:rsid w:val="00090719"/>
    <w:rsid w:val="000A00CF"/>
    <w:rsid w:val="000B6758"/>
    <w:rsid w:val="000C4EBF"/>
    <w:rsid w:val="000D6D2A"/>
    <w:rsid w:val="000F4CE8"/>
    <w:rsid w:val="00100286"/>
    <w:rsid w:val="00110154"/>
    <w:rsid w:val="00127B3E"/>
    <w:rsid w:val="0013060D"/>
    <w:rsid w:val="00142EA4"/>
    <w:rsid w:val="00150027"/>
    <w:rsid w:val="00152B07"/>
    <w:rsid w:val="001761A6"/>
    <w:rsid w:val="00177F44"/>
    <w:rsid w:val="00181644"/>
    <w:rsid w:val="00184FCA"/>
    <w:rsid w:val="00191EB4"/>
    <w:rsid w:val="001921B8"/>
    <w:rsid w:val="001A3D9A"/>
    <w:rsid w:val="001B358B"/>
    <w:rsid w:val="001B4AE1"/>
    <w:rsid w:val="001B66D8"/>
    <w:rsid w:val="001C71CF"/>
    <w:rsid w:val="001E319D"/>
    <w:rsid w:val="001F6E49"/>
    <w:rsid w:val="00202543"/>
    <w:rsid w:val="00213D67"/>
    <w:rsid w:val="00222D6C"/>
    <w:rsid w:val="00247DF9"/>
    <w:rsid w:val="002716C1"/>
    <w:rsid w:val="00272E1F"/>
    <w:rsid w:val="002866EE"/>
    <w:rsid w:val="002A5DEE"/>
    <w:rsid w:val="00345925"/>
    <w:rsid w:val="003668E4"/>
    <w:rsid w:val="00387512"/>
    <w:rsid w:val="003B0BB5"/>
    <w:rsid w:val="003C7D9F"/>
    <w:rsid w:val="003D0506"/>
    <w:rsid w:val="003E2196"/>
    <w:rsid w:val="003E61A3"/>
    <w:rsid w:val="003F1BD9"/>
    <w:rsid w:val="003F3AB9"/>
    <w:rsid w:val="0040030B"/>
    <w:rsid w:val="00404E01"/>
    <w:rsid w:val="00420EC1"/>
    <w:rsid w:val="00443748"/>
    <w:rsid w:val="004445B9"/>
    <w:rsid w:val="00446E37"/>
    <w:rsid w:val="0045156F"/>
    <w:rsid w:val="0046649A"/>
    <w:rsid w:val="0048398B"/>
    <w:rsid w:val="004D7264"/>
    <w:rsid w:val="004E371A"/>
    <w:rsid w:val="004E6FEC"/>
    <w:rsid w:val="004F596C"/>
    <w:rsid w:val="0051121D"/>
    <w:rsid w:val="00514905"/>
    <w:rsid w:val="00545E23"/>
    <w:rsid w:val="005556E8"/>
    <w:rsid w:val="00570F3E"/>
    <w:rsid w:val="00585664"/>
    <w:rsid w:val="00591FC6"/>
    <w:rsid w:val="005A0422"/>
    <w:rsid w:val="005A297B"/>
    <w:rsid w:val="005B13B4"/>
    <w:rsid w:val="005B13C7"/>
    <w:rsid w:val="005C6615"/>
    <w:rsid w:val="005C67BD"/>
    <w:rsid w:val="005E071D"/>
    <w:rsid w:val="00602EE5"/>
    <w:rsid w:val="00634193"/>
    <w:rsid w:val="0064256F"/>
    <w:rsid w:val="006634A3"/>
    <w:rsid w:val="00671716"/>
    <w:rsid w:val="006754F6"/>
    <w:rsid w:val="00685ADF"/>
    <w:rsid w:val="006B0B4E"/>
    <w:rsid w:val="006B34ED"/>
    <w:rsid w:val="006C24C1"/>
    <w:rsid w:val="006C7473"/>
    <w:rsid w:val="006D5472"/>
    <w:rsid w:val="006D56BF"/>
    <w:rsid w:val="006E3112"/>
    <w:rsid w:val="00704737"/>
    <w:rsid w:val="007217DE"/>
    <w:rsid w:val="00727B3F"/>
    <w:rsid w:val="00727D03"/>
    <w:rsid w:val="00732EAE"/>
    <w:rsid w:val="00742376"/>
    <w:rsid w:val="00743D79"/>
    <w:rsid w:val="007441E4"/>
    <w:rsid w:val="00752AC1"/>
    <w:rsid w:val="007821AC"/>
    <w:rsid w:val="00785586"/>
    <w:rsid w:val="00790D80"/>
    <w:rsid w:val="008141EA"/>
    <w:rsid w:val="008219D9"/>
    <w:rsid w:val="00823351"/>
    <w:rsid w:val="00836399"/>
    <w:rsid w:val="00853C8D"/>
    <w:rsid w:val="00862533"/>
    <w:rsid w:val="0087380E"/>
    <w:rsid w:val="0088610C"/>
    <w:rsid w:val="008908B4"/>
    <w:rsid w:val="00891E0C"/>
    <w:rsid w:val="008A168B"/>
    <w:rsid w:val="008C0AA3"/>
    <w:rsid w:val="008C28C8"/>
    <w:rsid w:val="008C74F5"/>
    <w:rsid w:val="008D3DF6"/>
    <w:rsid w:val="008D5206"/>
    <w:rsid w:val="008D6346"/>
    <w:rsid w:val="008E2E3A"/>
    <w:rsid w:val="008F3C96"/>
    <w:rsid w:val="008F607A"/>
    <w:rsid w:val="00903DEA"/>
    <w:rsid w:val="0091218C"/>
    <w:rsid w:val="009354EC"/>
    <w:rsid w:val="00942C46"/>
    <w:rsid w:val="00945C3B"/>
    <w:rsid w:val="00972F8A"/>
    <w:rsid w:val="009A1428"/>
    <w:rsid w:val="009B0247"/>
    <w:rsid w:val="009B4461"/>
    <w:rsid w:val="009C515F"/>
    <w:rsid w:val="009D52AB"/>
    <w:rsid w:val="009D765D"/>
    <w:rsid w:val="009F2A04"/>
    <w:rsid w:val="009F4C89"/>
    <w:rsid w:val="00A15476"/>
    <w:rsid w:val="00A20B86"/>
    <w:rsid w:val="00A4510E"/>
    <w:rsid w:val="00A53E90"/>
    <w:rsid w:val="00A56619"/>
    <w:rsid w:val="00A643A7"/>
    <w:rsid w:val="00A74016"/>
    <w:rsid w:val="00A82852"/>
    <w:rsid w:val="00AA6E31"/>
    <w:rsid w:val="00AC43E2"/>
    <w:rsid w:val="00AC4C8F"/>
    <w:rsid w:val="00AE3D45"/>
    <w:rsid w:val="00AF6ECF"/>
    <w:rsid w:val="00B020A4"/>
    <w:rsid w:val="00B021F1"/>
    <w:rsid w:val="00B0598F"/>
    <w:rsid w:val="00B14ABB"/>
    <w:rsid w:val="00B51C89"/>
    <w:rsid w:val="00B64192"/>
    <w:rsid w:val="00B65AB0"/>
    <w:rsid w:val="00B97B41"/>
    <w:rsid w:val="00BB3051"/>
    <w:rsid w:val="00BB70C0"/>
    <w:rsid w:val="00BC2670"/>
    <w:rsid w:val="00BC2FD2"/>
    <w:rsid w:val="00BD4E01"/>
    <w:rsid w:val="00BE2795"/>
    <w:rsid w:val="00BE4E6C"/>
    <w:rsid w:val="00BF29DA"/>
    <w:rsid w:val="00C12997"/>
    <w:rsid w:val="00C23324"/>
    <w:rsid w:val="00C24F52"/>
    <w:rsid w:val="00C31132"/>
    <w:rsid w:val="00C510F8"/>
    <w:rsid w:val="00CA07A1"/>
    <w:rsid w:val="00CB75F7"/>
    <w:rsid w:val="00CD2C0C"/>
    <w:rsid w:val="00CD5CB9"/>
    <w:rsid w:val="00CD648F"/>
    <w:rsid w:val="00CD7842"/>
    <w:rsid w:val="00D15738"/>
    <w:rsid w:val="00D2044E"/>
    <w:rsid w:val="00D3318C"/>
    <w:rsid w:val="00D60324"/>
    <w:rsid w:val="00D85A07"/>
    <w:rsid w:val="00DB1E21"/>
    <w:rsid w:val="00DB4CC4"/>
    <w:rsid w:val="00DE299C"/>
    <w:rsid w:val="00DE3A68"/>
    <w:rsid w:val="00DE68C8"/>
    <w:rsid w:val="00DE7FEB"/>
    <w:rsid w:val="00E0004A"/>
    <w:rsid w:val="00E2064B"/>
    <w:rsid w:val="00E34DCC"/>
    <w:rsid w:val="00E37E81"/>
    <w:rsid w:val="00E407F0"/>
    <w:rsid w:val="00E71E83"/>
    <w:rsid w:val="00E845C4"/>
    <w:rsid w:val="00E87A81"/>
    <w:rsid w:val="00E92E2A"/>
    <w:rsid w:val="00E97D62"/>
    <w:rsid w:val="00EA0842"/>
    <w:rsid w:val="00EB528E"/>
    <w:rsid w:val="00EC490B"/>
    <w:rsid w:val="00ED0B06"/>
    <w:rsid w:val="00ED4E87"/>
    <w:rsid w:val="00F00632"/>
    <w:rsid w:val="00F0563A"/>
    <w:rsid w:val="00F075BE"/>
    <w:rsid w:val="00F3541B"/>
    <w:rsid w:val="00F46B9B"/>
    <w:rsid w:val="00F548EA"/>
    <w:rsid w:val="00F551A8"/>
    <w:rsid w:val="00F6723E"/>
    <w:rsid w:val="00F7385E"/>
    <w:rsid w:val="00F8317F"/>
    <w:rsid w:val="00F87F69"/>
    <w:rsid w:val="00FA3347"/>
    <w:rsid w:val="00FB3B6F"/>
    <w:rsid w:val="00FD5F64"/>
    <w:rsid w:val="00FD70E8"/>
    <w:rsid w:val="00FD7466"/>
    <w:rsid w:val="00FD79B9"/>
    <w:rsid w:val="00FE6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5A1B4"/>
  <w15:chartTrackingRefBased/>
  <w15:docId w15:val="{262A26CD-EA24-4746-A2C3-9447C61A8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7441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richdrichd.github.io/BDFleet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474</TotalTime>
  <Pages>1</Pages>
  <Words>238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 Davies</dc:creator>
  <cp:keywords/>
  <dc:description/>
  <cp:lastModifiedBy>Rich Davies</cp:lastModifiedBy>
  <cp:revision>15</cp:revision>
  <dcterms:created xsi:type="dcterms:W3CDTF">2024-07-12T21:00:00Z</dcterms:created>
  <dcterms:modified xsi:type="dcterms:W3CDTF">2024-07-13T21:01:00Z</dcterms:modified>
</cp:coreProperties>
</file>