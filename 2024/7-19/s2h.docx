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7157"/>
      </w:tblGrid>
      <w:tr w:rsidR="00216864" w:rsidRPr="00D15738" w14:paraId="66BE1A4C" w14:textId="77777777" w:rsidTr="00D15738">
        <w:trPr>
          <w:trHeight w:val="108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C64E6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7BE5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</w:tr>
      <w:tr w:rsidR="00216864" w:rsidRPr="009A1428" w14:paraId="5D961F07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03B7C4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DB217" w14:textId="26C391FA" w:rsidR="009A1428" w:rsidRPr="009A1428" w:rsidRDefault="009A1428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216864" w:rsidRPr="00D15738" w14:paraId="1B1ED916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31475A" w14:textId="77777777" w:rsidR="009A1428" w:rsidRPr="00D1573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B328A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14:ligatures w14:val="none"/>
              </w:rPr>
            </w:pPr>
          </w:p>
        </w:tc>
      </w:tr>
      <w:tr w:rsidR="00C42B7A" w:rsidRPr="003F1BD9" w14:paraId="4BB0E92D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7AEBB3" w14:textId="2426F311" w:rsidR="00891E0C" w:rsidRPr="009A1428" w:rsidRDefault="00E87A81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Friday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</w:t>
            </w:r>
            <w:r w:rsidR="00DE299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Ju</w:t>
            </w:r>
            <w:r w:rsidR="00743D79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ly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88610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1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9</w:t>
            </w:r>
            <w:r w:rsidR="00ED4E8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2024</w:t>
            </w:r>
          </w:p>
        </w:tc>
      </w:tr>
      <w:tr w:rsidR="00C42B7A" w:rsidRPr="003F1BD9" w14:paraId="38E240CD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EE3132" w14:textId="50041170" w:rsidR="00891E0C" w:rsidRPr="009A1428" w:rsidRDefault="0068496A" w:rsidP="005B13B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P</w:t>
            </w:r>
            <w:r w:rsidR="00BE4E6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anther Stadium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to </w:t>
            </w:r>
            <w:r w:rsidR="008E12D1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Robert G. Cole High School</w:t>
            </w:r>
          </w:p>
        </w:tc>
      </w:tr>
      <w:tr w:rsidR="00C42B7A" w:rsidRPr="003F1BD9" w14:paraId="657FCD18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DCD90E" w14:textId="5345E682" w:rsidR="00891E0C" w:rsidRPr="003F1BD9" w:rsidRDefault="009F4AB9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17</w:t>
            </w:r>
            <w:r w:rsidR="00E378B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6</w:t>
            </w:r>
            <w:r w:rsidR="008E2E3A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les</w:t>
            </w:r>
          </w:p>
        </w:tc>
      </w:tr>
      <w:tr w:rsidR="00216864" w:rsidRPr="00D15738" w14:paraId="6DC5E95E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EBF7D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900969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</w:tr>
      <w:tr w:rsidR="00216864" w:rsidRPr="009A1428" w14:paraId="5515493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C96AE6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BACF3E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216864" w:rsidRPr="009A1428" w14:paraId="17CFF740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7FDC52A0" w14:textId="77777777" w:rsidR="0068496A" w:rsidRPr="009C515F" w:rsidRDefault="0068496A" w:rsidP="0068496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C515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Panther Stadium</w:t>
            </w:r>
          </w:p>
          <w:p w14:paraId="425AC959" w14:textId="77777777" w:rsidR="0068496A" w:rsidRPr="009C515F" w:rsidRDefault="0068496A" w:rsidP="0068496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C515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1600 Stadium Dr.</w:t>
            </w:r>
          </w:p>
          <w:p w14:paraId="2CA5D510" w14:textId="2FEB33AC" w:rsidR="009A1428" w:rsidRPr="009A1428" w:rsidRDefault="0068496A" w:rsidP="0068496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C515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Prairie View TX, 77445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35C2018" w14:textId="11EB47D7" w:rsidR="001E72AC" w:rsidRPr="001E72AC" w:rsidRDefault="001E72AC" w:rsidP="001E72A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E72A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Robert G. Cole H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igh School</w:t>
            </w:r>
          </w:p>
          <w:p w14:paraId="02B8A647" w14:textId="77777777" w:rsidR="001E72AC" w:rsidRPr="001E72AC" w:rsidRDefault="001E72AC" w:rsidP="001E72A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E72A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4001 Winans Rd</w:t>
            </w:r>
          </w:p>
          <w:p w14:paraId="70EB8EBE" w14:textId="3B23614C" w:rsidR="009A1428" w:rsidRPr="009A1428" w:rsidRDefault="001E72AC" w:rsidP="001E72A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E72A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San Antonio Tx, 78234</w:t>
            </w:r>
          </w:p>
        </w:tc>
      </w:tr>
      <w:tr w:rsidR="00216864" w:rsidRPr="009A1428" w14:paraId="6CD300BC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04D1F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9B2D64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216864" w:rsidRPr="009A1428" w14:paraId="1247D87B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5D02D2C" w14:textId="6A49356E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E61DB02" w14:textId="6B6C8C80" w:rsidR="009A1428" w:rsidRPr="003F1BD9" w:rsidRDefault="0068496A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D70E8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E56F247" wp14:editId="459B7F35">
                  <wp:extent cx="3714750" cy="3885544"/>
                  <wp:effectExtent l="0" t="0" r="0" b="1270"/>
                  <wp:docPr id="16311370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113702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756" cy="3898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BA3B5" w14:textId="36921020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77449FE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3477D0D" w14:textId="3ADD32EC" w:rsidR="009A1428" w:rsidRPr="003F1BD9" w:rsidRDefault="00555944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5594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2F75356" wp14:editId="66E6B4DD">
                  <wp:extent cx="4407814" cy="3800475"/>
                  <wp:effectExtent l="0" t="0" r="0" b="0"/>
                  <wp:docPr id="19826230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262302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413" cy="3826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4590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216864" w:rsidRPr="00570F3E" w14:paraId="284368DD" w14:textId="77777777" w:rsidTr="00570F3E">
        <w:trPr>
          <w:trHeight w:val="123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9489AFB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16E872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4"/>
                <w:szCs w:val="14"/>
                <w14:ligatures w14:val="none"/>
              </w:rPr>
            </w:pPr>
          </w:p>
        </w:tc>
      </w:tr>
      <w:tr w:rsidR="00C42B7A" w:rsidRPr="003F1BD9" w14:paraId="4529EA3B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D1AB8A2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C42B7A" w:rsidRPr="003F1BD9" w14:paraId="24E85F1B" w14:textId="77777777" w:rsidTr="00CD2C0C">
        <w:trPr>
          <w:trHeight w:val="340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185A7F53" w14:textId="77777777" w:rsidR="00FD79B9" w:rsidRDefault="00FD79B9" w:rsidP="008D6346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E7F44C0" w14:textId="42EDC4E3" w:rsidR="00FA3347" w:rsidRDefault="00216864" w:rsidP="005D610B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216864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6A71A8C" wp14:editId="6E058791">
                  <wp:extent cx="8258173" cy="2924502"/>
                  <wp:effectExtent l="0" t="0" r="0" b="9525"/>
                  <wp:docPr id="19026517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65177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53506" cy="2958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9D12D6" w14:textId="7FF95DED" w:rsidR="003F1BD9" w:rsidRPr="009A1428" w:rsidRDefault="003F1BD9" w:rsidP="00CD2C0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216864" w:rsidRPr="00570F3E" w14:paraId="63552749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AE2ED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47675D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</w:tr>
      <w:tr w:rsidR="00C42B7A" w:rsidRPr="003F1BD9" w14:paraId="71FF5DF5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4D106D1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C42B7A" w:rsidRPr="003F1BD9" w14:paraId="493AE5CB" w14:textId="77777777" w:rsidTr="00570F3E">
        <w:trPr>
          <w:trHeight w:val="2508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97641BA" w14:textId="77777777" w:rsidR="00BD10F6" w:rsidRDefault="00BD10F6" w:rsidP="00222D6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EA4B26B" w14:textId="77777777" w:rsidR="00BD10F6" w:rsidRPr="00BD10F6" w:rsidRDefault="00BD10F6" w:rsidP="00BD10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D10F6">
              <w:rPr>
                <w:rFonts w:ascii="Calibri" w:eastAsia="Times New Roman" w:hAnsi="Calibri" w:cs="Calibr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Note:</w:t>
            </w:r>
          </w:p>
          <w:p w14:paraId="2F5D6AC5" w14:textId="77777777" w:rsidR="00BD10F6" w:rsidRPr="00BD10F6" w:rsidRDefault="00BD10F6" w:rsidP="00BD10F6">
            <w:pPr>
              <w:spacing w:after="0" w:line="240" w:lineRule="auto"/>
              <w:ind w:left="72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D10F6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14:ligatures w14:val="none"/>
              </w:rPr>
              <w:t>This housing site is on a military base.</w:t>
            </w:r>
          </w:p>
          <w:p w14:paraId="2DD5CE60" w14:textId="77777777" w:rsidR="00BD10F6" w:rsidRPr="00BD10F6" w:rsidRDefault="00BD10F6" w:rsidP="00BD10F6">
            <w:pPr>
              <w:spacing w:after="0" w:line="240" w:lineRule="auto"/>
              <w:ind w:left="72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D10F6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14:ligatures w14:val="none"/>
              </w:rPr>
              <w:t>The address above is the address of the school on the base.</w:t>
            </w:r>
          </w:p>
          <w:p w14:paraId="7E5B054C" w14:textId="01B36343" w:rsidR="00BD10F6" w:rsidRPr="00BD10F6" w:rsidRDefault="00BD10F6" w:rsidP="00BD10F6">
            <w:pPr>
              <w:spacing w:after="0" w:line="240" w:lineRule="auto"/>
              <w:ind w:left="72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D10F6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These directions lead through the </w:t>
            </w:r>
            <w:r w:rsidR="00325DB8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main </w:t>
            </w:r>
            <w:r w:rsidRPr="00BD10F6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14:ligatures w14:val="none"/>
              </w:rPr>
              <w:t>gate of the base.</w:t>
            </w:r>
          </w:p>
          <w:p w14:paraId="04E73F4E" w14:textId="77777777" w:rsidR="00BD10F6" w:rsidRPr="00BD10F6" w:rsidRDefault="00BD10F6" w:rsidP="00BD10F6">
            <w:pPr>
              <w:spacing w:after="0" w:line="240" w:lineRule="auto"/>
              <w:ind w:left="72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D10F6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14:ligatures w14:val="none"/>
              </w:rPr>
              <w:t>All vehicles are required to stop and the gate and check-in with the guard.</w:t>
            </w:r>
          </w:p>
          <w:p w14:paraId="36744F34" w14:textId="77777777" w:rsidR="00BD10F6" w:rsidRPr="00BD10F6" w:rsidRDefault="00BD10F6" w:rsidP="00BD10F6">
            <w:pPr>
              <w:spacing w:after="0" w:line="240" w:lineRule="auto"/>
              <w:ind w:left="72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D10F6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14:ligatures w14:val="none"/>
              </w:rPr>
              <w:t>All passengers need to be prepared with ID to potentially show the guard.</w:t>
            </w:r>
          </w:p>
          <w:p w14:paraId="136609F2" w14:textId="369032FA" w:rsidR="00BD10F6" w:rsidRPr="00BD10F6" w:rsidRDefault="00325DB8" w:rsidP="00BD10F6">
            <w:pPr>
              <w:spacing w:after="0" w:line="240" w:lineRule="auto"/>
              <w:ind w:left="72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14:ligatures w14:val="none"/>
              </w:rPr>
              <w:t>V</w:t>
            </w:r>
            <w:r w:rsidR="00BD10F6" w:rsidRPr="00BD10F6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ehicles may, or may not, be escorted 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through the base </w:t>
            </w:r>
            <w:r w:rsidR="00BD10F6" w:rsidRPr="00BD10F6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14:ligatures w14:val="none"/>
              </w:rPr>
              <w:t>to the school.</w:t>
            </w:r>
          </w:p>
          <w:p w14:paraId="6350338E" w14:textId="77777777" w:rsidR="00BD10F6" w:rsidRDefault="00BD10F6" w:rsidP="00222D6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29D42B" w14:textId="77777777" w:rsidR="00BD10F6" w:rsidRPr="00222D6C" w:rsidRDefault="00BD10F6" w:rsidP="00222D6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1D0C0F4" w14:textId="77777777" w:rsidR="006D3A35" w:rsidRPr="006D3A35" w:rsidRDefault="006D3A35" w:rsidP="006D3A3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D3A3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Get on US-290 W</w:t>
            </w:r>
          </w:p>
          <w:p w14:paraId="298FE3B9" w14:textId="77777777" w:rsidR="006D3A35" w:rsidRPr="006D3A35" w:rsidRDefault="006D3A35" w:rsidP="006D3A35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D3A3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From the lot, turn right onto T.R. Solomon for 0.1 mi</w:t>
            </w:r>
          </w:p>
          <w:p w14:paraId="101FFEA9" w14:textId="77777777" w:rsidR="006D3A35" w:rsidRPr="006D3A35" w:rsidRDefault="006D3A35" w:rsidP="006D3A35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D3A3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Sandra Bland Pkwy/University Dr for 0.7 mi</w:t>
            </w:r>
          </w:p>
          <w:p w14:paraId="367953B1" w14:textId="77777777" w:rsidR="006D3A35" w:rsidRPr="006D3A35" w:rsidRDefault="006D3A35" w:rsidP="006D3A35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D3A3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to merge onto US-290 W for 0.4 mi</w:t>
            </w:r>
          </w:p>
          <w:p w14:paraId="678C6CEA" w14:textId="77777777" w:rsidR="006D3A35" w:rsidRPr="006D3A35" w:rsidRDefault="006D3A35" w:rsidP="006D3A35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D3A3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US-290 W for 5.0 mi</w:t>
            </w:r>
          </w:p>
          <w:p w14:paraId="113B2F04" w14:textId="77777777" w:rsidR="006D3A35" w:rsidRPr="006D3A35" w:rsidRDefault="006D3A35" w:rsidP="006D3A35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D3A3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the TX-6 exit toward College Station/Bryan for 0.4 mi</w:t>
            </w:r>
          </w:p>
          <w:p w14:paraId="7B07ABF0" w14:textId="77777777" w:rsidR="006D3A35" w:rsidRPr="006D3A35" w:rsidRDefault="006D3A35" w:rsidP="006D3A3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05C0813" w14:textId="77777777" w:rsidR="006D3A35" w:rsidRPr="006D3A35" w:rsidRDefault="006D3A35" w:rsidP="006D3A3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D3A3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Get on I-10 W from TX-159 W and FM949 W</w:t>
            </w:r>
          </w:p>
          <w:p w14:paraId="27F6D4B3" w14:textId="076EA016" w:rsidR="006D3A35" w:rsidRPr="00E70D90" w:rsidRDefault="006D3A35" w:rsidP="00297F89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70D9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TX-6 S/US-290 BUS for 1.3 mi</w:t>
            </w:r>
          </w:p>
          <w:p w14:paraId="434A8CE7" w14:textId="77777777" w:rsidR="006D3A35" w:rsidRPr="00E70D90" w:rsidRDefault="006D3A35" w:rsidP="00E70D90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70D9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Austin St for 0.2 mi</w:t>
            </w:r>
          </w:p>
          <w:p w14:paraId="1E0C4466" w14:textId="77777777" w:rsidR="006D3A35" w:rsidRPr="00E70D90" w:rsidRDefault="006D3A35" w:rsidP="00E70D90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70D9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 13th St to Continue to follow TX-159 W for 15.2 mi</w:t>
            </w:r>
          </w:p>
          <w:p w14:paraId="57A8C5A9" w14:textId="77777777" w:rsidR="006D3A35" w:rsidRPr="00E70D90" w:rsidRDefault="006D3A35" w:rsidP="00E70D90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70D9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TX-36 S for 1.7 mi</w:t>
            </w:r>
          </w:p>
          <w:p w14:paraId="00B3BE9D" w14:textId="77777777" w:rsidR="006D3A35" w:rsidRPr="00E70D90" w:rsidRDefault="006D3A35" w:rsidP="00E70D90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70D9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FM2429 S for 3.6 mi</w:t>
            </w:r>
          </w:p>
          <w:p w14:paraId="0AA434D3" w14:textId="77777777" w:rsidR="006D3A35" w:rsidRPr="00E70D90" w:rsidRDefault="006D3A35" w:rsidP="00E70D90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70D9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FM949 W for 15.5 mi</w:t>
            </w:r>
          </w:p>
          <w:p w14:paraId="588B4770" w14:textId="77777777" w:rsidR="006D3A35" w:rsidRPr="00E70D90" w:rsidRDefault="006D3A35" w:rsidP="00E70D90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70D9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Interstate 10 Frontage Rd</w:t>
            </w:r>
          </w:p>
          <w:p w14:paraId="72406F49" w14:textId="77777777" w:rsidR="006D3A35" w:rsidRPr="00E70D90" w:rsidRDefault="006D3A35" w:rsidP="00E70D90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70D9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to merge onto I-10 W/US-90 W for 0.1 mi</w:t>
            </w:r>
          </w:p>
          <w:p w14:paraId="45EA68F2" w14:textId="77777777" w:rsidR="006D3A35" w:rsidRPr="006D3A35" w:rsidRDefault="006D3A35" w:rsidP="006D3A3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CC8F82F" w14:textId="77777777" w:rsidR="006D3A35" w:rsidRPr="006D3A35" w:rsidRDefault="006D3A35" w:rsidP="006D3A3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D3A3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I-10 W to I-35 Frontage Rd in San Antonio.</w:t>
            </w:r>
          </w:p>
          <w:p w14:paraId="5F009240" w14:textId="165AFE8F" w:rsidR="006D3A35" w:rsidRPr="00743CBB" w:rsidRDefault="006D3A35" w:rsidP="00CF134F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3CB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I-10 W/US-90 W</w:t>
            </w:r>
            <w:r w:rsidR="00743CB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743CB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for 122 mi</w:t>
            </w:r>
          </w:p>
          <w:p w14:paraId="33F77D0A" w14:textId="77777777" w:rsidR="006D3A35" w:rsidRPr="00E70D90" w:rsidRDefault="006D3A35" w:rsidP="00E70D90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70D9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581 toward TX-130 for 0.3 mi</w:t>
            </w:r>
          </w:p>
          <w:p w14:paraId="3884AFAA" w14:textId="77777777" w:rsidR="006D3A35" w:rsidRPr="00E70D90" w:rsidRDefault="006D3A35" w:rsidP="00E70D90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70D9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Slight right to merge onto I-410 N for 1.4 mi</w:t>
            </w:r>
          </w:p>
          <w:p w14:paraId="5553EE17" w14:textId="77777777" w:rsidR="006D3A35" w:rsidRPr="00E70D90" w:rsidRDefault="006D3A35" w:rsidP="00E70D90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70D9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lane to merge onto I-35 S for 2.8 mi</w:t>
            </w:r>
          </w:p>
          <w:p w14:paraId="0FE1C053" w14:textId="255A8EAB" w:rsidR="006D3A35" w:rsidRPr="00E70D90" w:rsidRDefault="006D3A35" w:rsidP="00E70D90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70D9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Take exit 159B </w:t>
            </w:r>
            <w:r w:rsidR="00050A9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for </w:t>
            </w:r>
            <w:r w:rsidRPr="00E70D9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I-35 Frontage Rd</w:t>
            </w:r>
          </w:p>
          <w:p w14:paraId="1A0F4183" w14:textId="77777777" w:rsidR="006D3A35" w:rsidRPr="006D3A35" w:rsidRDefault="006D3A35" w:rsidP="006D3A3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650EF4B" w14:textId="77777777" w:rsidR="006D3A35" w:rsidRPr="006D3A35" w:rsidRDefault="006D3A35" w:rsidP="006D3A3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D3A3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Enter Base Fort Sam Houston</w:t>
            </w:r>
          </w:p>
          <w:p w14:paraId="5D9ADB44" w14:textId="77777777" w:rsidR="006D3A35" w:rsidRPr="00E70D90" w:rsidRDefault="006D3A35" w:rsidP="00E70D90">
            <w:pPr>
              <w:pStyle w:val="ListParagraph"/>
              <w:numPr>
                <w:ilvl w:val="0"/>
                <w:numId w:val="5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70D9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I-35 Frontage Rd for 0.3 mi</w:t>
            </w:r>
          </w:p>
          <w:p w14:paraId="18DAA66F" w14:textId="77777777" w:rsidR="006D3A35" w:rsidRPr="00E70D90" w:rsidRDefault="006D3A35" w:rsidP="00E70D90">
            <w:pPr>
              <w:pStyle w:val="ListParagraph"/>
              <w:numPr>
                <w:ilvl w:val="0"/>
                <w:numId w:val="5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70D9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N Walters St for 0.4 mi</w:t>
            </w:r>
          </w:p>
          <w:p w14:paraId="172FA4ED" w14:textId="77777777" w:rsidR="006D3A35" w:rsidRPr="00E70D90" w:rsidRDefault="006D3A35" w:rsidP="00E70D90">
            <w:pPr>
              <w:pStyle w:val="ListParagraph"/>
              <w:numPr>
                <w:ilvl w:val="0"/>
                <w:numId w:val="5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50A98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 xml:space="preserve">Stop at gate </w:t>
            </w:r>
            <w:r w:rsidRPr="00E70D9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– follow instructions.</w:t>
            </w:r>
          </w:p>
          <w:p w14:paraId="19D6DF35" w14:textId="77777777" w:rsidR="006D3A35" w:rsidRPr="00E70D90" w:rsidRDefault="006D3A35" w:rsidP="00E70D90">
            <w:pPr>
              <w:pStyle w:val="ListParagraph"/>
              <w:numPr>
                <w:ilvl w:val="0"/>
                <w:numId w:val="5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70D9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Winfield Scott Rd for 1.2 mi</w:t>
            </w:r>
          </w:p>
          <w:p w14:paraId="633DB630" w14:textId="77777777" w:rsidR="006D3A35" w:rsidRPr="00E70D90" w:rsidRDefault="006D3A35" w:rsidP="00E70D90">
            <w:pPr>
              <w:pStyle w:val="ListParagraph"/>
              <w:numPr>
                <w:ilvl w:val="0"/>
                <w:numId w:val="5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70D9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William Hardee Rd for 0.8 mi</w:t>
            </w:r>
          </w:p>
          <w:p w14:paraId="518349A5" w14:textId="77777777" w:rsidR="006D3A35" w:rsidRPr="00E70D90" w:rsidRDefault="006D3A35" w:rsidP="00E70D90">
            <w:pPr>
              <w:pStyle w:val="ListParagraph"/>
              <w:numPr>
                <w:ilvl w:val="0"/>
                <w:numId w:val="5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70D9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William Hardee Rd turns left and becomes Williams Rd/Williams Wy for 0.5 mi</w:t>
            </w:r>
          </w:p>
          <w:p w14:paraId="34AD2299" w14:textId="77777777" w:rsidR="006D3A35" w:rsidRPr="00E70D90" w:rsidRDefault="006D3A35" w:rsidP="00E70D90">
            <w:pPr>
              <w:pStyle w:val="ListParagraph"/>
              <w:numPr>
                <w:ilvl w:val="0"/>
                <w:numId w:val="5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70D9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Nursery Rd for 0.6 mi</w:t>
            </w:r>
          </w:p>
          <w:p w14:paraId="71151162" w14:textId="77777777" w:rsidR="006D3A35" w:rsidRPr="00E70D90" w:rsidRDefault="006D3A35" w:rsidP="00E70D90">
            <w:pPr>
              <w:pStyle w:val="ListParagraph"/>
              <w:numPr>
                <w:ilvl w:val="0"/>
                <w:numId w:val="5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70D9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Winans Rd for 0.6 mi</w:t>
            </w:r>
          </w:p>
          <w:p w14:paraId="6CE28F97" w14:textId="5048D995" w:rsidR="006C24C1" w:rsidRPr="00E70D90" w:rsidRDefault="006D3A35" w:rsidP="00E70D90">
            <w:pPr>
              <w:pStyle w:val="ListParagraph"/>
              <w:numPr>
                <w:ilvl w:val="0"/>
                <w:numId w:val="5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70D9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into school lot</w:t>
            </w:r>
          </w:p>
          <w:p w14:paraId="6CC47EA1" w14:textId="77777777" w:rsidR="00BC2670" w:rsidRPr="0088610C" w:rsidRDefault="00BC2670" w:rsidP="008861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0F989ED" w14:textId="77777777" w:rsidR="009A1428" w:rsidRPr="003F1BD9" w:rsidRDefault="009A1428" w:rsidP="00FD79B9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61FCF"/>
    <w:multiLevelType w:val="hybridMultilevel"/>
    <w:tmpl w:val="23E69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DA4EC4"/>
    <w:multiLevelType w:val="hybridMultilevel"/>
    <w:tmpl w:val="04B053F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79058D"/>
    <w:multiLevelType w:val="hybridMultilevel"/>
    <w:tmpl w:val="2EB8C44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46008F"/>
    <w:multiLevelType w:val="hybridMultilevel"/>
    <w:tmpl w:val="5180F84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867B29"/>
    <w:multiLevelType w:val="hybridMultilevel"/>
    <w:tmpl w:val="4CF84FD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7107B4"/>
    <w:multiLevelType w:val="hybridMultilevel"/>
    <w:tmpl w:val="4AE249B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8F5442"/>
    <w:multiLevelType w:val="hybridMultilevel"/>
    <w:tmpl w:val="6EECB6A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BD5775"/>
    <w:multiLevelType w:val="hybridMultilevel"/>
    <w:tmpl w:val="B4A806A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0B43BF"/>
    <w:multiLevelType w:val="hybridMultilevel"/>
    <w:tmpl w:val="4E3E046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3C31D7"/>
    <w:multiLevelType w:val="hybridMultilevel"/>
    <w:tmpl w:val="898ADF5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C346B7"/>
    <w:multiLevelType w:val="hybridMultilevel"/>
    <w:tmpl w:val="519896A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342786"/>
    <w:multiLevelType w:val="hybridMultilevel"/>
    <w:tmpl w:val="0FDCEA4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AE1978"/>
    <w:multiLevelType w:val="hybridMultilevel"/>
    <w:tmpl w:val="9C50562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41723B"/>
    <w:multiLevelType w:val="hybridMultilevel"/>
    <w:tmpl w:val="05BAF41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9C0474"/>
    <w:multiLevelType w:val="hybridMultilevel"/>
    <w:tmpl w:val="029EC14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B113D1"/>
    <w:multiLevelType w:val="hybridMultilevel"/>
    <w:tmpl w:val="D87C8E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7D1F75"/>
    <w:multiLevelType w:val="hybridMultilevel"/>
    <w:tmpl w:val="04A2132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DE1470"/>
    <w:multiLevelType w:val="hybridMultilevel"/>
    <w:tmpl w:val="5DE80D54"/>
    <w:lvl w:ilvl="0" w:tplc="01569820">
      <w:start w:val="1"/>
      <w:numFmt w:val="bullet"/>
      <w:lvlText w:val="-"/>
      <w:lvlJc w:val="left"/>
      <w:pPr>
        <w:ind w:left="108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98D2FFA"/>
    <w:multiLevelType w:val="hybridMultilevel"/>
    <w:tmpl w:val="A4E8F16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565975"/>
    <w:multiLevelType w:val="hybridMultilevel"/>
    <w:tmpl w:val="3EE09A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4C67E8"/>
    <w:multiLevelType w:val="hybridMultilevel"/>
    <w:tmpl w:val="07907A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F00E92"/>
    <w:multiLevelType w:val="hybridMultilevel"/>
    <w:tmpl w:val="597EA89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30E6EAE"/>
    <w:multiLevelType w:val="hybridMultilevel"/>
    <w:tmpl w:val="D19E1EC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5443767"/>
    <w:multiLevelType w:val="hybridMultilevel"/>
    <w:tmpl w:val="54BAD5F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136832"/>
    <w:multiLevelType w:val="hybridMultilevel"/>
    <w:tmpl w:val="4104B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616364"/>
    <w:multiLevelType w:val="hybridMultilevel"/>
    <w:tmpl w:val="8F5ADAF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BB54222"/>
    <w:multiLevelType w:val="hybridMultilevel"/>
    <w:tmpl w:val="9BD47C1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E2E307B"/>
    <w:multiLevelType w:val="hybridMultilevel"/>
    <w:tmpl w:val="3162EB1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AC174C"/>
    <w:multiLevelType w:val="hybridMultilevel"/>
    <w:tmpl w:val="F8E86F7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95F7C42"/>
    <w:multiLevelType w:val="hybridMultilevel"/>
    <w:tmpl w:val="7EB8FEA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8C6E93"/>
    <w:multiLevelType w:val="hybridMultilevel"/>
    <w:tmpl w:val="A6A69E7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23175E6"/>
    <w:multiLevelType w:val="hybridMultilevel"/>
    <w:tmpl w:val="9C8C1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840D82"/>
    <w:multiLevelType w:val="hybridMultilevel"/>
    <w:tmpl w:val="E5BCF35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A85CD7"/>
    <w:multiLevelType w:val="hybridMultilevel"/>
    <w:tmpl w:val="EB106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7910A9"/>
    <w:multiLevelType w:val="hybridMultilevel"/>
    <w:tmpl w:val="BB0AF97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D0B3241"/>
    <w:multiLevelType w:val="hybridMultilevel"/>
    <w:tmpl w:val="4304778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D833DE0"/>
    <w:multiLevelType w:val="hybridMultilevel"/>
    <w:tmpl w:val="EA0A056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DFD6C36"/>
    <w:multiLevelType w:val="hybridMultilevel"/>
    <w:tmpl w:val="50FEB87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E9E2454"/>
    <w:multiLevelType w:val="hybridMultilevel"/>
    <w:tmpl w:val="D114868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B54BC6"/>
    <w:multiLevelType w:val="hybridMultilevel"/>
    <w:tmpl w:val="67360DB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21D436E"/>
    <w:multiLevelType w:val="hybridMultilevel"/>
    <w:tmpl w:val="43BCF5A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7BB449C"/>
    <w:multiLevelType w:val="hybridMultilevel"/>
    <w:tmpl w:val="9836C3A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D2159DA"/>
    <w:multiLevelType w:val="hybridMultilevel"/>
    <w:tmpl w:val="A54C08D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EA86FFC"/>
    <w:multiLevelType w:val="hybridMultilevel"/>
    <w:tmpl w:val="C6ECE3F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01346A5"/>
    <w:multiLevelType w:val="hybridMultilevel"/>
    <w:tmpl w:val="DEECC3C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01A57A6"/>
    <w:multiLevelType w:val="hybridMultilevel"/>
    <w:tmpl w:val="A49C78A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13E2160"/>
    <w:multiLevelType w:val="hybridMultilevel"/>
    <w:tmpl w:val="384052F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3F42FA6"/>
    <w:multiLevelType w:val="hybridMultilevel"/>
    <w:tmpl w:val="434AF77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9742BE0"/>
    <w:multiLevelType w:val="hybridMultilevel"/>
    <w:tmpl w:val="BB645C5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C2A1B04"/>
    <w:multiLevelType w:val="hybridMultilevel"/>
    <w:tmpl w:val="3C3C3EB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F6E6C8E"/>
    <w:multiLevelType w:val="hybridMultilevel"/>
    <w:tmpl w:val="BD9A455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6335405">
    <w:abstractNumId w:val="31"/>
  </w:num>
  <w:num w:numId="2" w16cid:durableId="1092819134">
    <w:abstractNumId w:val="33"/>
  </w:num>
  <w:num w:numId="3" w16cid:durableId="746733878">
    <w:abstractNumId w:val="0"/>
  </w:num>
  <w:num w:numId="4" w16cid:durableId="2082216972">
    <w:abstractNumId w:val="24"/>
  </w:num>
  <w:num w:numId="5" w16cid:durableId="1171019960">
    <w:abstractNumId w:val="30"/>
  </w:num>
  <w:num w:numId="6" w16cid:durableId="364450798">
    <w:abstractNumId w:val="28"/>
  </w:num>
  <w:num w:numId="7" w16cid:durableId="1958290608">
    <w:abstractNumId w:val="15"/>
  </w:num>
  <w:num w:numId="8" w16cid:durableId="1358000493">
    <w:abstractNumId w:val="17"/>
  </w:num>
  <w:num w:numId="9" w16cid:durableId="642932017">
    <w:abstractNumId w:val="45"/>
  </w:num>
  <w:num w:numId="10" w16cid:durableId="1857571854">
    <w:abstractNumId w:val="42"/>
  </w:num>
  <w:num w:numId="11" w16cid:durableId="704333348">
    <w:abstractNumId w:val="4"/>
  </w:num>
  <w:num w:numId="12" w16cid:durableId="246572391">
    <w:abstractNumId w:val="43"/>
  </w:num>
  <w:num w:numId="13" w16cid:durableId="278417857">
    <w:abstractNumId w:val="10"/>
  </w:num>
  <w:num w:numId="14" w16cid:durableId="359622807">
    <w:abstractNumId w:val="19"/>
  </w:num>
  <w:num w:numId="15" w16cid:durableId="101807483">
    <w:abstractNumId w:val="25"/>
  </w:num>
  <w:num w:numId="16" w16cid:durableId="507908973">
    <w:abstractNumId w:val="1"/>
  </w:num>
  <w:num w:numId="17" w16cid:durableId="468788407">
    <w:abstractNumId w:val="23"/>
  </w:num>
  <w:num w:numId="18" w16cid:durableId="2126348166">
    <w:abstractNumId w:val="48"/>
  </w:num>
  <w:num w:numId="19" w16cid:durableId="522480846">
    <w:abstractNumId w:val="41"/>
  </w:num>
  <w:num w:numId="20" w16cid:durableId="2125882424">
    <w:abstractNumId w:val="2"/>
  </w:num>
  <w:num w:numId="21" w16cid:durableId="504563344">
    <w:abstractNumId w:val="44"/>
  </w:num>
  <w:num w:numId="22" w16cid:durableId="1577280726">
    <w:abstractNumId w:val="22"/>
  </w:num>
  <w:num w:numId="23" w16cid:durableId="282154233">
    <w:abstractNumId w:val="11"/>
  </w:num>
  <w:num w:numId="24" w16cid:durableId="2084057925">
    <w:abstractNumId w:val="6"/>
  </w:num>
  <w:num w:numId="25" w16cid:durableId="462310715">
    <w:abstractNumId w:val="12"/>
  </w:num>
  <w:num w:numId="26" w16cid:durableId="2059815859">
    <w:abstractNumId w:val="40"/>
  </w:num>
  <w:num w:numId="27" w16cid:durableId="1436944751">
    <w:abstractNumId w:val="13"/>
  </w:num>
  <w:num w:numId="28" w16cid:durableId="1792164468">
    <w:abstractNumId w:val="9"/>
  </w:num>
  <w:num w:numId="29" w16cid:durableId="345406074">
    <w:abstractNumId w:val="49"/>
  </w:num>
  <w:num w:numId="30" w16cid:durableId="1026562066">
    <w:abstractNumId w:val="18"/>
  </w:num>
  <w:num w:numId="31" w16cid:durableId="2094662044">
    <w:abstractNumId w:val="38"/>
  </w:num>
  <w:num w:numId="32" w16cid:durableId="1037126068">
    <w:abstractNumId w:val="29"/>
  </w:num>
  <w:num w:numId="33" w16cid:durableId="977149711">
    <w:abstractNumId w:val="20"/>
  </w:num>
  <w:num w:numId="34" w16cid:durableId="314720240">
    <w:abstractNumId w:val="14"/>
  </w:num>
  <w:num w:numId="35" w16cid:durableId="1188837284">
    <w:abstractNumId w:val="32"/>
  </w:num>
  <w:num w:numId="36" w16cid:durableId="1462964011">
    <w:abstractNumId w:val="5"/>
  </w:num>
  <w:num w:numId="37" w16cid:durableId="833648603">
    <w:abstractNumId w:val="36"/>
  </w:num>
  <w:num w:numId="38" w16cid:durableId="892154630">
    <w:abstractNumId w:val="16"/>
  </w:num>
  <w:num w:numId="39" w16cid:durableId="312639452">
    <w:abstractNumId w:val="47"/>
  </w:num>
  <w:num w:numId="40" w16cid:durableId="1772776750">
    <w:abstractNumId w:val="34"/>
  </w:num>
  <w:num w:numId="41" w16cid:durableId="2020304091">
    <w:abstractNumId w:val="46"/>
  </w:num>
  <w:num w:numId="42" w16cid:durableId="1601912734">
    <w:abstractNumId w:val="39"/>
  </w:num>
  <w:num w:numId="43" w16cid:durableId="1156528485">
    <w:abstractNumId w:val="3"/>
  </w:num>
  <w:num w:numId="44" w16cid:durableId="1139882195">
    <w:abstractNumId w:val="21"/>
  </w:num>
  <w:num w:numId="45" w16cid:durableId="105318800">
    <w:abstractNumId w:val="8"/>
  </w:num>
  <w:num w:numId="46" w16cid:durableId="1010138273">
    <w:abstractNumId w:val="50"/>
  </w:num>
  <w:num w:numId="47" w16cid:durableId="1519464716">
    <w:abstractNumId w:val="37"/>
  </w:num>
  <w:num w:numId="48" w16cid:durableId="437021674">
    <w:abstractNumId w:val="26"/>
  </w:num>
  <w:num w:numId="49" w16cid:durableId="1143698341">
    <w:abstractNumId w:val="35"/>
  </w:num>
  <w:num w:numId="50" w16cid:durableId="409235848">
    <w:abstractNumId w:val="27"/>
  </w:num>
  <w:num w:numId="51" w16cid:durableId="5107284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473"/>
    <w:rsid w:val="00002011"/>
    <w:rsid w:val="000029BC"/>
    <w:rsid w:val="000161AC"/>
    <w:rsid w:val="0002014C"/>
    <w:rsid w:val="00050A98"/>
    <w:rsid w:val="00052796"/>
    <w:rsid w:val="00053E83"/>
    <w:rsid w:val="000541B0"/>
    <w:rsid w:val="00090719"/>
    <w:rsid w:val="000A00CF"/>
    <w:rsid w:val="000B6758"/>
    <w:rsid w:val="000C4EBF"/>
    <w:rsid w:val="000D6D2A"/>
    <w:rsid w:val="000F4CE8"/>
    <w:rsid w:val="00100286"/>
    <w:rsid w:val="00110154"/>
    <w:rsid w:val="00127B3E"/>
    <w:rsid w:val="0013060D"/>
    <w:rsid w:val="00142EA4"/>
    <w:rsid w:val="00150027"/>
    <w:rsid w:val="00152B07"/>
    <w:rsid w:val="001761A6"/>
    <w:rsid w:val="00177F44"/>
    <w:rsid w:val="00181644"/>
    <w:rsid w:val="00184FCA"/>
    <w:rsid w:val="00191EB4"/>
    <w:rsid w:val="001921B8"/>
    <w:rsid w:val="001A3D9A"/>
    <w:rsid w:val="001B358B"/>
    <w:rsid w:val="001B4AE1"/>
    <w:rsid w:val="001B66D8"/>
    <w:rsid w:val="001C71CF"/>
    <w:rsid w:val="001E319D"/>
    <w:rsid w:val="001E72AC"/>
    <w:rsid w:val="001F6E49"/>
    <w:rsid w:val="00202543"/>
    <w:rsid w:val="00213D67"/>
    <w:rsid w:val="00216864"/>
    <w:rsid w:val="00222D6C"/>
    <w:rsid w:val="00247DF9"/>
    <w:rsid w:val="002716C1"/>
    <w:rsid w:val="00272E1F"/>
    <w:rsid w:val="002866EE"/>
    <w:rsid w:val="00297F89"/>
    <w:rsid w:val="002A5DEE"/>
    <w:rsid w:val="00325DB8"/>
    <w:rsid w:val="00345925"/>
    <w:rsid w:val="003668E4"/>
    <w:rsid w:val="00387512"/>
    <w:rsid w:val="003B0BB5"/>
    <w:rsid w:val="003C7D9F"/>
    <w:rsid w:val="003D0506"/>
    <w:rsid w:val="003E2196"/>
    <w:rsid w:val="003E61A3"/>
    <w:rsid w:val="003F1BD9"/>
    <w:rsid w:val="003F3AB9"/>
    <w:rsid w:val="0040030B"/>
    <w:rsid w:val="00404E01"/>
    <w:rsid w:val="00420EC1"/>
    <w:rsid w:val="00443748"/>
    <w:rsid w:val="004445B9"/>
    <w:rsid w:val="00446E37"/>
    <w:rsid w:val="0045156F"/>
    <w:rsid w:val="0046649A"/>
    <w:rsid w:val="0048398B"/>
    <w:rsid w:val="004D7264"/>
    <w:rsid w:val="004E371A"/>
    <w:rsid w:val="004E6FEC"/>
    <w:rsid w:val="004F596C"/>
    <w:rsid w:val="0051121D"/>
    <w:rsid w:val="00514905"/>
    <w:rsid w:val="00545E23"/>
    <w:rsid w:val="005556E8"/>
    <w:rsid w:val="00555944"/>
    <w:rsid w:val="00570F3E"/>
    <w:rsid w:val="00585664"/>
    <w:rsid w:val="00591FC6"/>
    <w:rsid w:val="005A0422"/>
    <w:rsid w:val="005A297B"/>
    <w:rsid w:val="005B13B4"/>
    <w:rsid w:val="005B13C7"/>
    <w:rsid w:val="005C6615"/>
    <w:rsid w:val="005C67BD"/>
    <w:rsid w:val="005D610B"/>
    <w:rsid w:val="005E071D"/>
    <w:rsid w:val="00602EE5"/>
    <w:rsid w:val="00634193"/>
    <w:rsid w:val="0064256F"/>
    <w:rsid w:val="006634A3"/>
    <w:rsid w:val="00671716"/>
    <w:rsid w:val="006754F6"/>
    <w:rsid w:val="0068496A"/>
    <w:rsid w:val="00685ADF"/>
    <w:rsid w:val="006B0B4E"/>
    <w:rsid w:val="006B34ED"/>
    <w:rsid w:val="006C24C1"/>
    <w:rsid w:val="006C7473"/>
    <w:rsid w:val="006D3A35"/>
    <w:rsid w:val="006D5472"/>
    <w:rsid w:val="006D56BF"/>
    <w:rsid w:val="006E3112"/>
    <w:rsid w:val="00704737"/>
    <w:rsid w:val="007217DE"/>
    <w:rsid w:val="00727B3F"/>
    <w:rsid w:val="00727D03"/>
    <w:rsid w:val="00732EAE"/>
    <w:rsid w:val="00742376"/>
    <w:rsid w:val="00743CBB"/>
    <w:rsid w:val="00743D79"/>
    <w:rsid w:val="007441E4"/>
    <w:rsid w:val="00752AC1"/>
    <w:rsid w:val="007821AC"/>
    <w:rsid w:val="00785586"/>
    <w:rsid w:val="00790D80"/>
    <w:rsid w:val="008141EA"/>
    <w:rsid w:val="008219D9"/>
    <w:rsid w:val="00823351"/>
    <w:rsid w:val="00836399"/>
    <w:rsid w:val="00853C8D"/>
    <w:rsid w:val="00862533"/>
    <w:rsid w:val="0087380E"/>
    <w:rsid w:val="0088610C"/>
    <w:rsid w:val="008908B4"/>
    <w:rsid w:val="00891E0C"/>
    <w:rsid w:val="008A168B"/>
    <w:rsid w:val="008C0AA3"/>
    <w:rsid w:val="008C28C8"/>
    <w:rsid w:val="008C74F5"/>
    <w:rsid w:val="008D3DF6"/>
    <w:rsid w:val="008D5206"/>
    <w:rsid w:val="008D6346"/>
    <w:rsid w:val="008E12D1"/>
    <w:rsid w:val="008E2E3A"/>
    <w:rsid w:val="008F3C96"/>
    <w:rsid w:val="008F607A"/>
    <w:rsid w:val="00903DEA"/>
    <w:rsid w:val="0091218C"/>
    <w:rsid w:val="009354EC"/>
    <w:rsid w:val="00942C46"/>
    <w:rsid w:val="00945C3B"/>
    <w:rsid w:val="00972F8A"/>
    <w:rsid w:val="009A1428"/>
    <w:rsid w:val="009B0247"/>
    <w:rsid w:val="009B4461"/>
    <w:rsid w:val="009C515F"/>
    <w:rsid w:val="009D52AB"/>
    <w:rsid w:val="009D765D"/>
    <w:rsid w:val="009F2A04"/>
    <w:rsid w:val="009F4AB9"/>
    <w:rsid w:val="009F4C89"/>
    <w:rsid w:val="00A15476"/>
    <w:rsid w:val="00A20B86"/>
    <w:rsid w:val="00A4510E"/>
    <w:rsid w:val="00A53E90"/>
    <w:rsid w:val="00A56619"/>
    <w:rsid w:val="00A643A7"/>
    <w:rsid w:val="00A74016"/>
    <w:rsid w:val="00A82852"/>
    <w:rsid w:val="00AA6E31"/>
    <w:rsid w:val="00AC43E2"/>
    <w:rsid w:val="00AC4C8F"/>
    <w:rsid w:val="00AE3D45"/>
    <w:rsid w:val="00AF6ECF"/>
    <w:rsid w:val="00B020A4"/>
    <w:rsid w:val="00B021F1"/>
    <w:rsid w:val="00B0598F"/>
    <w:rsid w:val="00B14ABB"/>
    <w:rsid w:val="00B51C89"/>
    <w:rsid w:val="00B64192"/>
    <w:rsid w:val="00B65AB0"/>
    <w:rsid w:val="00B97B41"/>
    <w:rsid w:val="00BB3051"/>
    <w:rsid w:val="00BB70C0"/>
    <w:rsid w:val="00BC2670"/>
    <w:rsid w:val="00BC2FD2"/>
    <w:rsid w:val="00BD10F6"/>
    <w:rsid w:val="00BD4E01"/>
    <w:rsid w:val="00BE2795"/>
    <w:rsid w:val="00BE4E6C"/>
    <w:rsid w:val="00BF29DA"/>
    <w:rsid w:val="00C12997"/>
    <w:rsid w:val="00C23324"/>
    <w:rsid w:val="00C24F52"/>
    <w:rsid w:val="00C31132"/>
    <w:rsid w:val="00C42B7A"/>
    <w:rsid w:val="00C510F8"/>
    <w:rsid w:val="00CA07A1"/>
    <w:rsid w:val="00CB75F7"/>
    <w:rsid w:val="00CD2C0C"/>
    <w:rsid w:val="00CD5CB9"/>
    <w:rsid w:val="00CD648F"/>
    <w:rsid w:val="00CD7842"/>
    <w:rsid w:val="00D15738"/>
    <w:rsid w:val="00D2044E"/>
    <w:rsid w:val="00D3318C"/>
    <w:rsid w:val="00D60324"/>
    <w:rsid w:val="00D85A07"/>
    <w:rsid w:val="00DB1E21"/>
    <w:rsid w:val="00DB4CC4"/>
    <w:rsid w:val="00DE299C"/>
    <w:rsid w:val="00DE3A68"/>
    <w:rsid w:val="00DE68C8"/>
    <w:rsid w:val="00DE7FEB"/>
    <w:rsid w:val="00E0004A"/>
    <w:rsid w:val="00E2031C"/>
    <w:rsid w:val="00E2064B"/>
    <w:rsid w:val="00E34DCC"/>
    <w:rsid w:val="00E378BD"/>
    <w:rsid w:val="00E37E81"/>
    <w:rsid w:val="00E407F0"/>
    <w:rsid w:val="00E70D90"/>
    <w:rsid w:val="00E71E83"/>
    <w:rsid w:val="00E845C4"/>
    <w:rsid w:val="00E87A81"/>
    <w:rsid w:val="00E92E2A"/>
    <w:rsid w:val="00E97D62"/>
    <w:rsid w:val="00EA0842"/>
    <w:rsid w:val="00EB528E"/>
    <w:rsid w:val="00EC490B"/>
    <w:rsid w:val="00ED0B06"/>
    <w:rsid w:val="00ED4E87"/>
    <w:rsid w:val="00F00632"/>
    <w:rsid w:val="00F0563A"/>
    <w:rsid w:val="00F075BE"/>
    <w:rsid w:val="00F3541B"/>
    <w:rsid w:val="00F46B9B"/>
    <w:rsid w:val="00F548EA"/>
    <w:rsid w:val="00F551A8"/>
    <w:rsid w:val="00F6723E"/>
    <w:rsid w:val="00F7385E"/>
    <w:rsid w:val="00F8317F"/>
    <w:rsid w:val="00F87F69"/>
    <w:rsid w:val="00FA3347"/>
    <w:rsid w:val="00FB3B6F"/>
    <w:rsid w:val="00FD5F64"/>
    <w:rsid w:val="00FD70E8"/>
    <w:rsid w:val="00FD7466"/>
    <w:rsid w:val="00FD79B9"/>
    <w:rsid w:val="00FE6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5A1B4"/>
  <w15:chartTrackingRefBased/>
  <w15:docId w15:val="{262A26CD-EA24-4746-A2C3-9447C61A8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7441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562</TotalTime>
  <Pages>1</Pages>
  <Words>303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 Davies</dc:creator>
  <cp:keywords/>
  <dc:description/>
  <cp:lastModifiedBy>Rich Davies</cp:lastModifiedBy>
  <cp:revision>31</cp:revision>
  <dcterms:created xsi:type="dcterms:W3CDTF">2024-07-12T21:00:00Z</dcterms:created>
  <dcterms:modified xsi:type="dcterms:W3CDTF">2024-07-15T23:52:00Z</dcterms:modified>
</cp:coreProperties>
</file>