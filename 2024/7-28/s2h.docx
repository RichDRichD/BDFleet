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2803063" w:rsidR="00891E0C" w:rsidRPr="009A1428" w:rsidRDefault="00E67E7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July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80A72DB" w:rsidR="00891E0C" w:rsidRPr="009A1428" w:rsidRDefault="0059683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Allegacy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  <w:r w:rsidR="00415DB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Concord High School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4732947" w:rsidR="00891E0C" w:rsidRPr="003F1BD9" w:rsidRDefault="0020447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45</w:t>
            </w:r>
            <w:r w:rsidR="00C21C4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BA2B42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C326450" w14:textId="77777777" w:rsidR="00BA2B42" w:rsidRPr="00E30D9E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Allegacy</w:t>
            </w:r>
            <w:proofErr w:type="spellEnd"/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Federal Credit Union Stadium</w:t>
            </w:r>
          </w:p>
          <w:p w14:paraId="743F1971" w14:textId="77777777" w:rsidR="00BA2B42" w:rsidRPr="00E30D9E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499 Deacon Blvd</w:t>
            </w:r>
          </w:p>
          <w:p w14:paraId="292C4F10" w14:textId="33BFEFB9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Winston-Salem NC, 27105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C9127FF" w14:textId="22DE53BC" w:rsidR="00D622B3" w:rsidRPr="00D622B3" w:rsidRDefault="00D622B3" w:rsidP="00D622B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Concord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igh </w:t>
            </w: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chool</w:t>
            </w:r>
          </w:p>
          <w:p w14:paraId="280FA0F6" w14:textId="77777777" w:rsidR="00D622B3" w:rsidRPr="00D622B3" w:rsidRDefault="00D622B3" w:rsidP="00D622B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2501 Ebright Rd</w:t>
            </w:r>
          </w:p>
          <w:p w14:paraId="23E1E025" w14:textId="35D635ED" w:rsidR="00BA2B42" w:rsidRPr="009A1428" w:rsidRDefault="00D622B3" w:rsidP="00D622B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622B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Wilmington DE, 19810</w:t>
            </w:r>
          </w:p>
        </w:tc>
      </w:tr>
      <w:tr w:rsidR="00BA2B42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BA2B42" w:rsidRPr="003F1BD9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757EF774" w:rsidR="00BA2B42" w:rsidRPr="003F1BD9" w:rsidRDefault="00E01CC9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01CC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2E8254A" wp14:editId="45F30704">
                  <wp:extent cx="3733800" cy="3101700"/>
                  <wp:effectExtent l="0" t="0" r="0" b="3810"/>
                  <wp:docPr id="337511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5118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572" cy="311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BA2B42" w:rsidRPr="003F1BD9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1C22A33E" w:rsidR="00BA2B42" w:rsidRPr="003F1BD9" w:rsidRDefault="00292424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9242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7DD4CE6" wp14:editId="1D1E5F1E">
                  <wp:extent cx="3752850" cy="4211889"/>
                  <wp:effectExtent l="0" t="0" r="0" b="0"/>
                  <wp:docPr id="883166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1668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595" cy="422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BA2B42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BA2B42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6DD036" w14:textId="77777777" w:rsidR="00BA2B42" w:rsidRDefault="00D33762" w:rsidP="00D337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D3376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935534C" wp14:editId="3DC98365">
                  <wp:extent cx="6001588" cy="5420481"/>
                  <wp:effectExtent l="0" t="0" r="0" b="8890"/>
                  <wp:docPr id="1563299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2994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542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60384" w14:textId="77777777" w:rsidR="000D0913" w:rsidRDefault="000D0913" w:rsidP="00D337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26ECE73A" w:rsidR="000D0913" w:rsidRPr="009A1428" w:rsidRDefault="000D0913" w:rsidP="00D337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0D0913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96F6B58" wp14:editId="6B291223">
                  <wp:extent cx="6019800" cy="5804165"/>
                  <wp:effectExtent l="0" t="0" r="0" b="6350"/>
                  <wp:docPr id="1050744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447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886" cy="580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42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BA2B42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5E7DC4" w14:textId="77777777" w:rsidR="00BA2B42" w:rsidRPr="00AD03EE" w:rsidRDefault="00BA2B42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36466852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Get on NC-8 S/US-52 S</w:t>
            </w:r>
          </w:p>
          <w:p w14:paraId="5E79F1CE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Head north on Whitaker Park toward Reynolds Blvd</w:t>
            </w:r>
          </w:p>
          <w:p w14:paraId="073E59D6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Reynolds Blvd for 0.9 mi</w:t>
            </w:r>
          </w:p>
          <w:p w14:paraId="7E090CBA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Akron Dr for 0.2 mi</w:t>
            </w:r>
          </w:p>
          <w:p w14:paraId="3C3A3F4B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Leo St</w:t>
            </w:r>
          </w:p>
          <w:p w14:paraId="219B06AD" w14:textId="77777777" w:rsidR="00AD03EE" w:rsidRPr="00AD03EE" w:rsidRDefault="00AD03EE" w:rsidP="00AD03EE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Take the ramp onto NC-8 S/US-52 S for 0.2 mi</w:t>
            </w:r>
          </w:p>
          <w:p w14:paraId="63CBF018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21C6AAA7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Take I-40 E, I-85 N and I-95 N to US-202 N</w:t>
            </w:r>
          </w:p>
          <w:p w14:paraId="1A336E58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NC-8 S/US-52 S for 3.0 mi</w:t>
            </w:r>
          </w:p>
          <w:p w14:paraId="421CF64B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Take exit 109A to merge onto NC-150 E/US-158 E/US-421 S toward Kernersville for 13.4 mi</w:t>
            </w:r>
          </w:p>
          <w:p w14:paraId="6C216A4B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I-40 E/US-421 S for 4.8 mi</w:t>
            </w:r>
          </w:p>
          <w:p w14:paraId="58F7B149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right 3 lanes to turn slightly right to stay on I-40 E (signs for I-73 N/I-840 E/Greensboro/Martinsville) for 46.2 mi</w:t>
            </w:r>
          </w:p>
          <w:p w14:paraId="3159290B" w14:textId="77777777" w:rsidR="00AD03EE" w:rsidRPr="00AD03EE" w:rsidRDefault="00AD03EE" w:rsidP="00463C87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Keep left to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I-85 N, follow signs for Interstate 85/Durham for 140 mi</w:t>
            </w:r>
          </w:p>
          <w:p w14:paraId="44885793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3D946E4E" w14:textId="77777777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Virginia</w:t>
            </w:r>
          </w:p>
          <w:p w14:paraId="02588041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183CEFE5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I-95 N for 26.8 mi</w:t>
            </w:r>
          </w:p>
          <w:p w14:paraId="74CBD319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Keep left to stay on I-95 N for 64.9 mi</w:t>
            </w:r>
          </w:p>
          <w:p w14:paraId="4A6E4BAF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I-95 N for 25.6 mi</w:t>
            </w:r>
          </w:p>
          <w:p w14:paraId="045A5E1B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Keep left to stay on I-95 N, follow signs for I-495 E/Baltimore for 5.5 mi</w:t>
            </w:r>
          </w:p>
          <w:p w14:paraId="19D8EA02" w14:textId="77777777" w:rsidR="00AD03EE" w:rsidRPr="00AD03EE" w:rsidRDefault="00AD03EE" w:rsidP="00463C87">
            <w:pPr>
              <w:pStyle w:val="NoSpacing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Keep right to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I-495 E/I-95 N, follow signs for Alexandria for 4.0 mi</w:t>
            </w:r>
          </w:p>
          <w:p w14:paraId="01551193" w14:textId="77777777" w:rsidR="00AD03EE" w:rsidRPr="00AD03EE" w:rsidRDefault="00AD03EE" w:rsidP="00B003E0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right 2 lanes to take the I-295 N exit toward Washington for 1.0 mi</w:t>
            </w:r>
          </w:p>
          <w:p w14:paraId="253B65DF" w14:textId="77777777" w:rsidR="00AD03EE" w:rsidRPr="00AD03EE" w:rsidRDefault="00AD03EE" w:rsidP="00B003E0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I-295 N for 5.3 mi</w:t>
            </w:r>
          </w:p>
          <w:p w14:paraId="3FA5B403" w14:textId="77777777" w:rsidR="00B003E0" w:rsidRDefault="00B003E0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48110BD6" w14:textId="689BE4CE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District of Columbia</w:t>
            </w:r>
          </w:p>
          <w:p w14:paraId="50FFDAFF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028142B4" w14:textId="77777777" w:rsidR="00AD03EE" w:rsidRPr="00AD03EE" w:rsidRDefault="00AD03EE" w:rsidP="00B003E0">
            <w:pPr>
              <w:pStyle w:val="NoSpacing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Keep right to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State Hwy 295 for 4.9 mi</w:t>
            </w:r>
          </w:p>
          <w:p w14:paraId="6E0F6FA8" w14:textId="77777777" w:rsidR="00B003E0" w:rsidRDefault="00B003E0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013F0E57" w14:textId="3C679D6F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Maryland</w:t>
            </w:r>
          </w:p>
          <w:p w14:paraId="6B15DF98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412FA8B4" w14:textId="77777777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MD-201</w:t>
            </w:r>
          </w:p>
          <w:p w14:paraId="1957A0D4" w14:textId="77777777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Baltimore-Washington Pkwy for 18.7 mi</w:t>
            </w:r>
          </w:p>
          <w:p w14:paraId="0EC40041" w14:textId="77777777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Continue onto MD-295 N/Baltimore-Washington Pkwy for 8.7 mi</w:t>
            </w:r>
          </w:p>
          <w:p w14:paraId="138249CA" w14:textId="7848AA1E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 xml:space="preserve">Take the Harbor Tunnel </w:t>
            </w:r>
            <w:proofErr w:type="spellStart"/>
            <w:r w:rsidRPr="00AD03EE">
              <w:rPr>
                <w:rFonts w:cstheme="minorHAnsi"/>
                <w:sz w:val="24"/>
                <w:szCs w:val="24"/>
              </w:rPr>
              <w:t>Thrwy</w:t>
            </w:r>
            <w:proofErr w:type="spellEnd"/>
            <w:r w:rsidRPr="00AD03EE">
              <w:rPr>
                <w:rFonts w:cstheme="minorHAnsi"/>
                <w:sz w:val="24"/>
                <w:szCs w:val="24"/>
              </w:rPr>
              <w:t>/I-895 N exit for 0.2 mi</w:t>
            </w:r>
            <w:r w:rsidR="00ED0939">
              <w:rPr>
                <w:rFonts w:cstheme="minorHAnsi"/>
                <w:sz w:val="24"/>
                <w:szCs w:val="24"/>
              </w:rPr>
              <w:t xml:space="preserve">    Toll Road</w:t>
            </w:r>
          </w:p>
          <w:p w14:paraId="28542E0F" w14:textId="6B58E7CC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I-895 N for 10.4 mi</w:t>
            </w:r>
            <w:r w:rsidR="00ED0939">
              <w:rPr>
                <w:rFonts w:cstheme="minorHAnsi"/>
                <w:sz w:val="24"/>
                <w:szCs w:val="24"/>
              </w:rPr>
              <w:t xml:space="preserve">    Toll Road</w:t>
            </w:r>
          </w:p>
          <w:p w14:paraId="56063A84" w14:textId="68067E93" w:rsidR="00AD03EE" w:rsidRPr="00AD03EE" w:rsidRDefault="00AD03EE" w:rsidP="00ED0939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I-95 N for 48.6 mi</w:t>
            </w:r>
            <w:r w:rsidR="00ED0939">
              <w:rPr>
                <w:rFonts w:cstheme="minorHAnsi"/>
                <w:sz w:val="24"/>
                <w:szCs w:val="24"/>
              </w:rPr>
              <w:t xml:space="preserve">    </w:t>
            </w:r>
            <w:proofErr w:type="gramStart"/>
            <w:r w:rsidRPr="00AD03EE">
              <w:rPr>
                <w:rFonts w:cstheme="minorHAnsi"/>
                <w:sz w:val="24"/>
                <w:szCs w:val="24"/>
              </w:rPr>
              <w:t>Toll road</w:t>
            </w:r>
            <w:proofErr w:type="gramEnd"/>
          </w:p>
          <w:p w14:paraId="47FFBFDB" w14:textId="5C32A96A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39700F99" w14:textId="77777777" w:rsidR="00AD03EE" w:rsidRPr="00AD03EE" w:rsidRDefault="00AD03EE" w:rsidP="00ED0939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Entering Delaware</w:t>
            </w:r>
          </w:p>
          <w:p w14:paraId="1B132EA9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49F1C736" w14:textId="282626E9" w:rsidR="00AD03EE" w:rsidRPr="00AD03EE" w:rsidRDefault="00AD03EE" w:rsidP="00ED093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left 2 lanes to turn slightly left to stay on I-95 N for 10.0 mi</w:t>
            </w:r>
            <w:r w:rsidR="00ED0939">
              <w:rPr>
                <w:rFonts w:cstheme="minorHAnsi"/>
                <w:sz w:val="24"/>
                <w:szCs w:val="24"/>
              </w:rPr>
              <w:t xml:space="preserve">    Toll Road</w:t>
            </w:r>
          </w:p>
          <w:p w14:paraId="5E8DA48B" w14:textId="77777777" w:rsidR="00AD03EE" w:rsidRPr="00AD03EE" w:rsidRDefault="00AD03EE" w:rsidP="00ED093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Keep left to stay on I-95 N, follow signs for Interstate 95/Interstate 495/Wilmington/Philadelphia for 6.0 mi</w:t>
            </w:r>
          </w:p>
          <w:p w14:paraId="2100B417" w14:textId="77777777" w:rsidR="00AD03EE" w:rsidRPr="00AD03EE" w:rsidRDefault="00AD03EE" w:rsidP="00ED093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right 2 lanes to take exit 8 to merge onto US-202 N/Concord Pike for 1.2 mi</w:t>
            </w:r>
          </w:p>
          <w:p w14:paraId="47B8B2C5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  <w:p w14:paraId="13AF0B35" w14:textId="77777777" w:rsidR="00AD03EE" w:rsidRPr="00AD03EE" w:rsidRDefault="00AD03EE" w:rsidP="00AD03EE">
            <w:pPr>
              <w:pStyle w:val="NoSpacing"/>
              <w:rPr>
                <w:rFonts w:cstheme="minorHAnsi"/>
                <w:sz w:val="24"/>
                <w:szCs w:val="24"/>
              </w:rPr>
            </w:pPr>
            <w:proofErr w:type="gramStart"/>
            <w:r w:rsidRPr="00AD03EE">
              <w:rPr>
                <w:rFonts w:cstheme="minorHAnsi"/>
                <w:sz w:val="24"/>
                <w:szCs w:val="24"/>
              </w:rPr>
              <w:t>Continue on</w:t>
            </w:r>
            <w:proofErr w:type="gramEnd"/>
            <w:r w:rsidRPr="00AD03EE">
              <w:rPr>
                <w:rFonts w:cstheme="minorHAnsi"/>
                <w:sz w:val="24"/>
                <w:szCs w:val="24"/>
              </w:rPr>
              <w:t xml:space="preserve"> US-202 N/Concord Pike to your destination</w:t>
            </w:r>
          </w:p>
          <w:p w14:paraId="6766A4E7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Merge onto US-202 N/Concord Pike for 3.6 mi</w:t>
            </w:r>
          </w:p>
          <w:p w14:paraId="5F180575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right onto DE-92 E/</w:t>
            </w:r>
            <w:proofErr w:type="spellStart"/>
            <w:r w:rsidRPr="00AD03EE">
              <w:rPr>
                <w:rFonts w:cstheme="minorHAnsi"/>
                <w:sz w:val="24"/>
                <w:szCs w:val="24"/>
              </w:rPr>
              <w:t>Naamans</w:t>
            </w:r>
            <w:proofErr w:type="spellEnd"/>
            <w:r w:rsidRPr="00AD03EE">
              <w:rPr>
                <w:rFonts w:cstheme="minorHAnsi"/>
                <w:sz w:val="24"/>
                <w:szCs w:val="24"/>
              </w:rPr>
              <w:t xml:space="preserve"> Rd for 1.1 mi</w:t>
            </w:r>
          </w:p>
          <w:p w14:paraId="1C89771C" w14:textId="77777777" w:rsidR="00AD03EE" w:rsidRP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Use the left lane to turn left onto Ebright Rd</w:t>
            </w:r>
          </w:p>
          <w:p w14:paraId="24ECF9FB" w14:textId="073C24C3" w:rsidR="00AD03EE" w:rsidRDefault="00AD03EE" w:rsidP="00ED0939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AD03EE">
              <w:rPr>
                <w:rFonts w:cstheme="minorHAnsi"/>
                <w:sz w:val="24"/>
                <w:szCs w:val="24"/>
              </w:rPr>
              <w:t>Turn left</w:t>
            </w:r>
            <w:r w:rsidR="0046236C">
              <w:rPr>
                <w:rFonts w:cstheme="minorHAnsi"/>
                <w:sz w:val="24"/>
                <w:szCs w:val="24"/>
              </w:rPr>
              <w:t xml:space="preserve"> into school</w:t>
            </w:r>
          </w:p>
          <w:p w14:paraId="5F202E7D" w14:textId="77777777" w:rsidR="0046236C" w:rsidRPr="00AD03EE" w:rsidRDefault="0046236C" w:rsidP="0046236C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</w:p>
          <w:p w14:paraId="0BB6C326" w14:textId="77777777" w:rsidR="00D622B3" w:rsidRPr="00AD03EE" w:rsidRDefault="00D622B3" w:rsidP="0046236C">
            <w:pPr>
              <w:pStyle w:val="NoSpacing"/>
              <w:ind w:left="720"/>
              <w:rPr>
                <w:rFonts w:cstheme="minorHAnsi"/>
                <w:sz w:val="24"/>
                <w:szCs w:val="24"/>
              </w:rPr>
            </w:pPr>
          </w:p>
        </w:tc>
      </w:tr>
      <w:tr w:rsidR="00BA2B42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A2B42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BA2B42" w:rsidRPr="009A1428" w:rsidRDefault="00BA2B42" w:rsidP="00BA2B42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C17F5"/>
    <w:multiLevelType w:val="hybridMultilevel"/>
    <w:tmpl w:val="8B2CBC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16D28"/>
    <w:multiLevelType w:val="hybridMultilevel"/>
    <w:tmpl w:val="B0D42E0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707B5"/>
    <w:multiLevelType w:val="hybridMultilevel"/>
    <w:tmpl w:val="9C54DBB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A6CE9"/>
    <w:multiLevelType w:val="hybridMultilevel"/>
    <w:tmpl w:val="507275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75B80"/>
    <w:multiLevelType w:val="hybridMultilevel"/>
    <w:tmpl w:val="22CAE5E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925BF"/>
    <w:multiLevelType w:val="hybridMultilevel"/>
    <w:tmpl w:val="705AC8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853B2"/>
    <w:multiLevelType w:val="hybridMultilevel"/>
    <w:tmpl w:val="372CF2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E841B6"/>
    <w:multiLevelType w:val="hybridMultilevel"/>
    <w:tmpl w:val="5F3AC8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7"/>
  </w:num>
  <w:num w:numId="2" w16cid:durableId="1750148658">
    <w:abstractNumId w:val="1"/>
  </w:num>
  <w:num w:numId="3" w16cid:durableId="2133595044">
    <w:abstractNumId w:val="5"/>
  </w:num>
  <w:num w:numId="4" w16cid:durableId="1330254956">
    <w:abstractNumId w:val="2"/>
  </w:num>
  <w:num w:numId="5" w16cid:durableId="508838942">
    <w:abstractNumId w:val="10"/>
  </w:num>
  <w:num w:numId="6" w16cid:durableId="639463723">
    <w:abstractNumId w:val="6"/>
  </w:num>
  <w:num w:numId="7" w16cid:durableId="1227959378">
    <w:abstractNumId w:val="0"/>
  </w:num>
  <w:num w:numId="8" w16cid:durableId="1814180457">
    <w:abstractNumId w:val="3"/>
  </w:num>
  <w:num w:numId="9" w16cid:durableId="1972594013">
    <w:abstractNumId w:val="8"/>
  </w:num>
  <w:num w:numId="10" w16cid:durableId="1475373221">
    <w:abstractNumId w:val="4"/>
  </w:num>
  <w:num w:numId="11" w16cid:durableId="7675084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A1265"/>
    <w:rsid w:val="000D0913"/>
    <w:rsid w:val="000E0F59"/>
    <w:rsid w:val="0019381C"/>
    <w:rsid w:val="0020447B"/>
    <w:rsid w:val="00233AB7"/>
    <w:rsid w:val="002472DF"/>
    <w:rsid w:val="002725F0"/>
    <w:rsid w:val="002734C1"/>
    <w:rsid w:val="00292424"/>
    <w:rsid w:val="0030551D"/>
    <w:rsid w:val="00345F48"/>
    <w:rsid w:val="00363DB5"/>
    <w:rsid w:val="003E00C4"/>
    <w:rsid w:val="003F1BD9"/>
    <w:rsid w:val="00413970"/>
    <w:rsid w:val="00415DB3"/>
    <w:rsid w:val="00453BF9"/>
    <w:rsid w:val="0046236C"/>
    <w:rsid w:val="00463C87"/>
    <w:rsid w:val="004924FA"/>
    <w:rsid w:val="005208E3"/>
    <w:rsid w:val="005344CA"/>
    <w:rsid w:val="00575CB6"/>
    <w:rsid w:val="00576929"/>
    <w:rsid w:val="00596832"/>
    <w:rsid w:val="005A1AE6"/>
    <w:rsid w:val="005D4EC3"/>
    <w:rsid w:val="006248D9"/>
    <w:rsid w:val="006446CF"/>
    <w:rsid w:val="006510BC"/>
    <w:rsid w:val="0065190C"/>
    <w:rsid w:val="00671474"/>
    <w:rsid w:val="006D6615"/>
    <w:rsid w:val="007271AC"/>
    <w:rsid w:val="007319A2"/>
    <w:rsid w:val="00757AED"/>
    <w:rsid w:val="00776A5C"/>
    <w:rsid w:val="00891E0C"/>
    <w:rsid w:val="008B535E"/>
    <w:rsid w:val="00917840"/>
    <w:rsid w:val="009A1428"/>
    <w:rsid w:val="009D543D"/>
    <w:rsid w:val="00A00230"/>
    <w:rsid w:val="00A01305"/>
    <w:rsid w:val="00A41B0C"/>
    <w:rsid w:val="00AD03EE"/>
    <w:rsid w:val="00B003E0"/>
    <w:rsid w:val="00B306F2"/>
    <w:rsid w:val="00B64192"/>
    <w:rsid w:val="00B830E8"/>
    <w:rsid w:val="00B86359"/>
    <w:rsid w:val="00BA2B42"/>
    <w:rsid w:val="00BD5E1E"/>
    <w:rsid w:val="00BD7550"/>
    <w:rsid w:val="00C14755"/>
    <w:rsid w:val="00C21C47"/>
    <w:rsid w:val="00C65153"/>
    <w:rsid w:val="00CA00A1"/>
    <w:rsid w:val="00CA62D0"/>
    <w:rsid w:val="00CB52DB"/>
    <w:rsid w:val="00CC3A1B"/>
    <w:rsid w:val="00CE415B"/>
    <w:rsid w:val="00D22E78"/>
    <w:rsid w:val="00D33762"/>
    <w:rsid w:val="00D46A61"/>
    <w:rsid w:val="00D622B3"/>
    <w:rsid w:val="00D73157"/>
    <w:rsid w:val="00D95FE9"/>
    <w:rsid w:val="00DB4423"/>
    <w:rsid w:val="00DE2CC0"/>
    <w:rsid w:val="00DF2DFC"/>
    <w:rsid w:val="00E01CC9"/>
    <w:rsid w:val="00E30D9E"/>
    <w:rsid w:val="00E67E73"/>
    <w:rsid w:val="00EB0EC7"/>
    <w:rsid w:val="00ED0939"/>
    <w:rsid w:val="00F25856"/>
    <w:rsid w:val="00F506B0"/>
    <w:rsid w:val="00FE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151</TotalTime>
  <Pages>1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44</cp:revision>
  <dcterms:created xsi:type="dcterms:W3CDTF">2024-07-24T07:30:00Z</dcterms:created>
  <dcterms:modified xsi:type="dcterms:W3CDTF">2024-07-28T18:31:00Z</dcterms:modified>
</cp:coreProperties>
</file>