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6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184D785B" w:rsidR="00891E0C" w:rsidRPr="009A1428" w:rsidRDefault="00A20B8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35D27BDA" w:rsidR="00891E0C" w:rsidRPr="009A1428" w:rsidRDefault="005B13B4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Los </w:t>
            </w:r>
            <w:proofErr w:type="spellStart"/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Medanos</w:t>
            </w:r>
            <w:proofErr w:type="spellEnd"/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College</w:t>
            </w: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Adolfo Camarillo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80EE429" w:rsidR="00891E0C" w:rsidRPr="003F1BD9" w:rsidRDefault="00A20B8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373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4EA54EF" w14:textId="77777777" w:rsidR="009F2A04" w:rsidRPr="009F2A04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Los </w:t>
            </w:r>
            <w:proofErr w:type="spellStart"/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Medanos</w:t>
            </w:r>
            <w:proofErr w:type="spellEnd"/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College</w:t>
            </w:r>
          </w:p>
          <w:p w14:paraId="2F8B533C" w14:textId="77777777" w:rsidR="009F2A04" w:rsidRPr="009F2A04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2700 East Leland</w:t>
            </w:r>
          </w:p>
          <w:p w14:paraId="2CA5D510" w14:textId="4E5E9CBD" w:rsidR="009A1428" w:rsidRPr="009A1428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Pittsburg CA, 94565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055D400" w14:textId="77777777" w:rsidR="00420EC1" w:rsidRPr="00420EC1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Adolfo Camarillo High School</w:t>
            </w:r>
          </w:p>
          <w:p w14:paraId="1916F7AE" w14:textId="77777777" w:rsidR="00420EC1" w:rsidRPr="00420EC1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4660 Mission Oaks Blvd</w:t>
            </w:r>
          </w:p>
          <w:p w14:paraId="70EB8EBE" w14:textId="296BB577" w:rsidR="009A1428" w:rsidRPr="009A1428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Camarillo CA, 93012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2258D16E" w:rsidR="009A1428" w:rsidRPr="003F1BD9" w:rsidRDefault="00DE68C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68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46732FD" wp14:editId="598965DD">
                  <wp:extent cx="3433314" cy="2754840"/>
                  <wp:effectExtent l="0" t="0" r="0" b="7620"/>
                  <wp:docPr id="986148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1480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279" cy="278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3CC1FF56" w:rsidR="009A1428" w:rsidRPr="003F1BD9" w:rsidRDefault="00602EE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02E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96D51EB" wp14:editId="5109B220">
                  <wp:extent cx="3010619" cy="2721778"/>
                  <wp:effectExtent l="0" t="0" r="0" b="2540"/>
                  <wp:docPr id="1386333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333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18" cy="274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685ADF">
        <w:trPr>
          <w:trHeight w:val="5578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9D12D6" w14:textId="77873072" w:rsidR="003F1BD9" w:rsidRPr="009A1428" w:rsidRDefault="00E845C4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845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7983B60" wp14:editId="7BC669D3">
                  <wp:extent cx="2656936" cy="3399598"/>
                  <wp:effectExtent l="0" t="0" r="0" b="0"/>
                  <wp:docPr id="1485120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1200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633" cy="340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70F572FA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CA-4 E  from Delta Fair Blvd</w:t>
            </w:r>
          </w:p>
          <w:p w14:paraId="6C132A56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from school onto E Leland Rd / Delta Fair Blvd</w:t>
            </w:r>
          </w:p>
          <w:p w14:paraId="364C285E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proofErr w:type="spellStart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Somersville</w:t>
            </w:r>
            <w:proofErr w:type="spellEnd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0.1 mi</w:t>
            </w:r>
          </w:p>
          <w:p w14:paraId="22B57332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CA-4 E toward Stockton/Martinez</w:t>
            </w:r>
          </w:p>
          <w:p w14:paraId="2610FEDC" w14:textId="77777777" w:rsidR="007441E4" w:rsidRPr="007441E4" w:rsidRDefault="007441E4" w:rsidP="007441E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CA-4 E continue for 11.7 mi</w:t>
            </w:r>
          </w:p>
          <w:p w14:paraId="750E1283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7E92E91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I-580</w:t>
            </w:r>
          </w:p>
          <w:p w14:paraId="74DF1C36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CA-4 for 3.9 mi</w:t>
            </w:r>
          </w:p>
          <w:p w14:paraId="2E4A4612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CA-4 E</w:t>
            </w:r>
          </w:p>
          <w:p w14:paraId="726EDD27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County Hwy J4/Byron Hwy</w:t>
            </w:r>
          </w:p>
          <w:p w14:paraId="22271F59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County Hwy J4 for 10.1 mi</w:t>
            </w:r>
          </w:p>
          <w:p w14:paraId="51EA6EAD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Mountain House Pkwy for 4.4 mi</w:t>
            </w:r>
          </w:p>
          <w:p w14:paraId="29A4B86B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Patterson Pass Rd for 407 ft</w:t>
            </w:r>
          </w:p>
          <w:p w14:paraId="2F43A4FB" w14:textId="77777777" w:rsidR="007441E4" w:rsidRPr="007441E4" w:rsidRDefault="007441E4" w:rsidP="007441E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to merge onto I-580 </w:t>
            </w:r>
          </w:p>
          <w:p w14:paraId="511D0F4B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2E08F7A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I-5 S to CA-118 W/CA-23 N</w:t>
            </w:r>
          </w:p>
          <w:p w14:paraId="364AFE47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I-580 E for 14.0 mi</w:t>
            </w:r>
          </w:p>
          <w:p w14:paraId="7609ACA0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 S for 287 mi</w:t>
            </w:r>
          </w:p>
          <w:p w14:paraId="6C307739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I-405 S exit toward Santa Monica</w:t>
            </w:r>
          </w:p>
          <w:p w14:paraId="1A5AC4B7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I-405 S/San Diego Fwy for 1.2 mi</w:t>
            </w:r>
          </w:p>
          <w:p w14:paraId="27394F76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71A to merge onto CA-118 W toward Simi Valley for 24.2 mi</w:t>
            </w:r>
          </w:p>
          <w:p w14:paraId="5CAA376F" w14:textId="77777777" w:rsidR="007441E4" w:rsidRPr="007441E4" w:rsidRDefault="007441E4" w:rsidP="007441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18B to merge onto CA-118 W/CA-23 N/E Los Angeles Ave/New Los Angeles Ave toward Moorpark/Fillmore/Ventura</w:t>
            </w:r>
          </w:p>
          <w:p w14:paraId="091D87CD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4CEF7B38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CA-118 W/E Los Angeles Ave to destination </w:t>
            </w:r>
          </w:p>
          <w:p w14:paraId="14A4EC70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CA-118 W/CA-23 N/E Los Angeles Ave/New Los Angeles Ave</w:t>
            </w:r>
          </w:p>
          <w:p w14:paraId="160F41E8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CA-118 W/E Los Angeles Ave for 7.6 mi</w:t>
            </w:r>
          </w:p>
          <w:p w14:paraId="6260241E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CA-34 W/Somis Rd</w:t>
            </w:r>
          </w:p>
          <w:p w14:paraId="1D566DA4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CA-34 W for 2.7 mi</w:t>
            </w:r>
          </w:p>
          <w:p w14:paraId="17B8DEC8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Adolfo Rd </w:t>
            </w:r>
          </w:p>
          <w:p w14:paraId="2A476CF5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Flynn Rd for 1 mi</w:t>
            </w:r>
          </w:p>
          <w:p w14:paraId="112BC5BA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Mission Oaks Blvd 0.7 mi</w:t>
            </w:r>
          </w:p>
          <w:p w14:paraId="574D386D" w14:textId="77777777" w:rsidR="007441E4" w:rsidRPr="007441E4" w:rsidRDefault="007441E4" w:rsidP="007441E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school lot</w:t>
            </w:r>
          </w:p>
          <w:p w14:paraId="6CC47EA1" w14:textId="77777777" w:rsidR="007441E4" w:rsidRPr="009A1428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"/>
  </w:num>
  <w:num w:numId="2" w16cid:durableId="1092819134">
    <w:abstractNumId w:val="3"/>
  </w:num>
  <w:num w:numId="3" w16cid:durableId="746733878">
    <w:abstractNumId w:val="0"/>
  </w:num>
  <w:num w:numId="4" w16cid:durableId="2082216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1B66D8"/>
    <w:rsid w:val="003F1BD9"/>
    <w:rsid w:val="00420EC1"/>
    <w:rsid w:val="00570F3E"/>
    <w:rsid w:val="005B13B4"/>
    <w:rsid w:val="00602EE5"/>
    <w:rsid w:val="0064256F"/>
    <w:rsid w:val="00685ADF"/>
    <w:rsid w:val="006C7473"/>
    <w:rsid w:val="007441E4"/>
    <w:rsid w:val="00891E0C"/>
    <w:rsid w:val="009A1428"/>
    <w:rsid w:val="009F2A04"/>
    <w:rsid w:val="00A15476"/>
    <w:rsid w:val="00A20B86"/>
    <w:rsid w:val="00A643A7"/>
    <w:rsid w:val="00B64192"/>
    <w:rsid w:val="00B97B41"/>
    <w:rsid w:val="00D15738"/>
    <w:rsid w:val="00D60324"/>
    <w:rsid w:val="00DE299C"/>
    <w:rsid w:val="00DE68C8"/>
    <w:rsid w:val="00E845C4"/>
    <w:rsid w:val="00ED4E87"/>
    <w:rsid w:val="00F00632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2s.pdf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54</TotalTime>
  <Pages>2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21</cp:revision>
  <dcterms:created xsi:type="dcterms:W3CDTF">2024-06-23T06:00:00Z</dcterms:created>
  <dcterms:modified xsi:type="dcterms:W3CDTF">2024-06-23T07:29:00Z</dcterms:modified>
</cp:coreProperties>
</file>