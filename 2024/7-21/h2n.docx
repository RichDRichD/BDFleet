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12070552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830F92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29304F8" w:rsidR="009A1428" w:rsidRPr="009A1428" w:rsidRDefault="00830F92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6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CF98012" w:rsidR="00891E0C" w:rsidRPr="009A1428" w:rsidRDefault="00536F9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E3711D"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July 2</w:t>
            </w:r>
            <w:r w:rsidR="00D2769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 w:rsidR="00E3711D" w:rsidRPr="00E3711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F70A2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53E5B666" w:rsidR="00891E0C" w:rsidRPr="009A1428" w:rsidRDefault="00924D9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24D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Robert G. Cole HS to </w:t>
            </w:r>
            <w:r w:rsidR="00D2769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Hillcrest Hall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4F4A8BF" w:rsidR="00891E0C" w:rsidRPr="003F1BD9" w:rsidRDefault="00E8320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628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93CB1D1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087E80B6" w14:textId="77777777" w:rsidR="00AD3721" w:rsidRPr="00AD3721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4001 Winans Rd</w:t>
            </w:r>
          </w:p>
          <w:p w14:paraId="292C4F10" w14:textId="781C7B2A" w:rsidR="009A1428" w:rsidRPr="009A1428" w:rsidRDefault="00AD3721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D372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833B52" w14:textId="54FAC0D2" w:rsidR="009A1428" w:rsidRDefault="00EF7B4C" w:rsidP="00AD372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Hillcrest Hall, University of Southern Mississippi</w:t>
            </w:r>
          </w:p>
          <w:p w14:paraId="52FF70A1" w14:textId="77777777" w:rsidR="00EF7B4C" w:rsidRPr="00EF7B4C" w:rsidRDefault="00EF7B4C" w:rsidP="00EF7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F7B4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6263 US HWY 49</w:t>
            </w:r>
          </w:p>
          <w:p w14:paraId="23E1E025" w14:textId="4505A8A3" w:rsidR="00EF7B4C" w:rsidRPr="009A1428" w:rsidRDefault="00EF7B4C" w:rsidP="00EF7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F7B4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39406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7E0C20C" w:rsidR="009A1428" w:rsidRPr="003F1BD9" w:rsidRDefault="004F5EE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F5EE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4811A0D" wp14:editId="17D160CF">
                  <wp:extent cx="3029373" cy="5258534"/>
                  <wp:effectExtent l="0" t="0" r="0" b="0"/>
                  <wp:docPr id="1525490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49039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39D0CE3" w14:textId="77777777" w:rsidR="00E473A1" w:rsidRPr="003F1BD9" w:rsidRDefault="00E473A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9CA23B3" w14:textId="2548CEA0" w:rsidR="00A15586" w:rsidRPr="003F1BD9" w:rsidRDefault="005B35D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35D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52B9CC6" wp14:editId="2180E423">
                  <wp:extent cx="3376963" cy="5248275"/>
                  <wp:effectExtent l="0" t="0" r="0" b="0"/>
                  <wp:docPr id="1767993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9930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00" cy="52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FA5E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083951">
        <w:trPr>
          <w:trHeight w:val="4912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03F8D1FE" w:rsidR="003F1BD9" w:rsidRPr="003F1BD9" w:rsidRDefault="00E9619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9619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B9CBB3C" wp14:editId="01A289F8">
                  <wp:extent cx="7658100" cy="2575836"/>
                  <wp:effectExtent l="0" t="0" r="0" b="0"/>
                  <wp:docPr id="725810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104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3204" cy="25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8755438" w14:textId="77777777" w:rsidR="00AB67EA" w:rsidRDefault="00AB67E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5F2DE7D" w14:textId="77777777" w:rsidR="004726B0" w:rsidRPr="004726B0" w:rsidRDefault="004726B0" w:rsidP="004726B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72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I-410 S</w:t>
            </w:r>
          </w:p>
          <w:p w14:paraId="3B5BE772" w14:textId="77777777" w:rsidR="004726B0" w:rsidRPr="000107D9" w:rsidRDefault="004726B0" w:rsidP="000107D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Head north on Cougar Wy toward </w:t>
            </w:r>
            <w:proofErr w:type="spellStart"/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Rittiman</w:t>
            </w:r>
            <w:proofErr w:type="spellEnd"/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0.5 mi</w:t>
            </w:r>
          </w:p>
          <w:p w14:paraId="4FCACDD0" w14:textId="77777777" w:rsidR="004726B0" w:rsidRPr="000107D9" w:rsidRDefault="004726B0" w:rsidP="000107D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proofErr w:type="spellStart"/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Rittiman</w:t>
            </w:r>
            <w:proofErr w:type="spellEnd"/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1.0 mi</w:t>
            </w:r>
          </w:p>
          <w:p w14:paraId="324696C1" w14:textId="77777777" w:rsidR="004726B0" w:rsidRPr="000107D9" w:rsidRDefault="004726B0" w:rsidP="000107D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for 0.5 mi</w:t>
            </w:r>
          </w:p>
          <w:p w14:paraId="59123D0F" w14:textId="77777777" w:rsidR="004726B0" w:rsidRPr="000107D9" w:rsidRDefault="004726B0" w:rsidP="000107D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07D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 to merge onto I-410 S for 0.3 mi</w:t>
            </w:r>
          </w:p>
          <w:p w14:paraId="28478EF5" w14:textId="77777777" w:rsidR="004726B0" w:rsidRPr="004726B0" w:rsidRDefault="004726B0" w:rsidP="004726B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440280" w14:textId="77777777" w:rsidR="004726B0" w:rsidRPr="004726B0" w:rsidRDefault="004726B0" w:rsidP="004726B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72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I-10 E, I-12 E and I-59 N to Hardy St in Hattiesburg.</w:t>
            </w:r>
          </w:p>
          <w:p w14:paraId="5FC5E77F" w14:textId="77777777" w:rsidR="004726B0" w:rsidRPr="00DB4B16" w:rsidRDefault="004726B0" w:rsidP="00DB4B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I-410 S for 2.7 mi</w:t>
            </w:r>
          </w:p>
          <w:p w14:paraId="464ECB7A" w14:textId="77777777" w:rsidR="004726B0" w:rsidRPr="00DB4B16" w:rsidRDefault="004726B0" w:rsidP="00DB4B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toward I-10 E/US-90 E for 0.1 mi</w:t>
            </w:r>
          </w:p>
          <w:p w14:paraId="0B46C892" w14:textId="7396C7DC" w:rsidR="00BA38A9" w:rsidRDefault="00035227" w:rsidP="00DB4B1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I-10</w:t>
            </w:r>
            <w:r w:rsidR="001041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</w:t>
            </w:r>
            <w:r w:rsidR="00475B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Louisiana</w:t>
            </w:r>
          </w:p>
          <w:p w14:paraId="4C94966D" w14:textId="46BF83B2" w:rsidR="004726B0" w:rsidRDefault="00667E66" w:rsidP="005F4EB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B51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 Baton Rouge</w:t>
            </w:r>
            <w:r w:rsidR="005B51DF" w:rsidRPr="005B51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, </w:t>
            </w:r>
            <w:r w:rsidR="005B51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</w:t>
            </w:r>
            <w:r w:rsidR="004726B0" w:rsidRPr="005B51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eep left to continue on I-12 E, follow signs for Hammond for 85.2 mi</w:t>
            </w:r>
          </w:p>
          <w:p w14:paraId="7B5BA68A" w14:textId="6F51C1C4" w:rsidR="004726B0" w:rsidRPr="00DB4B16" w:rsidRDefault="0068101C" w:rsidP="00DB4B1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4726B0"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ake the I-59 N exit toward Hattiesburg for 0.9 mi</w:t>
            </w:r>
          </w:p>
          <w:p w14:paraId="0610FF43" w14:textId="77777777" w:rsidR="004726B0" w:rsidRPr="00DB4B16" w:rsidRDefault="004726B0" w:rsidP="00DB4B1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I-59 N for  76.2 mi</w:t>
            </w:r>
          </w:p>
          <w:p w14:paraId="62600BDF" w14:textId="77777777" w:rsidR="004726B0" w:rsidRPr="004726B0" w:rsidRDefault="004726B0" w:rsidP="00DB4B16">
            <w:pPr>
              <w:spacing w:after="0" w:line="240" w:lineRule="auto"/>
              <w:ind w:left="3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72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Mississippi</w:t>
            </w:r>
          </w:p>
          <w:p w14:paraId="38925AB5" w14:textId="77777777" w:rsidR="004726B0" w:rsidRPr="00DB4B16" w:rsidRDefault="004726B0" w:rsidP="00DB4B1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65A-65B for Hardy St for 0.5 mi</w:t>
            </w:r>
          </w:p>
          <w:p w14:paraId="1FA4A3E3" w14:textId="77777777" w:rsidR="004726B0" w:rsidRPr="004726B0" w:rsidRDefault="004726B0" w:rsidP="004726B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2FEC79" w14:textId="77777777" w:rsidR="004726B0" w:rsidRPr="004726B0" w:rsidRDefault="004726B0" w:rsidP="004726B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72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Hardy St to your destination</w:t>
            </w:r>
          </w:p>
          <w:p w14:paraId="7C9A6EB4" w14:textId="77777777" w:rsidR="004726B0" w:rsidRPr="00DB4B16" w:rsidRDefault="004726B0" w:rsidP="00DB4B1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Hardy St for 1.2 mi</w:t>
            </w:r>
          </w:p>
          <w:p w14:paraId="4E7D9559" w14:textId="77777777" w:rsidR="004726B0" w:rsidRPr="00DB4B16" w:rsidRDefault="004726B0" w:rsidP="00DB4B1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 49 N for 0.4 mi</w:t>
            </w:r>
          </w:p>
          <w:p w14:paraId="5C73D293" w14:textId="77777777" w:rsidR="004726B0" w:rsidRPr="00DB4B16" w:rsidRDefault="004726B0" w:rsidP="00DB4B1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toward Northwood Dr for 151 ft</w:t>
            </w:r>
          </w:p>
          <w:p w14:paraId="6B3B9A07" w14:textId="77777777" w:rsidR="004726B0" w:rsidRPr="00DB4B16" w:rsidRDefault="004726B0" w:rsidP="00DB4B1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Northwood Dr for 0.2 mi</w:t>
            </w:r>
          </w:p>
          <w:p w14:paraId="48A9412B" w14:textId="1448B358" w:rsidR="00AB67EA" w:rsidRPr="00DB4B16" w:rsidRDefault="004726B0" w:rsidP="00DB4B1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B4B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Destination will be on the left</w:t>
            </w:r>
          </w:p>
          <w:p w14:paraId="2701F814" w14:textId="77777777" w:rsidR="0076288F" w:rsidRDefault="0076288F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6B492F" w14:textId="7C6AB095" w:rsidR="003909EC" w:rsidRDefault="0076288F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Assuming </w:t>
            </w:r>
            <w:r w:rsidR="00C977E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Pat will be there to help park.</w:t>
            </w:r>
          </w:p>
          <w:p w14:paraId="7A2C5669" w14:textId="77777777" w:rsidR="0076288F" w:rsidRDefault="0076288F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979075" w14:textId="0A030C3C" w:rsidR="0076288F" w:rsidRDefault="0076288F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Trucks will </w:t>
            </w:r>
            <w:r w:rsidR="00162BF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be down Eagle Walk </w:t>
            </w:r>
            <w:r w:rsidR="004928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via W 4</w:t>
            </w:r>
            <w:r w:rsidR="00492878" w:rsidRPr="00492878">
              <w:rPr>
                <w:rFonts w:eastAsia="Times New Roman" w:cstheme="minorHAnsi"/>
                <w:color w:val="000000"/>
                <w:kern w:val="0"/>
                <w:sz w:val="24"/>
                <w:szCs w:val="24"/>
                <w:vertAlign w:val="superscript"/>
                <w14:ligatures w14:val="none"/>
              </w:rPr>
              <w:t>th</w:t>
            </w:r>
            <w:r w:rsidR="004928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 </w:t>
            </w:r>
            <w:r w:rsidR="00162BF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near the stadium like last year.</w:t>
            </w:r>
          </w:p>
          <w:p w14:paraId="39B2F149" w14:textId="3403E7F8" w:rsidR="00492878" w:rsidRDefault="00492878" w:rsidP="00AB67E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other vehicles will be in the lots surrounding </w:t>
            </w:r>
            <w:r w:rsidR="00B871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Hillcrest Hall. </w:t>
            </w:r>
          </w:p>
          <w:p w14:paraId="1B71FFE6" w14:textId="6D138320" w:rsidR="001441C1" w:rsidRDefault="001441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5B5E39" w:rsidRPr="009A1428" w:rsidRDefault="005B5E3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C02EC"/>
    <w:multiLevelType w:val="hybridMultilevel"/>
    <w:tmpl w:val="79ECB4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7A7"/>
    <w:multiLevelType w:val="hybridMultilevel"/>
    <w:tmpl w:val="99B89E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D5BD1"/>
    <w:multiLevelType w:val="hybridMultilevel"/>
    <w:tmpl w:val="5436EB6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14722"/>
    <w:multiLevelType w:val="hybridMultilevel"/>
    <w:tmpl w:val="6714D9D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86E5A"/>
    <w:multiLevelType w:val="hybridMultilevel"/>
    <w:tmpl w:val="9B22F5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C2C9F"/>
    <w:multiLevelType w:val="hybridMultilevel"/>
    <w:tmpl w:val="127ED85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D6BAE"/>
    <w:multiLevelType w:val="hybridMultilevel"/>
    <w:tmpl w:val="653E7B8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50D61"/>
    <w:multiLevelType w:val="hybridMultilevel"/>
    <w:tmpl w:val="053E62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35861">
    <w:abstractNumId w:val="2"/>
  </w:num>
  <w:num w:numId="2" w16cid:durableId="1118991602">
    <w:abstractNumId w:val="3"/>
  </w:num>
  <w:num w:numId="3" w16cid:durableId="1100875649">
    <w:abstractNumId w:val="0"/>
  </w:num>
  <w:num w:numId="4" w16cid:durableId="474955766">
    <w:abstractNumId w:val="7"/>
  </w:num>
  <w:num w:numId="5" w16cid:durableId="1291976763">
    <w:abstractNumId w:val="1"/>
  </w:num>
  <w:num w:numId="6" w16cid:durableId="1547642816">
    <w:abstractNumId w:val="5"/>
  </w:num>
  <w:num w:numId="7" w16cid:durableId="562060411">
    <w:abstractNumId w:val="4"/>
  </w:num>
  <w:num w:numId="8" w16cid:durableId="8253638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107D9"/>
    <w:rsid w:val="00035227"/>
    <w:rsid w:val="00055D5A"/>
    <w:rsid w:val="0006137B"/>
    <w:rsid w:val="00083951"/>
    <w:rsid w:val="0010410E"/>
    <w:rsid w:val="001441C1"/>
    <w:rsid w:val="00162BF1"/>
    <w:rsid w:val="00185158"/>
    <w:rsid w:val="001C0751"/>
    <w:rsid w:val="001F2CC3"/>
    <w:rsid w:val="002377C9"/>
    <w:rsid w:val="00243A61"/>
    <w:rsid w:val="00326258"/>
    <w:rsid w:val="00360FD3"/>
    <w:rsid w:val="003909EC"/>
    <w:rsid w:val="003F1BD9"/>
    <w:rsid w:val="004726B0"/>
    <w:rsid w:val="00475BB9"/>
    <w:rsid w:val="00492878"/>
    <w:rsid w:val="0049305B"/>
    <w:rsid w:val="004F5EE9"/>
    <w:rsid w:val="005237AB"/>
    <w:rsid w:val="00536F9D"/>
    <w:rsid w:val="005B35D1"/>
    <w:rsid w:val="005B51DF"/>
    <w:rsid w:val="005B5E39"/>
    <w:rsid w:val="005C77D2"/>
    <w:rsid w:val="005E5701"/>
    <w:rsid w:val="006466C4"/>
    <w:rsid w:val="00655B2B"/>
    <w:rsid w:val="00667E66"/>
    <w:rsid w:val="0068101C"/>
    <w:rsid w:val="006B3B04"/>
    <w:rsid w:val="00740EDD"/>
    <w:rsid w:val="00746871"/>
    <w:rsid w:val="00756CD2"/>
    <w:rsid w:val="00757AED"/>
    <w:rsid w:val="0076288F"/>
    <w:rsid w:val="007B46A5"/>
    <w:rsid w:val="007D5F9A"/>
    <w:rsid w:val="00830F92"/>
    <w:rsid w:val="00891E0C"/>
    <w:rsid w:val="00907E1B"/>
    <w:rsid w:val="00924D97"/>
    <w:rsid w:val="0095157A"/>
    <w:rsid w:val="00982304"/>
    <w:rsid w:val="009920F9"/>
    <w:rsid w:val="009A1428"/>
    <w:rsid w:val="009C7052"/>
    <w:rsid w:val="009F0484"/>
    <w:rsid w:val="00A15586"/>
    <w:rsid w:val="00A2365F"/>
    <w:rsid w:val="00A449E6"/>
    <w:rsid w:val="00AB67EA"/>
    <w:rsid w:val="00AC08D5"/>
    <w:rsid w:val="00AD3721"/>
    <w:rsid w:val="00B124A0"/>
    <w:rsid w:val="00B64192"/>
    <w:rsid w:val="00B71C16"/>
    <w:rsid w:val="00B774A5"/>
    <w:rsid w:val="00B87129"/>
    <w:rsid w:val="00BA38A9"/>
    <w:rsid w:val="00BF3477"/>
    <w:rsid w:val="00C977E3"/>
    <w:rsid w:val="00CF0911"/>
    <w:rsid w:val="00D27692"/>
    <w:rsid w:val="00D35DC4"/>
    <w:rsid w:val="00DB4B16"/>
    <w:rsid w:val="00E3711D"/>
    <w:rsid w:val="00E473A1"/>
    <w:rsid w:val="00E83200"/>
    <w:rsid w:val="00E8416D"/>
    <w:rsid w:val="00E917A2"/>
    <w:rsid w:val="00E96195"/>
    <w:rsid w:val="00EF7B4C"/>
    <w:rsid w:val="00F17BA5"/>
    <w:rsid w:val="00F70A2C"/>
    <w:rsid w:val="00FA5EFD"/>
    <w:rsid w:val="00FC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AB67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ichdrichd.github.io/BDFleet/7-22/h2s.pdf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98</TotalTime>
  <Pages>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47</cp:revision>
  <dcterms:created xsi:type="dcterms:W3CDTF">2024-07-19T02:01:00Z</dcterms:created>
  <dcterms:modified xsi:type="dcterms:W3CDTF">2024-07-21T05:54:00Z</dcterms:modified>
</cp:coreProperties>
</file>