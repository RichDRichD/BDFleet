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43AFC654" w:rsidR="009A1428" w:rsidRPr="009A1428" w:rsidRDefault="002377C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  <w:t>g</w:t>
            </w: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29304F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0C7A2D42" w:rsidR="00891E0C" w:rsidRPr="009A1428" w:rsidRDefault="00E3711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22,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B52E2F4" w:rsidR="00891E0C" w:rsidRPr="009A1428" w:rsidRDefault="00924D9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Robert G. Cole HS to Alamodome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57653F20" w:rsidR="00891E0C" w:rsidRPr="003F1BD9" w:rsidRDefault="005237A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3CB1D1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087E80B6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292C4F10" w14:textId="781C7B2A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53FBE19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 Stadium</w:t>
            </w:r>
          </w:p>
          <w:p w14:paraId="496C71E4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 Montana Street</w:t>
            </w:r>
          </w:p>
          <w:p w14:paraId="23E1E025" w14:textId="605A0321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0772273" w:rsidR="009A1428" w:rsidRPr="003F1BD9" w:rsidRDefault="00740ED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0ED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7184F8" wp14:editId="7F070D35">
                  <wp:extent cx="3343742" cy="3972479"/>
                  <wp:effectExtent l="0" t="0" r="9525" b="0"/>
                  <wp:docPr id="113560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098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F699FD5" w:rsidR="009A1428" w:rsidRPr="00E473A1" w:rsidRDefault="006B3B0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Equipment Trucks and Prop Trucks</w:t>
            </w:r>
            <w:r w:rsidR="00E473A1"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 into Lot A</w:t>
            </w:r>
          </w:p>
          <w:p w14:paraId="739D0CE3" w14:textId="77777777" w:rsidR="00E473A1" w:rsidRPr="003F1BD9" w:rsidRDefault="00E473A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681C6AA8" w:rsidR="009A1428" w:rsidRPr="003F1BD9" w:rsidRDefault="00A15586" w:rsidP="00E473A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55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34AFE9" wp14:editId="6877BEC9">
                  <wp:extent cx="2952750" cy="3684574"/>
                  <wp:effectExtent l="0" t="0" r="0" b="0"/>
                  <wp:docPr id="37403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361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14" cy="36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98EC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8A9C96" w14:textId="63EAAE83" w:rsidR="00A15586" w:rsidRPr="00FA5EFD" w:rsidRDefault="00FA5E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Busses </w:t>
            </w:r>
            <w:r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and other vehicles </w:t>
            </w: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into Lot B</w:t>
            </w:r>
          </w:p>
          <w:p w14:paraId="79CA23B3" w14:textId="77777777" w:rsidR="00A15586" w:rsidRPr="003F1BD9" w:rsidRDefault="00A1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FC6995" w14:textId="579C99BC" w:rsidR="009A1428" w:rsidRPr="003F1BD9" w:rsidRDefault="00E8416D" w:rsidP="00FA5EF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416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DC2B54A" wp14:editId="14083A22">
                  <wp:extent cx="3051558" cy="3235320"/>
                  <wp:effectExtent l="0" t="0" r="0" b="3810"/>
                  <wp:docPr id="1377851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519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99" cy="3265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A5E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39ACA23A" w:rsidR="003F1BD9" w:rsidRPr="003F1BD9" w:rsidRDefault="00CF091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F091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ED866B6" wp14:editId="3EE90D37">
                  <wp:extent cx="5763429" cy="5391902"/>
                  <wp:effectExtent l="0" t="0" r="8890" b="0"/>
                  <wp:docPr id="1933572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723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7E52B3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37906B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Proceed from school to base gate</w:t>
            </w:r>
          </w:p>
          <w:p w14:paraId="22AC2839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8FD3E5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Leaving lot turn right onto Winans Rd for 0.4 mi</w:t>
            </w:r>
          </w:p>
          <w:p w14:paraId="45C0D314" w14:textId="77777777" w:rsid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Nursery Rd for 0.6 mi</w:t>
            </w:r>
          </w:p>
          <w:p w14:paraId="60DA7BB1" w14:textId="7E5B2913" w:rsidR="002377C9" w:rsidRDefault="002377C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Slight left </w:t>
            </w:r>
            <w:r w:rsidR="00055D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stay on Nursery</w:t>
            </w:r>
          </w:p>
          <w:p w14:paraId="6214F83F" w14:textId="6B694609" w:rsidR="00055D5A" w:rsidRDefault="00982304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left, Nursery becomes S-33 Rd</w:t>
            </w:r>
          </w:p>
          <w:p w14:paraId="56B95789" w14:textId="29A0AD62" w:rsidR="00982304" w:rsidRDefault="00982304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Right on </w:t>
            </w:r>
            <w:r w:rsidR="0006137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quatics C</w:t>
            </w:r>
            <w:r w:rsidR="00B71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 Rd</w:t>
            </w:r>
          </w:p>
          <w:p w14:paraId="130035C4" w14:textId="1CC10A05" w:rsidR="00982304" w:rsidRDefault="00B71C16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 on Williams Wy</w:t>
            </w:r>
          </w:p>
          <w:p w14:paraId="4968A949" w14:textId="734D2744" w:rsidR="00B71C16" w:rsidRDefault="00B71C16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Corporal Johnson Rd</w:t>
            </w:r>
          </w:p>
          <w:p w14:paraId="01CBF899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Garden Ave for 0.9 mi</w:t>
            </w:r>
          </w:p>
          <w:p w14:paraId="090CC666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4A23EF1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Winfield Scott Rd for 0.2 mi</w:t>
            </w:r>
          </w:p>
          <w:p w14:paraId="5F98A42E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Exit the base</w:t>
            </w:r>
          </w:p>
          <w:p w14:paraId="000947E0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170DC0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Walters St, I-35 S, I-37 S/ to Alamodome</w:t>
            </w:r>
          </w:p>
          <w:p w14:paraId="3277737E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9669E3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 Walters St for 0.4 mi</w:t>
            </w:r>
          </w:p>
          <w:p w14:paraId="4468FD6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I-35 Frontage Rd for 0.4 mi</w:t>
            </w:r>
          </w:p>
          <w:p w14:paraId="0ACD833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Interstate 35 S ramp on the left</w:t>
            </w:r>
          </w:p>
          <w:p w14:paraId="09300DC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S</w:t>
            </w:r>
          </w:p>
          <w:p w14:paraId="138C7C1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158B to merge onto I-37 S/US-281 S toward Corpus Christi for 1.6 mi</w:t>
            </w:r>
          </w:p>
          <w:p w14:paraId="0F81ED3B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140B toward Cesar E Chavez Blvd/Alamodome for 0.4 mi</w:t>
            </w:r>
          </w:p>
          <w:p w14:paraId="0676A69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Tower of the Americas Way</w:t>
            </w:r>
          </w:p>
          <w:p w14:paraId="10E26EA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César E. Chávez Blvd</w:t>
            </w:r>
          </w:p>
          <w:p w14:paraId="2252BE7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61283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A at Hoefgen Ave</w:t>
            </w:r>
          </w:p>
          <w:p w14:paraId="39503858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8E5F8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for to Cherry St.</w:t>
            </w:r>
          </w:p>
          <w:p w14:paraId="51F4D7C0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Cherry St</w:t>
            </w:r>
          </w:p>
          <w:p w14:paraId="3905C2A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B</w:t>
            </w:r>
          </w:p>
          <w:p w14:paraId="6E388EF9" w14:textId="77777777" w:rsidR="005B5E39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5B5E39" w:rsidRPr="009A1428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55D5A"/>
    <w:rsid w:val="0006137B"/>
    <w:rsid w:val="002377C9"/>
    <w:rsid w:val="00360FD3"/>
    <w:rsid w:val="003F1BD9"/>
    <w:rsid w:val="005237AB"/>
    <w:rsid w:val="005B5E39"/>
    <w:rsid w:val="006B3B04"/>
    <w:rsid w:val="00740EDD"/>
    <w:rsid w:val="00757AED"/>
    <w:rsid w:val="00891E0C"/>
    <w:rsid w:val="00924D97"/>
    <w:rsid w:val="00982304"/>
    <w:rsid w:val="009A1428"/>
    <w:rsid w:val="00A15586"/>
    <w:rsid w:val="00AC08D5"/>
    <w:rsid w:val="00AD3721"/>
    <w:rsid w:val="00B124A0"/>
    <w:rsid w:val="00B64192"/>
    <w:rsid w:val="00B71C16"/>
    <w:rsid w:val="00B774A5"/>
    <w:rsid w:val="00CF0911"/>
    <w:rsid w:val="00E3711D"/>
    <w:rsid w:val="00E473A1"/>
    <w:rsid w:val="00E8416D"/>
    <w:rsid w:val="00FA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22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60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22</cp:revision>
  <dcterms:created xsi:type="dcterms:W3CDTF">2023-06-23T02:46:00Z</dcterms:created>
  <dcterms:modified xsi:type="dcterms:W3CDTF">2023-07-22T20:15:00Z</dcterms:modified>
</cp:coreProperties>
</file>