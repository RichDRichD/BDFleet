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66173370" w:rsidR="009A1428" w:rsidRPr="009A1428" w:rsidRDefault="00025ECD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2A5C214D" w:rsidR="009A1428" w:rsidRPr="009A1428" w:rsidRDefault="00025ECD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307B13D8" w:rsidR="00891E0C" w:rsidRPr="009A1428" w:rsidRDefault="009F396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396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29, 2023</w:t>
            </w:r>
          </w:p>
        </w:tc>
      </w:tr>
      <w:tr w:rsidR="00891E0C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0CE56F65" w:rsidR="00891E0C" w:rsidRPr="009A1428" w:rsidRDefault="009F396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F396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Center Parc Credit Union Stadium to Newton Conover HS</w:t>
            </w:r>
          </w:p>
        </w:tc>
      </w:tr>
      <w:tr w:rsidR="00891E0C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6D7ECF51" w:rsidR="00891E0C" w:rsidRPr="003F1BD9" w:rsidRDefault="002F7D8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254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E5B7544" w14:textId="77777777" w:rsidR="009F3966" w:rsidRPr="009F3966" w:rsidRDefault="009F3966" w:rsidP="009F39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396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25AE83E7" w14:textId="77777777" w:rsidR="009F3966" w:rsidRPr="009F3966" w:rsidRDefault="009F3966" w:rsidP="009F39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396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01389CE1" w14:textId="3306F25C" w:rsidR="009A1428" w:rsidRPr="009A1428" w:rsidRDefault="009F3966" w:rsidP="009F39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396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ED3F4F" w14:textId="77777777" w:rsidR="00DD07D8" w:rsidRPr="00DD07D8" w:rsidRDefault="00DD07D8" w:rsidP="00DD07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D07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Newton Conover HS</w:t>
            </w:r>
          </w:p>
          <w:p w14:paraId="22A28DC5" w14:textId="77777777" w:rsidR="00DD07D8" w:rsidRPr="00DD07D8" w:rsidRDefault="00DD07D8" w:rsidP="00DD07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D07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338 W. 15th St</w:t>
            </w:r>
          </w:p>
          <w:p w14:paraId="73E71424" w14:textId="512590C3" w:rsidR="009A1428" w:rsidRPr="009A1428" w:rsidRDefault="00DD07D8" w:rsidP="00DD07D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D07D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Newton, NC 28658</w:t>
            </w:r>
          </w:p>
        </w:tc>
      </w:tr>
      <w:tr w:rsidR="009A1428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5E22CD1F" w:rsidR="009A1428" w:rsidRPr="003F1BD9" w:rsidRDefault="004523C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23C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823F939" wp14:editId="171CED2E">
                  <wp:extent cx="3219899" cy="5582429"/>
                  <wp:effectExtent l="0" t="0" r="0" b="0"/>
                  <wp:docPr id="102577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7767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558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74D0174A" w:rsidR="009A1428" w:rsidRPr="003F1BD9" w:rsidRDefault="00D621E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621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1A74EE" wp14:editId="0748BB72">
                  <wp:extent cx="3758239" cy="2981325"/>
                  <wp:effectExtent l="0" t="0" r="0" b="0"/>
                  <wp:docPr id="144798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874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300" cy="300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57BDF993" w:rsidR="003F1BD9" w:rsidRPr="003F1BD9" w:rsidRDefault="00244EF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4EF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E1C5678" wp14:editId="1B1AF595">
                  <wp:extent cx="7648804" cy="5601165"/>
                  <wp:effectExtent l="0" t="0" r="0" b="0"/>
                  <wp:docPr id="172602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24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906" cy="562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244EF5" w:rsidRPr="009A1428" w:rsidRDefault="00244EF5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FDFE27C" w14:textId="77777777" w:rsidR="00FF4AFD" w:rsidRPr="00FF4AFD" w:rsidRDefault="00FF4AFD" w:rsidP="00FF4A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008C43" w14:textId="77777777" w:rsidR="00FF4AFD" w:rsidRPr="00922066" w:rsidRDefault="00FF4AFD" w:rsidP="00FF4A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2206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I-75 N/I-85 N</w:t>
            </w:r>
          </w:p>
          <w:p w14:paraId="2F119852" w14:textId="77777777" w:rsidR="00FF4AFD" w:rsidRPr="00FF4AFD" w:rsidRDefault="00FF4AFD" w:rsidP="00FF4A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0D3B2F" w14:textId="60AC3C4C" w:rsidR="00FF4AFD" w:rsidRPr="00FF4AFD" w:rsidRDefault="00FF4AFD" w:rsidP="009243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whichever lot you’re in, turn left on Capitol Ave SE/Hank Aaron Dr SE</w:t>
            </w:r>
          </w:p>
          <w:p w14:paraId="52FD40A0" w14:textId="77777777" w:rsidR="00FF4AFD" w:rsidRPr="00FF4AFD" w:rsidRDefault="00FF4AFD" w:rsidP="009243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Fulton St SW for 0.2 mi</w:t>
            </w:r>
          </w:p>
          <w:p w14:paraId="52AD9D5D" w14:textId="616A9AB0" w:rsidR="00FF4AFD" w:rsidRPr="00FF4AFD" w:rsidRDefault="00FF4AFD" w:rsidP="009243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I-75 N/I-85 N</w:t>
            </w:r>
          </w:p>
          <w:p w14:paraId="697ADA90" w14:textId="77777777" w:rsidR="00FF4AFD" w:rsidRPr="00FF4AFD" w:rsidRDefault="00FF4AFD" w:rsidP="00FF4A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F1D071" w14:textId="3AB8B50D" w:rsidR="00FF4AFD" w:rsidRPr="0092438B" w:rsidRDefault="00FF4AFD" w:rsidP="00FF4AF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243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I-85 N.</w:t>
            </w:r>
          </w:p>
          <w:p w14:paraId="79D62736" w14:textId="77777777" w:rsidR="00FF4AFD" w:rsidRPr="00FF4AFD" w:rsidRDefault="00FF4AFD" w:rsidP="00FF4A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7AB2A3F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I-75 N/I-85 Ni</w:t>
            </w:r>
          </w:p>
          <w:p w14:paraId="161A417E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stay on I-75 N/I-85 N for 2.7 mi</w:t>
            </w:r>
          </w:p>
          <w:p w14:paraId="6386790E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lanes to take exit 251B for I-85 N toward GA-400/Greenville</w:t>
            </w:r>
          </w:p>
          <w:p w14:paraId="5D59DF67" w14:textId="4A72ACA9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I-85 N for </w:t>
            </w:r>
            <w:r w:rsidR="00C21D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217</w:t>
            </w: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56663173" w14:textId="77777777" w:rsidR="00C21D76" w:rsidRDefault="00C21D76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302546" w14:textId="03F48385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Passing through South Carolina</w:t>
            </w:r>
          </w:p>
          <w:p w14:paraId="5F179D15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North Carolina</w:t>
            </w:r>
          </w:p>
          <w:p w14:paraId="27F21030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63C7F3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17 toward Lincolnton</w:t>
            </w:r>
          </w:p>
          <w:p w14:paraId="23216AD5" w14:textId="7C5488C0" w:rsidR="00FF4AFD" w:rsidRPr="00FF4AFD" w:rsidRDefault="007B169F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FF4AFD"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urn left onto US-321 N/N Chester St</w:t>
            </w:r>
          </w:p>
          <w:p w14:paraId="715DB754" w14:textId="77777777" w:rsidR="00FF4AFD" w:rsidRPr="00FF4AFD" w:rsidRDefault="00FF4AFD" w:rsidP="00A56F35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US-321 N for 22.6 mi</w:t>
            </w:r>
          </w:p>
          <w:p w14:paraId="28D98C59" w14:textId="6B4F73AF" w:rsidR="00A56F35" w:rsidRDefault="001B2F63" w:rsidP="001B2F6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B2F6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37 for NC-10 toward Newton</w:t>
            </w:r>
          </w:p>
          <w:p w14:paraId="12B61FA6" w14:textId="77777777" w:rsidR="00126557" w:rsidRDefault="00126557" w:rsidP="00FF4AF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7A30CBA" w14:textId="77777777" w:rsidR="00126557" w:rsidRPr="00126557" w:rsidRDefault="00126557" w:rsidP="001265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2655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NC-10 Hwy E. Drive to W 15th St in Newton</w:t>
            </w:r>
          </w:p>
          <w:p w14:paraId="452C2F1C" w14:textId="77777777" w:rsidR="00126557" w:rsidRPr="00126557" w:rsidRDefault="00126557" w:rsidP="0012655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18229B" w14:textId="77777777" w:rsidR="00126557" w:rsidRPr="00126557" w:rsidRDefault="00126557" w:rsidP="0012655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2655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NC-10 Hwy E for 4.4 mi</w:t>
            </w:r>
          </w:p>
          <w:p w14:paraId="77F4818D" w14:textId="77777777" w:rsidR="00126557" w:rsidRPr="00126557" w:rsidRDefault="00126557" w:rsidP="0012655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2655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Southwest Blvd for 0.4 mi</w:t>
            </w:r>
          </w:p>
          <w:p w14:paraId="7A1AF7FA" w14:textId="77777777" w:rsidR="00126557" w:rsidRPr="00126557" w:rsidRDefault="00126557" w:rsidP="0012655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2655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Northwest Blvd for 0.9 mi</w:t>
            </w:r>
          </w:p>
          <w:p w14:paraId="53D4D932" w14:textId="77A83877" w:rsidR="00126557" w:rsidRDefault="00126557" w:rsidP="0012655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2655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15th St</w:t>
            </w:r>
          </w:p>
          <w:p w14:paraId="78ACBD58" w14:textId="77777777" w:rsidR="00FF4AFD" w:rsidRPr="00FF4AFD" w:rsidRDefault="00FF4AFD" w:rsidP="009F515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4AF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and lot are on the left</w:t>
            </w:r>
          </w:p>
          <w:p w14:paraId="680C6651" w14:textId="77777777" w:rsidR="00244EF5" w:rsidRPr="009A1428" w:rsidRDefault="00244EF5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25ECD"/>
    <w:rsid w:val="000819AB"/>
    <w:rsid w:val="00126557"/>
    <w:rsid w:val="0016123C"/>
    <w:rsid w:val="001B2F63"/>
    <w:rsid w:val="0021671C"/>
    <w:rsid w:val="00244EF5"/>
    <w:rsid w:val="002F7D88"/>
    <w:rsid w:val="003F1BD9"/>
    <w:rsid w:val="004523C5"/>
    <w:rsid w:val="00606C4E"/>
    <w:rsid w:val="007B169F"/>
    <w:rsid w:val="00891E0C"/>
    <w:rsid w:val="00922066"/>
    <w:rsid w:val="0092438B"/>
    <w:rsid w:val="009A1428"/>
    <w:rsid w:val="009F3966"/>
    <w:rsid w:val="009F515C"/>
    <w:rsid w:val="00A56F35"/>
    <w:rsid w:val="00B64192"/>
    <w:rsid w:val="00C050DF"/>
    <w:rsid w:val="00C21D76"/>
    <w:rsid w:val="00C661BF"/>
    <w:rsid w:val="00D621E5"/>
    <w:rsid w:val="00DD07D8"/>
    <w:rsid w:val="00FF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9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62</TotalTime>
  <Pages>1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22</cp:revision>
  <dcterms:created xsi:type="dcterms:W3CDTF">2023-06-23T02:45:00Z</dcterms:created>
  <dcterms:modified xsi:type="dcterms:W3CDTF">2023-07-28T18:13:00Z</dcterms:modified>
</cp:coreProperties>
</file>