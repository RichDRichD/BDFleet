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224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625DA674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44834A4" w:rsidR="00891E0C" w:rsidRPr="009A1428" w:rsidRDefault="009D5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29,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76D0A8F6" w:rsidR="00891E0C" w:rsidRPr="009A1428" w:rsidRDefault="00EB0E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Chattahoochee HS to Center Parc Credit Union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3DB902FC" w:rsidR="00891E0C" w:rsidRPr="003F1BD9" w:rsidRDefault="005D4EC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34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CBA5AA3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Chattahoochee HS</w:t>
            </w:r>
          </w:p>
          <w:p w14:paraId="3433F1F0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5230 Taylor Road</w:t>
            </w:r>
          </w:p>
          <w:p w14:paraId="292C4F10" w14:textId="47D54C0B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Alpharetta, GA 30022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261B908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Center Parc Credit Union Stadium</w:t>
            </w:r>
          </w:p>
          <w:p w14:paraId="3A045095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755 Hank Aaron Dr SE</w:t>
            </w:r>
          </w:p>
          <w:p w14:paraId="23E1E025" w14:textId="52943474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Atlanta, Ga 30315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3E077F8A" w:rsidR="009A1428" w:rsidRPr="003F1BD9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D75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0B4AF8B" wp14:editId="6EBF3C3D">
                  <wp:extent cx="3815458" cy="2705100"/>
                  <wp:effectExtent l="0" t="0" r="0" b="0"/>
                  <wp:docPr id="877538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3824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058" cy="272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AC640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600B50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C610681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BBFF72B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7E6A32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F4E6F49" w14:textId="77777777" w:rsidR="007271AC" w:rsidRDefault="007271A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DA19508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5D013A" w14:textId="64B7E584" w:rsidR="0065190C" w:rsidRPr="006D6615" w:rsidRDefault="00F506B0" w:rsidP="006D6615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6D661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From DCI</w:t>
            </w:r>
            <w:r w:rsidR="00B830E8" w:rsidRPr="006D661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:</w:t>
            </w:r>
          </w:p>
          <w:p w14:paraId="5A8E1F2B" w14:textId="77777777" w:rsidR="00F506B0" w:rsidRDefault="00F506B0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Entire convoy should come down Hank Aaron Blvd from the north and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onto Little St.</w:t>
            </w:r>
          </w:p>
          <w:p w14:paraId="4D38B1D9" w14:textId="77777777" w:rsidR="00B830E8" w:rsidRDefault="00B830E8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5EF70F" w14:textId="4F149C5E" w:rsidR="00F506B0" w:rsidRDefault="007271AC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rucks will turn right on Crew St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for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the </w:t>
            </w:r>
            <w:r w:rsidR="00F506B0" w:rsidRPr="00B830E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Purple Lot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42BCEC09" w14:textId="77777777" w:rsidR="00B830E8" w:rsidRDefault="00B830E8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AB6C242" w14:textId="232A29F1" w:rsidR="009A1428" w:rsidRPr="009A1428" w:rsidRDefault="007271AC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uses continue down Little to Pollard St and turn north for member drop off</w:t>
            </w:r>
            <w:r w:rsidR="00B830E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and then to the </w:t>
            </w:r>
            <w:r w:rsidR="00F506B0" w:rsidRPr="00B830E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Green Lot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to park buses.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7502A3DE" w:rsidR="009A1428" w:rsidRPr="003F1BD9" w:rsidRDefault="0065190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519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1556BF8" wp14:editId="451BC75C">
                  <wp:extent cx="3038899" cy="5934903"/>
                  <wp:effectExtent l="0" t="0" r="9525" b="8890"/>
                  <wp:docPr id="1242870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8700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593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56905942" w:rsidR="003F1BD9" w:rsidRPr="009A1428" w:rsidRDefault="00A00230" w:rsidP="00A0023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0023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1926C2B" wp14:editId="094C81EB">
                  <wp:extent cx="4334480" cy="6144482"/>
                  <wp:effectExtent l="0" t="0" r="9525" b="0"/>
                  <wp:docPr id="1008252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2526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614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AEA7D3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E73DD9" w14:textId="77777777" w:rsidR="002734C1" w:rsidRPr="003E00C4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E00C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I-85 S  from State Bridge Rd and Pleasant Hill Rd</w:t>
            </w:r>
          </w:p>
          <w:p w14:paraId="0F3C74F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D5F037D" w14:textId="516C345F" w:rsidR="002734C1" w:rsidRPr="002734C1" w:rsidRDefault="00413970" w:rsidP="006446C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Out of the school, turn right on</w:t>
            </w:r>
            <w:r w:rsidR="00B8635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Taylor Rd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0.6 </w:t>
            </w:r>
            <w:proofErr w:type="gramStart"/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697EF45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Taylor Rd turns left and becomes Jones Bridge Rd for 0.4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B1288A2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State Bridge Rd for 3.6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C7683BD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Pleasant Hill Rd for 5.2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BF904CE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lane to take the ramp onto I-85 S for 0.4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6FEC078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2A791B" w14:textId="77777777" w:rsidR="002734C1" w:rsidRPr="00413970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I-85 S to Fulton St SW in Atlanta</w:t>
            </w:r>
          </w:p>
          <w:p w14:paraId="567505E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6F795B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I-85 S for 22.9 mi</w:t>
            </w:r>
          </w:p>
          <w:p w14:paraId="3F19F5D7" w14:textId="40E9A3F5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246 for Fulton St for 0.3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1F9062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5417A8" w14:textId="77777777" w:rsidR="002734C1" w:rsidRPr="00413970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Continue on Fulton St SW to your </w:t>
            </w:r>
            <w:proofErr w:type="gramStart"/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destination</w:t>
            </w:r>
            <w:proofErr w:type="gramEnd"/>
          </w:p>
          <w:p w14:paraId="6D1C482B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09860A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Fulton St SW for 0.3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7C1C75A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Capitol Ave SE/Hank Aaron Dr SW for 0.5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DA369A3" w14:textId="705047DF" w:rsid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</w:t>
            </w:r>
            <w:r w:rsidR="00D46A6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Little St</w:t>
            </w: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SW</w:t>
            </w:r>
          </w:p>
          <w:p w14:paraId="304E0172" w14:textId="77777777" w:rsidR="006248D9" w:rsidRPr="002734C1" w:rsidRDefault="006248D9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296DC44" w14:textId="4DEF26EB" w:rsidR="002734C1" w:rsidRDefault="00D46A6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248D9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Trucks</w:t>
            </w:r>
            <w:r w:rsidRPr="006248D9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57692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urn </w:t>
            </w:r>
            <w:r w:rsidR="0057692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onto Crew St SW</w:t>
            </w:r>
            <w:r w:rsidR="0057692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enter the Purple Lot</w:t>
            </w:r>
          </w:p>
          <w:p w14:paraId="28106670" w14:textId="77777777" w:rsidR="006248D9" w:rsidRDefault="006248D9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62921C" w14:textId="4091752F" w:rsidR="00576929" w:rsidRDefault="00576929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248D9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Busses</w:t>
            </w:r>
            <w:r w:rsidRPr="006248D9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Pollard Blvd</w:t>
            </w:r>
          </w:p>
          <w:p w14:paraId="456A5898" w14:textId="7F440522" w:rsidR="00576929" w:rsidRDefault="00A01305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 Pollard Blvd</w:t>
            </w:r>
          </w:p>
          <w:p w14:paraId="7D49F654" w14:textId="54656172" w:rsidR="00A01305" w:rsidRDefault="00A01305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stadium unload corps members</w:t>
            </w:r>
          </w:p>
          <w:p w14:paraId="60227CBE" w14:textId="118194B7" w:rsidR="00A01305" w:rsidRDefault="00A01305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Pollard Blvd to the Green Lot</w:t>
            </w:r>
          </w:p>
          <w:p w14:paraId="0BB6C326" w14:textId="77777777" w:rsidR="002734C1" w:rsidRPr="009A1428" w:rsidRDefault="002734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2734C1"/>
    <w:rsid w:val="003E00C4"/>
    <w:rsid w:val="003F1BD9"/>
    <w:rsid w:val="00413970"/>
    <w:rsid w:val="005344CA"/>
    <w:rsid w:val="00576929"/>
    <w:rsid w:val="005D4EC3"/>
    <w:rsid w:val="006248D9"/>
    <w:rsid w:val="006446CF"/>
    <w:rsid w:val="0065190C"/>
    <w:rsid w:val="006D6615"/>
    <w:rsid w:val="007271AC"/>
    <w:rsid w:val="007319A2"/>
    <w:rsid w:val="00757AED"/>
    <w:rsid w:val="00891E0C"/>
    <w:rsid w:val="009A1428"/>
    <w:rsid w:val="009D543D"/>
    <w:rsid w:val="00A00230"/>
    <w:rsid w:val="00A01305"/>
    <w:rsid w:val="00B64192"/>
    <w:rsid w:val="00B830E8"/>
    <w:rsid w:val="00B86359"/>
    <w:rsid w:val="00BD7550"/>
    <w:rsid w:val="00CE415B"/>
    <w:rsid w:val="00D46A61"/>
    <w:rsid w:val="00EB0EC7"/>
    <w:rsid w:val="00F5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29/h2s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44</TotalTime>
  <Pages>1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23</cp:revision>
  <dcterms:created xsi:type="dcterms:W3CDTF">2023-06-23T02:46:00Z</dcterms:created>
  <dcterms:modified xsi:type="dcterms:W3CDTF">2023-07-26T07:46:00Z</dcterms:modified>
</cp:coreProperties>
</file>