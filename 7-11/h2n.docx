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857100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267297EE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542EFF23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857100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BF9395F" w:rsidR="00891E0C" w:rsidRPr="009A1428" w:rsidRDefault="00452194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45219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Tuesday, July 11,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52AA2D4A" w:rsidR="00891E0C" w:rsidRPr="009A1428" w:rsidRDefault="004A258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4A258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West Wendover HS to Herriman HS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1ED5BC5" w:rsidR="00891E0C" w:rsidRPr="003F1BD9" w:rsidRDefault="0067658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129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857100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857100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82D761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Wendover HS</w:t>
            </w:r>
          </w:p>
          <w:p w14:paraId="6E8D505E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2055 Elko Ave</w:t>
            </w:r>
          </w:p>
          <w:p w14:paraId="292C4F10" w14:textId="3E5125D4" w:rsidR="009A1428" w:rsidRPr="009A1428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West Wendover, NV 89833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05A27C8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Herriman HS</w:t>
            </w:r>
          </w:p>
          <w:p w14:paraId="0DB501B2" w14:textId="77777777" w:rsidR="007E5452" w:rsidRPr="007E5452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11917 Mustang Trail Way</w:t>
            </w:r>
          </w:p>
          <w:p w14:paraId="23E1E025" w14:textId="740EBB90" w:rsidR="009A1428" w:rsidRPr="009A1428" w:rsidRDefault="007E5452" w:rsidP="007E54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E54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Herriman, UT 84096</w:t>
            </w:r>
          </w:p>
        </w:tc>
      </w:tr>
      <w:tr w:rsidR="00857100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6D4234BB" w:rsidR="009A1428" w:rsidRPr="003F1BD9" w:rsidRDefault="00403C4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03C4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FEDD502" wp14:editId="28BDB6FC">
                  <wp:extent cx="3723672" cy="3582011"/>
                  <wp:effectExtent l="0" t="0" r="0" b="0"/>
                  <wp:docPr id="1002994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9944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43" cy="3642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F7932A8" w:rsidR="009A1428" w:rsidRPr="003F1BD9" w:rsidRDefault="00DC756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C756A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7994DF1" wp14:editId="6978744C">
                  <wp:extent cx="3784083" cy="4791075"/>
                  <wp:effectExtent l="0" t="0" r="6985" b="0"/>
                  <wp:docPr id="1474733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73336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246" cy="4833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57100">
        <w:trPr>
          <w:trHeight w:val="412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6592EA9E" w:rsidR="003F1BD9" w:rsidRPr="009A1428" w:rsidRDefault="00C007E2" w:rsidP="00C007E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007E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BF343FC" wp14:editId="0A662014">
                  <wp:extent cx="7658100" cy="1919073"/>
                  <wp:effectExtent l="0" t="0" r="0" b="5080"/>
                  <wp:docPr id="484689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6894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3940" cy="192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100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61FD67F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74C930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I-80 E from Florence Wy</w:t>
            </w:r>
          </w:p>
          <w:p w14:paraId="21570471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25219E7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out of the school to head east on Elko Ave toward Canyon St for 0.3 mi</w:t>
            </w:r>
          </w:p>
          <w:p w14:paraId="42B864E5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Mesa St for 0.2 mi</w:t>
            </w:r>
          </w:p>
          <w:p w14:paraId="370384F3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Florence Wy for 1.2 mi</w:t>
            </w:r>
          </w:p>
          <w:p w14:paraId="1D103D5D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I-80 E for 0.2 mi</w:t>
            </w:r>
          </w:p>
          <w:p w14:paraId="22EDB262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3E11506" w14:textId="300337B1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I-80 E to UT-201 E in Tooele County.</w:t>
            </w:r>
          </w:p>
          <w:p w14:paraId="3CF03C3B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7436DFC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I-80 E continue for 102 mi</w:t>
            </w:r>
          </w:p>
          <w:p w14:paraId="20DF527C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102 for UT-201 toward 2100 South for 0.4 mi</w:t>
            </w:r>
          </w:p>
          <w:p w14:paraId="40ED05F8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0AE471" w14:textId="278F0060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UT-201 E and UT-85/Mountain View Corridor/S Mountain Vw to Mustang Trail Way</w:t>
            </w:r>
          </w:p>
          <w:p w14:paraId="1CEAABBA" w14:textId="77777777" w:rsidR="006E660E" w:rsidRPr="006E660E" w:rsidRDefault="006E660E" w:rsidP="006E66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CACEE4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UT-201 E for 10.1 mi</w:t>
            </w:r>
          </w:p>
          <w:p w14:paraId="0C6FF63F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Mountain View ramp for 0.3 mi</w:t>
            </w:r>
          </w:p>
          <w:p w14:paraId="3E467447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 and merge onto UT-85/Mountain View/Mountain View Corridor/S Mountain Vw for 13.1 mi</w:t>
            </w:r>
          </w:p>
          <w:p w14:paraId="2FE793C6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Lake Ave for 0.5 mi</w:t>
            </w:r>
          </w:p>
          <w:p w14:paraId="621CCD72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Kitty Hawk Rd for 0.5 mi</w:t>
            </w:r>
          </w:p>
          <w:p w14:paraId="0602894D" w14:textId="77777777" w:rsidR="006E660E" w:rsidRP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Mustang Trail Way for 0.1 mi</w:t>
            </w:r>
          </w:p>
          <w:p w14:paraId="54A116F8" w14:textId="77777777" w:rsidR="006E660E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66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is on the left</w:t>
            </w:r>
          </w:p>
          <w:p w14:paraId="0BB6C326" w14:textId="2A59FE41" w:rsidR="006E660E" w:rsidRPr="009A1428" w:rsidRDefault="006E660E" w:rsidP="006E660E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57100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3F1BD9"/>
    <w:rsid w:val="00403C45"/>
    <w:rsid w:val="00452194"/>
    <w:rsid w:val="004A2580"/>
    <w:rsid w:val="0067658E"/>
    <w:rsid w:val="006E660E"/>
    <w:rsid w:val="00757AED"/>
    <w:rsid w:val="007E5452"/>
    <w:rsid w:val="00857100"/>
    <w:rsid w:val="00891E0C"/>
    <w:rsid w:val="009A1428"/>
    <w:rsid w:val="00B64192"/>
    <w:rsid w:val="00C007E2"/>
    <w:rsid w:val="00DC756A"/>
    <w:rsid w:val="00F650D1"/>
    <w:rsid w:val="00F8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11/h2n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30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12</cp:revision>
  <dcterms:created xsi:type="dcterms:W3CDTF">2023-06-23T02:46:00Z</dcterms:created>
  <dcterms:modified xsi:type="dcterms:W3CDTF">2023-07-10T22:31:00Z</dcterms:modified>
</cp:coreProperties>
</file>