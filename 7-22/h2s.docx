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29304F8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0C7A2D42" w:rsidR="00891E0C" w:rsidRPr="009A1428" w:rsidRDefault="00E3711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22,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B52E2F4" w:rsidR="00891E0C" w:rsidRPr="009A1428" w:rsidRDefault="00924D9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Robert G. Cole HS to </w:t>
            </w:r>
            <w:proofErr w:type="spellStart"/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Alamodome</w:t>
            </w:r>
            <w:proofErr w:type="spellEnd"/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57653F20" w:rsidR="00891E0C" w:rsidRPr="003F1BD9" w:rsidRDefault="005237A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93CB1D1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087E80B6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4001 </w:t>
            </w:r>
            <w:proofErr w:type="spellStart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292C4F10" w14:textId="781C7B2A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53FBE19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Stadium</w:t>
            </w:r>
          </w:p>
          <w:p w14:paraId="496C71E4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 Montana Street</w:t>
            </w:r>
          </w:p>
          <w:p w14:paraId="23E1E025" w14:textId="605A0321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60772273" w:rsidR="009A1428" w:rsidRPr="003F1BD9" w:rsidRDefault="00740ED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0ED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7184F8" wp14:editId="7F070D35">
                  <wp:extent cx="3343742" cy="3972479"/>
                  <wp:effectExtent l="0" t="0" r="9525" b="0"/>
                  <wp:docPr id="1135609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60985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F699FD5" w:rsidR="009A1428" w:rsidRPr="00E473A1" w:rsidRDefault="006B3B0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Equipment Trucks and Prop Trucks</w:t>
            </w:r>
            <w:r w:rsidR="00E473A1"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 into Lot A</w:t>
            </w:r>
          </w:p>
          <w:p w14:paraId="739D0CE3" w14:textId="77777777" w:rsidR="00E473A1" w:rsidRPr="003F1BD9" w:rsidRDefault="00E473A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4CD4B2C" w14:textId="681C6AA8" w:rsidR="009A1428" w:rsidRPr="003F1BD9" w:rsidRDefault="00A15586" w:rsidP="00E473A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1558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534AFE9" wp14:editId="6877BEC9">
                  <wp:extent cx="2952750" cy="3684574"/>
                  <wp:effectExtent l="0" t="0" r="0" b="0"/>
                  <wp:docPr id="374036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361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014" cy="369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98EC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8A9C96" w14:textId="63EAAE83" w:rsidR="00A15586" w:rsidRPr="00FA5EFD" w:rsidRDefault="00FA5E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Busses </w:t>
            </w:r>
            <w:r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and other vehicles </w:t>
            </w: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into Lot B</w:t>
            </w:r>
          </w:p>
          <w:p w14:paraId="79CA23B3" w14:textId="77777777" w:rsidR="00A15586" w:rsidRPr="003F1BD9" w:rsidRDefault="00A1558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FC6995" w14:textId="579C99BC" w:rsidR="009A1428" w:rsidRPr="003F1BD9" w:rsidRDefault="00E8416D" w:rsidP="00FA5EFD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416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DC2B54A" wp14:editId="14083A22">
                  <wp:extent cx="3051558" cy="3235320"/>
                  <wp:effectExtent l="0" t="0" r="0" b="3810"/>
                  <wp:docPr id="1377851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8519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199" cy="3265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FA5E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39ACA23A" w:rsidR="003F1BD9" w:rsidRPr="003F1BD9" w:rsidRDefault="00CF091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F09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ED866B6" wp14:editId="3EE90D37">
                  <wp:extent cx="5763429" cy="5391902"/>
                  <wp:effectExtent l="0" t="0" r="8890" b="0"/>
                  <wp:docPr id="1933572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5723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429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7E52B3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437906B" w14:textId="77777777" w:rsidR="005B5E39" w:rsidRPr="00B774A5" w:rsidRDefault="005B5E39" w:rsidP="005B5E3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Proceed from school to base </w:t>
            </w:r>
            <w:proofErr w:type="gramStart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gate</w:t>
            </w:r>
            <w:proofErr w:type="gramEnd"/>
          </w:p>
          <w:p w14:paraId="22AC2839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8FD3E5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Leaving lot turn right onto </w:t>
            </w:r>
            <w:proofErr w:type="spell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0.4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5C0D31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Nursery Rd for 0.6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16E8CC5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Nursery Rd turns slightly right and becomes Williams Rd/Williams Wy for 0.6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91B27A0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William Hardee Rd for 0.4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1CBF899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Garden Ave for 0.9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90CC666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Wilson Way</w:t>
            </w:r>
          </w:p>
          <w:p w14:paraId="4A23EF1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Winfield Scott Rd for 0.2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F98A42E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Exit the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base</w:t>
            </w:r>
            <w:proofErr w:type="gramEnd"/>
          </w:p>
          <w:p w14:paraId="000947E0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170DC0" w14:textId="77777777" w:rsidR="005B5E39" w:rsidRPr="00B774A5" w:rsidRDefault="005B5E39" w:rsidP="005B5E3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Walters St, I-35 S, I-37 S/ to </w:t>
            </w:r>
            <w:proofErr w:type="spellStart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</w:p>
          <w:p w14:paraId="3277737E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9669E3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N Walters St for 0.4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468FD62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I-35 Frontage Rd for 0.4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ACD833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the Interstate 35 S ramp on the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</w:t>
            </w:r>
            <w:proofErr w:type="gramEnd"/>
          </w:p>
          <w:p w14:paraId="09300DC2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S</w:t>
            </w:r>
          </w:p>
          <w:p w14:paraId="138C7C1C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158B to merge onto I-37 S/US-281 S toward Corpus Christi for 1.6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F81ED3B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140B toward Cesar E Chavez Blvd/</w:t>
            </w:r>
            <w:proofErr w:type="spell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0.4 </w:t>
            </w:r>
            <w:proofErr w:type="gram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676A69C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Tower of the Americas Way</w:t>
            </w:r>
          </w:p>
          <w:p w14:paraId="10E26EA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César E. Chávez Blvd</w:t>
            </w:r>
          </w:p>
          <w:p w14:paraId="2252BE7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61283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Trucks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into Lot A at </w:t>
            </w:r>
            <w:proofErr w:type="spell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Hoefgen</w:t>
            </w:r>
            <w:proofErr w:type="spellEnd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Ave</w:t>
            </w:r>
          </w:p>
          <w:p w14:paraId="39503858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8E5F8F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Busses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for to Cherry St.</w:t>
            </w:r>
          </w:p>
          <w:p w14:paraId="51F4D7C0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Cherry St</w:t>
            </w:r>
          </w:p>
          <w:p w14:paraId="3905C2AF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B</w:t>
            </w:r>
          </w:p>
          <w:p w14:paraId="6E388EF9" w14:textId="77777777" w:rsidR="005B5E39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5B5E39" w:rsidRPr="009A1428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360FD3"/>
    <w:rsid w:val="003F1BD9"/>
    <w:rsid w:val="005237AB"/>
    <w:rsid w:val="005B5E39"/>
    <w:rsid w:val="006B3B04"/>
    <w:rsid w:val="00740EDD"/>
    <w:rsid w:val="00757AED"/>
    <w:rsid w:val="00891E0C"/>
    <w:rsid w:val="00924D97"/>
    <w:rsid w:val="009A1428"/>
    <w:rsid w:val="00A15586"/>
    <w:rsid w:val="00AD3721"/>
    <w:rsid w:val="00B124A0"/>
    <w:rsid w:val="00B64192"/>
    <w:rsid w:val="00B774A5"/>
    <w:rsid w:val="00CF0911"/>
    <w:rsid w:val="00E3711D"/>
    <w:rsid w:val="00E473A1"/>
    <w:rsid w:val="00E8416D"/>
    <w:rsid w:val="00FA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22/h2s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51</TotalTime>
  <Pages>1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16</cp:revision>
  <dcterms:created xsi:type="dcterms:W3CDTF">2023-06-23T02:46:00Z</dcterms:created>
  <dcterms:modified xsi:type="dcterms:W3CDTF">2023-07-20T19:02:00Z</dcterms:modified>
</cp:coreProperties>
</file>