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A1428" w:rsidRPr="009A1428" w14:paraId="5F75D656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3B76D5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4C703BDA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03C9AA30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9, 2023</w:t>
            </w:r>
          </w:p>
        </w:tc>
      </w:tr>
      <w:tr w:rsidR="00891E0C" w:rsidRPr="003F1BD9" w14:paraId="0A0F5AEE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44750ECB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Stanford Stadium to River City High School</w:t>
            </w:r>
          </w:p>
        </w:tc>
      </w:tr>
      <w:tr w:rsidR="00891E0C" w:rsidRPr="003F1BD9" w14:paraId="0A7AC296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48FF5E66" w:rsidR="00891E0C" w:rsidRPr="003F1BD9" w:rsidRDefault="005A01B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20CF2B5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 Stadium</w:t>
            </w:r>
          </w:p>
          <w:p w14:paraId="15C7C5D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Nelson Road</w:t>
            </w:r>
          </w:p>
          <w:p w14:paraId="01389CE1" w14:textId="2BFDE33C" w:rsidR="009A1428" w:rsidRPr="009A1428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Stanford, CA 94305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F6017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River City High School</w:t>
            </w:r>
          </w:p>
          <w:p w14:paraId="37675C5B" w14:textId="77777777" w:rsidR="009C14A4" w:rsidRPr="009C14A4" w:rsidRDefault="009C14A4" w:rsidP="009C14A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14A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 Raider Lane</w:t>
            </w:r>
          </w:p>
          <w:p w14:paraId="73E71424" w14:textId="134EEB00" w:rsidR="009A1428" w:rsidRPr="009A1428" w:rsidRDefault="009C14A4" w:rsidP="009C14A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14A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Sacramento, CA 95691</w:t>
            </w:r>
          </w:p>
        </w:tc>
      </w:tr>
      <w:tr w:rsidR="009A1428" w:rsidRPr="009A1428" w14:paraId="19951988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3B76D5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574F5F0D" w:rsidR="009A1428" w:rsidRPr="003F1BD9" w:rsidRDefault="007A3A7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A3A7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FE5EB3" wp14:editId="6D75792C">
                  <wp:extent cx="3752850" cy="3181930"/>
                  <wp:effectExtent l="0" t="0" r="0" b="0"/>
                  <wp:docPr id="187320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2044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263" cy="3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49156C5C" w:rsidR="009A1428" w:rsidRPr="003F1BD9" w:rsidRDefault="00FF17A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17A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EAD72B" wp14:editId="18D5B66D">
                  <wp:extent cx="3000375" cy="3147092"/>
                  <wp:effectExtent l="0" t="0" r="0" b="0"/>
                  <wp:docPr id="106027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722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51" cy="316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785F31D6" w14:textId="77777777" w:rsidTr="003B76D5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133BAF48" w:rsidR="003F1BD9" w:rsidRPr="003F1BD9" w:rsidRDefault="003B76D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76D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C01C9E" wp14:editId="2C16D3D5">
                  <wp:extent cx="3962953" cy="6239746"/>
                  <wp:effectExtent l="0" t="0" r="0" b="8890"/>
                  <wp:docPr id="92201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15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2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3B76D5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AC906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A647770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Get on US-101 N from El Camino Real and Oregon </w:t>
            </w:r>
            <w:proofErr w:type="spellStart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</w:p>
          <w:p w14:paraId="6B46CCAB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6269E51" w14:textId="17549540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Leave parking stadium area via</w:t>
            </w:r>
            <w:r w:rsidR="002B039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Nelson Rd</w:t>
            </w:r>
          </w:p>
          <w:p w14:paraId="629451BB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Galvez St</w:t>
            </w:r>
          </w:p>
          <w:p w14:paraId="6F1057A2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El Camino Real for 1.4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0FEE6D9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Oregon </w:t>
            </w:r>
            <w:proofErr w:type="spell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1.9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DEAFC8F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signs for San Francisco and merge onto US-101 N for 0.8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1A0A5F3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0B1559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I-880 N and I-80 E to Jefferson Blvd in West Sacramento.</w:t>
            </w:r>
          </w:p>
          <w:p w14:paraId="633EC867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9B05C9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N for 1.8 mi</w:t>
            </w:r>
          </w:p>
          <w:p w14:paraId="2839DF37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404 for Willow Rd</w:t>
            </w:r>
          </w:p>
          <w:p w14:paraId="4F3509BC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turn right onto Willow Rd for 0.9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0C3597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turn right onto CA-84 E/Bayfront </w:t>
            </w:r>
            <w:proofErr w:type="spell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</w:p>
          <w:p w14:paraId="214B56B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CA-84 E for 8.6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249637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merge onto I-880 N via the ramp to Oakland for 21.6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479E20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stay on I-880 N for 2.4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2E06AC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46B for I-80 E/I-580 W toward San Rafael/Sacramento</w:t>
            </w:r>
          </w:p>
          <w:p w14:paraId="366C238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I-580 W/I-80 E</w:t>
            </w:r>
          </w:p>
          <w:p w14:paraId="6D9C2C2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I-80 E for 72.7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B57289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 - use Pay by Plate</w:t>
            </w:r>
          </w:p>
          <w:p w14:paraId="79BD00E5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continue on I-80BL E/US-50 E, follow signs for Sacramento/South Lake Tahoe/Capital City Freeway for 2.1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2D83B7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3 for Jefferson Blvd for 0.5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C71C2F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50867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Jefferson Blvd. Drive to Raider Ln</w:t>
            </w:r>
          </w:p>
          <w:p w14:paraId="634296A8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9AA3AB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Jefferson Blvd for 2.1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3859B8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Linden Rd for 0.2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7AC8406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Raider Ln for 0.2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051CF4C" w14:textId="77777777" w:rsid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School is ahead on the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proofErr w:type="gramEnd"/>
          </w:p>
          <w:p w14:paraId="5DDDD2E8" w14:textId="77777777" w:rsidR="001F2C06" w:rsidRPr="00A82EFC" w:rsidRDefault="001F2C06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0C6651" w14:textId="77777777" w:rsidR="00A82EFC" w:rsidRPr="009A1428" w:rsidRDefault="00A82EF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3B76D5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1140DD"/>
    <w:rsid w:val="001F2C06"/>
    <w:rsid w:val="00212158"/>
    <w:rsid w:val="002B0393"/>
    <w:rsid w:val="003B76D5"/>
    <w:rsid w:val="003F1BD9"/>
    <w:rsid w:val="005A01B2"/>
    <w:rsid w:val="00606C4E"/>
    <w:rsid w:val="00765E20"/>
    <w:rsid w:val="007A3A74"/>
    <w:rsid w:val="00891E0C"/>
    <w:rsid w:val="009A1428"/>
    <w:rsid w:val="009C14A4"/>
    <w:rsid w:val="00A82EFC"/>
    <w:rsid w:val="00AC471E"/>
    <w:rsid w:val="00B64192"/>
    <w:rsid w:val="00BA0C8C"/>
    <w:rsid w:val="00E777AE"/>
    <w:rsid w:val="00FE19DC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9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125</TotalTime>
  <Pages>1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16</cp:revision>
  <dcterms:created xsi:type="dcterms:W3CDTF">2023-06-23T02:45:00Z</dcterms:created>
  <dcterms:modified xsi:type="dcterms:W3CDTF">2023-07-08T22:24:00Z</dcterms:modified>
</cp:coreProperties>
</file>